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3AF49C5" w:rsidR="00087190" w:rsidRPr="00253E43" w:rsidRDefault="00714CDC" w:rsidP="00E653CD">
                <w:pPr>
                  <w:jc w:val="left"/>
                </w:pPr>
                <w:r w:rsidRPr="00253E43">
                  <w:rPr>
                    <w:rStyle w:val="SubttuloCar"/>
                    <w:b/>
                    <w:lang w:bidi="es-ES"/>
                  </w:rPr>
                  <w:t xml:space="preserve">1 de </w:t>
                </w:r>
                <w:r w:rsidR="00F24565">
                  <w:rPr>
                    <w:rStyle w:val="SubttuloCar"/>
                    <w:b/>
                    <w:lang w:bidi="es-ES"/>
                  </w:rPr>
                  <w:t>noviembre</w:t>
                </w:r>
                <w:r w:rsidR="00CC024F" w:rsidRPr="00253E43">
                  <w:rPr>
                    <w:rStyle w:val="SubttuloCar"/>
                    <w:b/>
                    <w:lang w:bidi="es-ES"/>
                  </w:rPr>
                  <w:t xml:space="preserve"> -</w:t>
                </w:r>
                <w:r w:rsidR="00335656" w:rsidRPr="00253E43">
                  <w:rPr>
                    <w:rStyle w:val="SubttuloCar"/>
                    <w:b/>
                    <w:lang w:bidi="es-ES"/>
                  </w:rPr>
                  <w:t xml:space="preserve"> </w:t>
                </w:r>
                <w:r w:rsidR="00A104A6">
                  <w:rPr>
                    <w:rStyle w:val="SubttuloCar"/>
                    <w:b/>
                    <w:lang w:bidi="es-ES"/>
                  </w:rPr>
                  <w:t>3</w:t>
                </w:r>
                <w:r w:rsidR="00F24565">
                  <w:rPr>
                    <w:rStyle w:val="SubttuloCar"/>
                    <w:b/>
                    <w:lang w:bidi="es-ES"/>
                  </w:rPr>
                  <w:t>0</w:t>
                </w:r>
                <w:r w:rsidR="00335656" w:rsidRPr="00253E43">
                  <w:rPr>
                    <w:rStyle w:val="SubttuloCar"/>
                    <w:b/>
                    <w:lang w:bidi="es-ES"/>
                  </w:rPr>
                  <w:t xml:space="preserve"> de </w:t>
                </w:r>
                <w:r w:rsidR="00F24565">
                  <w:rPr>
                    <w:rStyle w:val="SubttuloCar"/>
                    <w:b/>
                    <w:lang w:bidi="es-ES"/>
                  </w:rPr>
                  <w:t>Abril</w:t>
                </w:r>
                <w:r w:rsidR="001358A2">
                  <w:rPr>
                    <w:rStyle w:val="SubttuloCar"/>
                    <w:b/>
                    <w:lang w:bidi="es-ES"/>
                  </w:rPr>
                  <w:t>- 202</w:t>
                </w:r>
                <w:r w:rsidR="001E5C34">
                  <w:rPr>
                    <w:rStyle w:val="SubttuloCar"/>
                    <w:b/>
                    <w:lang w:bidi="es-ES"/>
                  </w:rPr>
                  <w:t>4</w:t>
                </w:r>
                <w:r w:rsidR="00F24565">
                  <w:rPr>
                    <w:rStyle w:val="SubttuloCar"/>
                    <w:b/>
                    <w:lang w:bidi="es-ES"/>
                  </w:rPr>
                  <w:t xml:space="preserve"> - 2025</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333BAD54" w14:textId="0E43D644" w:rsidR="00500DB0"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82218935" w:history="1">
            <w:r w:rsidR="00500DB0" w:rsidRPr="00DF6C7C">
              <w:rPr>
                <w:rStyle w:val="Hipervnculo"/>
                <w:noProof/>
                <w:lang w:bidi="es-ES"/>
              </w:rPr>
              <w:t>Estudio inicial de la aplicación</w:t>
            </w:r>
            <w:r w:rsidR="00500DB0">
              <w:rPr>
                <w:noProof/>
                <w:webHidden/>
              </w:rPr>
              <w:tab/>
            </w:r>
            <w:r w:rsidR="00500DB0">
              <w:rPr>
                <w:noProof/>
                <w:webHidden/>
              </w:rPr>
              <w:fldChar w:fldCharType="begin"/>
            </w:r>
            <w:r w:rsidR="00500DB0">
              <w:rPr>
                <w:noProof/>
                <w:webHidden/>
              </w:rPr>
              <w:instrText xml:space="preserve"> PAGEREF _Toc182218935 \h </w:instrText>
            </w:r>
            <w:r w:rsidR="00500DB0">
              <w:rPr>
                <w:noProof/>
                <w:webHidden/>
              </w:rPr>
            </w:r>
            <w:r w:rsidR="00500DB0">
              <w:rPr>
                <w:noProof/>
                <w:webHidden/>
              </w:rPr>
              <w:fldChar w:fldCharType="separate"/>
            </w:r>
            <w:r w:rsidR="00500DB0">
              <w:rPr>
                <w:noProof/>
                <w:webHidden/>
              </w:rPr>
              <w:t>5</w:t>
            </w:r>
            <w:r w:rsidR="00500DB0">
              <w:rPr>
                <w:noProof/>
                <w:webHidden/>
              </w:rPr>
              <w:fldChar w:fldCharType="end"/>
            </w:r>
          </w:hyperlink>
        </w:p>
        <w:p w14:paraId="13753C2C" w14:textId="7F7F9EB1" w:rsidR="00500DB0" w:rsidRDefault="00500DB0">
          <w:pPr>
            <w:pStyle w:val="TDC2"/>
            <w:rPr>
              <w:noProof/>
              <w:sz w:val="22"/>
              <w:szCs w:val="22"/>
              <w:lang w:eastAsia="es-ES"/>
            </w:rPr>
          </w:pPr>
          <w:hyperlink w:anchor="_Toc182218936" w:history="1">
            <w:r w:rsidRPr="00DF6C7C">
              <w:rPr>
                <w:rStyle w:val="Hipervnculo"/>
                <w:noProof/>
              </w:rPr>
              <w:t>Introducción</w:t>
            </w:r>
            <w:r>
              <w:rPr>
                <w:noProof/>
                <w:webHidden/>
              </w:rPr>
              <w:tab/>
            </w:r>
            <w:r>
              <w:rPr>
                <w:noProof/>
                <w:webHidden/>
              </w:rPr>
              <w:fldChar w:fldCharType="begin"/>
            </w:r>
            <w:r>
              <w:rPr>
                <w:noProof/>
                <w:webHidden/>
              </w:rPr>
              <w:instrText xml:space="preserve"> PAGEREF _Toc182218936 \h </w:instrText>
            </w:r>
            <w:r>
              <w:rPr>
                <w:noProof/>
                <w:webHidden/>
              </w:rPr>
            </w:r>
            <w:r>
              <w:rPr>
                <w:noProof/>
                <w:webHidden/>
              </w:rPr>
              <w:fldChar w:fldCharType="separate"/>
            </w:r>
            <w:r>
              <w:rPr>
                <w:noProof/>
                <w:webHidden/>
              </w:rPr>
              <w:t>6</w:t>
            </w:r>
            <w:r>
              <w:rPr>
                <w:noProof/>
                <w:webHidden/>
              </w:rPr>
              <w:fldChar w:fldCharType="end"/>
            </w:r>
          </w:hyperlink>
        </w:p>
        <w:p w14:paraId="1392107F" w14:textId="0F4F1C5A" w:rsidR="00500DB0" w:rsidRDefault="00500DB0">
          <w:pPr>
            <w:pStyle w:val="TDC2"/>
            <w:rPr>
              <w:noProof/>
              <w:sz w:val="22"/>
              <w:szCs w:val="22"/>
              <w:lang w:eastAsia="es-ES"/>
            </w:rPr>
          </w:pPr>
          <w:hyperlink w:anchor="_Toc182218937" w:history="1">
            <w:r w:rsidRPr="00DF6C7C">
              <w:rPr>
                <w:rStyle w:val="Hipervnculo"/>
                <w:noProof/>
              </w:rPr>
              <w:t>Análisis de posibilidades</w:t>
            </w:r>
            <w:r>
              <w:rPr>
                <w:noProof/>
                <w:webHidden/>
              </w:rPr>
              <w:tab/>
            </w:r>
            <w:r>
              <w:rPr>
                <w:noProof/>
                <w:webHidden/>
              </w:rPr>
              <w:fldChar w:fldCharType="begin"/>
            </w:r>
            <w:r>
              <w:rPr>
                <w:noProof/>
                <w:webHidden/>
              </w:rPr>
              <w:instrText xml:space="preserve"> PAGEREF _Toc182218937 \h </w:instrText>
            </w:r>
            <w:r>
              <w:rPr>
                <w:noProof/>
                <w:webHidden/>
              </w:rPr>
            </w:r>
            <w:r>
              <w:rPr>
                <w:noProof/>
                <w:webHidden/>
              </w:rPr>
              <w:fldChar w:fldCharType="separate"/>
            </w:r>
            <w:r>
              <w:rPr>
                <w:noProof/>
                <w:webHidden/>
              </w:rPr>
              <w:t>6</w:t>
            </w:r>
            <w:r>
              <w:rPr>
                <w:noProof/>
                <w:webHidden/>
              </w:rPr>
              <w:fldChar w:fldCharType="end"/>
            </w:r>
          </w:hyperlink>
        </w:p>
        <w:p w14:paraId="658F8790" w14:textId="68C7981E" w:rsidR="00500DB0" w:rsidRDefault="00500DB0">
          <w:pPr>
            <w:pStyle w:val="TDC3"/>
            <w:rPr>
              <w:noProof/>
              <w:sz w:val="22"/>
              <w:szCs w:val="22"/>
              <w:lang w:eastAsia="es-ES"/>
            </w:rPr>
          </w:pPr>
          <w:hyperlink w:anchor="_Toc182218938" w:history="1">
            <w:r w:rsidRPr="00DF6C7C">
              <w:rPr>
                <w:rStyle w:val="Hipervnculo"/>
                <w:noProof/>
              </w:rPr>
              <w:t>Uso de una hoja Excel / manual</w:t>
            </w:r>
            <w:r>
              <w:rPr>
                <w:noProof/>
                <w:webHidden/>
              </w:rPr>
              <w:tab/>
            </w:r>
            <w:r>
              <w:rPr>
                <w:noProof/>
                <w:webHidden/>
              </w:rPr>
              <w:fldChar w:fldCharType="begin"/>
            </w:r>
            <w:r>
              <w:rPr>
                <w:noProof/>
                <w:webHidden/>
              </w:rPr>
              <w:instrText xml:space="preserve"> PAGEREF _Toc182218938 \h </w:instrText>
            </w:r>
            <w:r>
              <w:rPr>
                <w:noProof/>
                <w:webHidden/>
              </w:rPr>
            </w:r>
            <w:r>
              <w:rPr>
                <w:noProof/>
                <w:webHidden/>
              </w:rPr>
              <w:fldChar w:fldCharType="separate"/>
            </w:r>
            <w:r>
              <w:rPr>
                <w:noProof/>
                <w:webHidden/>
              </w:rPr>
              <w:t>6</w:t>
            </w:r>
            <w:r>
              <w:rPr>
                <w:noProof/>
                <w:webHidden/>
              </w:rPr>
              <w:fldChar w:fldCharType="end"/>
            </w:r>
          </w:hyperlink>
        </w:p>
        <w:p w14:paraId="4E509EB1" w14:textId="5D1CD97F" w:rsidR="00500DB0" w:rsidRDefault="00500DB0">
          <w:pPr>
            <w:pStyle w:val="TDC3"/>
            <w:rPr>
              <w:noProof/>
              <w:sz w:val="22"/>
              <w:szCs w:val="22"/>
              <w:lang w:eastAsia="es-ES"/>
            </w:rPr>
          </w:pPr>
          <w:hyperlink w:anchor="_Toc182218939" w:history="1">
            <w:r w:rsidRPr="00DF6C7C">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_Toc182218939 \h </w:instrText>
            </w:r>
            <w:r>
              <w:rPr>
                <w:noProof/>
                <w:webHidden/>
              </w:rPr>
            </w:r>
            <w:r>
              <w:rPr>
                <w:noProof/>
                <w:webHidden/>
              </w:rPr>
              <w:fldChar w:fldCharType="separate"/>
            </w:r>
            <w:r>
              <w:rPr>
                <w:noProof/>
                <w:webHidden/>
              </w:rPr>
              <w:t>6</w:t>
            </w:r>
            <w:r>
              <w:rPr>
                <w:noProof/>
                <w:webHidden/>
              </w:rPr>
              <w:fldChar w:fldCharType="end"/>
            </w:r>
          </w:hyperlink>
        </w:p>
        <w:p w14:paraId="05E4BE0D" w14:textId="365AD06D" w:rsidR="00500DB0" w:rsidRDefault="00500DB0">
          <w:pPr>
            <w:pStyle w:val="TDC3"/>
            <w:rPr>
              <w:noProof/>
              <w:sz w:val="22"/>
              <w:szCs w:val="22"/>
              <w:lang w:eastAsia="es-ES"/>
            </w:rPr>
          </w:pPr>
          <w:hyperlink w:anchor="_Toc182218940" w:history="1">
            <w:r w:rsidRPr="00DF6C7C">
              <w:rPr>
                <w:rStyle w:val="Hipervnculo"/>
                <w:noProof/>
              </w:rPr>
              <w:t>Creación de una aplicación propia</w:t>
            </w:r>
            <w:r>
              <w:rPr>
                <w:noProof/>
                <w:webHidden/>
              </w:rPr>
              <w:tab/>
            </w:r>
            <w:r>
              <w:rPr>
                <w:noProof/>
                <w:webHidden/>
              </w:rPr>
              <w:fldChar w:fldCharType="begin"/>
            </w:r>
            <w:r>
              <w:rPr>
                <w:noProof/>
                <w:webHidden/>
              </w:rPr>
              <w:instrText xml:space="preserve"> PAGEREF _Toc182218940 \h </w:instrText>
            </w:r>
            <w:r>
              <w:rPr>
                <w:noProof/>
                <w:webHidden/>
              </w:rPr>
            </w:r>
            <w:r>
              <w:rPr>
                <w:noProof/>
                <w:webHidden/>
              </w:rPr>
              <w:fldChar w:fldCharType="separate"/>
            </w:r>
            <w:r>
              <w:rPr>
                <w:noProof/>
                <w:webHidden/>
              </w:rPr>
              <w:t>6</w:t>
            </w:r>
            <w:r>
              <w:rPr>
                <w:noProof/>
                <w:webHidden/>
              </w:rPr>
              <w:fldChar w:fldCharType="end"/>
            </w:r>
          </w:hyperlink>
        </w:p>
        <w:p w14:paraId="335BB2B8" w14:textId="5C1D5B35" w:rsidR="00500DB0" w:rsidRDefault="00500DB0">
          <w:pPr>
            <w:pStyle w:val="TDC2"/>
            <w:rPr>
              <w:noProof/>
              <w:sz w:val="22"/>
              <w:szCs w:val="22"/>
              <w:lang w:eastAsia="es-ES"/>
            </w:rPr>
          </w:pPr>
          <w:hyperlink w:anchor="_Toc182218941" w:history="1">
            <w:r w:rsidRPr="00DF6C7C">
              <w:rPr>
                <w:rStyle w:val="Hipervnculo"/>
                <w:noProof/>
              </w:rPr>
              <w:t>Objetivo</w:t>
            </w:r>
            <w:r>
              <w:rPr>
                <w:noProof/>
                <w:webHidden/>
              </w:rPr>
              <w:tab/>
            </w:r>
            <w:r>
              <w:rPr>
                <w:noProof/>
                <w:webHidden/>
              </w:rPr>
              <w:fldChar w:fldCharType="begin"/>
            </w:r>
            <w:r>
              <w:rPr>
                <w:noProof/>
                <w:webHidden/>
              </w:rPr>
              <w:instrText xml:space="preserve"> PAGEREF _Toc182218941 \h </w:instrText>
            </w:r>
            <w:r>
              <w:rPr>
                <w:noProof/>
                <w:webHidden/>
              </w:rPr>
            </w:r>
            <w:r>
              <w:rPr>
                <w:noProof/>
                <w:webHidden/>
              </w:rPr>
              <w:fldChar w:fldCharType="separate"/>
            </w:r>
            <w:r>
              <w:rPr>
                <w:noProof/>
                <w:webHidden/>
              </w:rPr>
              <w:t>6</w:t>
            </w:r>
            <w:r>
              <w:rPr>
                <w:noProof/>
                <w:webHidden/>
              </w:rPr>
              <w:fldChar w:fldCharType="end"/>
            </w:r>
          </w:hyperlink>
        </w:p>
        <w:p w14:paraId="5FE406F2" w14:textId="4D55A810" w:rsidR="00500DB0" w:rsidRDefault="00500DB0">
          <w:pPr>
            <w:pStyle w:val="TDC2"/>
            <w:rPr>
              <w:noProof/>
              <w:sz w:val="22"/>
              <w:szCs w:val="22"/>
              <w:lang w:eastAsia="es-ES"/>
            </w:rPr>
          </w:pPr>
          <w:hyperlink w:anchor="_Toc182218942" w:history="1">
            <w:r w:rsidRPr="00DF6C7C">
              <w:rPr>
                <w:rStyle w:val="Hipervnculo"/>
                <w:noProof/>
              </w:rPr>
              <w:t>Requerimientos de la aplicación</w:t>
            </w:r>
            <w:r>
              <w:rPr>
                <w:noProof/>
                <w:webHidden/>
              </w:rPr>
              <w:tab/>
            </w:r>
            <w:r>
              <w:rPr>
                <w:noProof/>
                <w:webHidden/>
              </w:rPr>
              <w:fldChar w:fldCharType="begin"/>
            </w:r>
            <w:r>
              <w:rPr>
                <w:noProof/>
                <w:webHidden/>
              </w:rPr>
              <w:instrText xml:space="preserve"> PAGEREF _Toc182218942 \h </w:instrText>
            </w:r>
            <w:r>
              <w:rPr>
                <w:noProof/>
                <w:webHidden/>
              </w:rPr>
            </w:r>
            <w:r>
              <w:rPr>
                <w:noProof/>
                <w:webHidden/>
              </w:rPr>
              <w:fldChar w:fldCharType="separate"/>
            </w:r>
            <w:r>
              <w:rPr>
                <w:noProof/>
                <w:webHidden/>
              </w:rPr>
              <w:t>6</w:t>
            </w:r>
            <w:r>
              <w:rPr>
                <w:noProof/>
                <w:webHidden/>
              </w:rPr>
              <w:fldChar w:fldCharType="end"/>
            </w:r>
          </w:hyperlink>
        </w:p>
        <w:p w14:paraId="49EB6467" w14:textId="56CDDAAC" w:rsidR="00500DB0" w:rsidRDefault="00500DB0">
          <w:pPr>
            <w:pStyle w:val="TDC2"/>
            <w:rPr>
              <w:noProof/>
              <w:sz w:val="22"/>
              <w:szCs w:val="22"/>
              <w:lang w:eastAsia="es-ES"/>
            </w:rPr>
          </w:pPr>
          <w:hyperlink w:anchor="_Toc182218943" w:history="1">
            <w:r w:rsidRPr="00DF6C7C">
              <w:rPr>
                <w:rStyle w:val="Hipervnculo"/>
                <w:noProof/>
              </w:rPr>
              <w:t>Requerimientos software y hardware</w:t>
            </w:r>
            <w:r>
              <w:rPr>
                <w:noProof/>
                <w:webHidden/>
              </w:rPr>
              <w:tab/>
            </w:r>
            <w:r>
              <w:rPr>
                <w:noProof/>
                <w:webHidden/>
              </w:rPr>
              <w:fldChar w:fldCharType="begin"/>
            </w:r>
            <w:r>
              <w:rPr>
                <w:noProof/>
                <w:webHidden/>
              </w:rPr>
              <w:instrText xml:space="preserve"> PAGEREF _Toc182218943 \h </w:instrText>
            </w:r>
            <w:r>
              <w:rPr>
                <w:noProof/>
                <w:webHidden/>
              </w:rPr>
            </w:r>
            <w:r>
              <w:rPr>
                <w:noProof/>
                <w:webHidden/>
              </w:rPr>
              <w:fldChar w:fldCharType="separate"/>
            </w:r>
            <w:r>
              <w:rPr>
                <w:noProof/>
                <w:webHidden/>
              </w:rPr>
              <w:t>8</w:t>
            </w:r>
            <w:r>
              <w:rPr>
                <w:noProof/>
                <w:webHidden/>
              </w:rPr>
              <w:fldChar w:fldCharType="end"/>
            </w:r>
          </w:hyperlink>
        </w:p>
        <w:p w14:paraId="6677B23C" w14:textId="32B2F454" w:rsidR="00500DB0" w:rsidRDefault="00500DB0">
          <w:pPr>
            <w:pStyle w:val="TDC2"/>
            <w:rPr>
              <w:noProof/>
              <w:sz w:val="22"/>
              <w:szCs w:val="22"/>
              <w:lang w:eastAsia="es-ES"/>
            </w:rPr>
          </w:pPr>
          <w:hyperlink w:anchor="_Toc182218944" w:history="1">
            <w:r w:rsidRPr="00DF6C7C">
              <w:rPr>
                <w:rStyle w:val="Hipervnculo"/>
                <w:noProof/>
              </w:rPr>
              <w:t>Estudio de viabilidad</w:t>
            </w:r>
            <w:r>
              <w:rPr>
                <w:noProof/>
                <w:webHidden/>
              </w:rPr>
              <w:tab/>
            </w:r>
            <w:r>
              <w:rPr>
                <w:noProof/>
                <w:webHidden/>
              </w:rPr>
              <w:fldChar w:fldCharType="begin"/>
            </w:r>
            <w:r>
              <w:rPr>
                <w:noProof/>
                <w:webHidden/>
              </w:rPr>
              <w:instrText xml:space="preserve"> PAGEREF _Toc182218944 \h </w:instrText>
            </w:r>
            <w:r>
              <w:rPr>
                <w:noProof/>
                <w:webHidden/>
              </w:rPr>
            </w:r>
            <w:r>
              <w:rPr>
                <w:noProof/>
                <w:webHidden/>
              </w:rPr>
              <w:fldChar w:fldCharType="separate"/>
            </w:r>
            <w:r>
              <w:rPr>
                <w:noProof/>
                <w:webHidden/>
              </w:rPr>
              <w:t>8</w:t>
            </w:r>
            <w:r>
              <w:rPr>
                <w:noProof/>
                <w:webHidden/>
              </w:rPr>
              <w:fldChar w:fldCharType="end"/>
            </w:r>
          </w:hyperlink>
        </w:p>
        <w:p w14:paraId="18FD9A71" w14:textId="2B8D274B" w:rsidR="00500DB0" w:rsidRDefault="00500DB0">
          <w:pPr>
            <w:pStyle w:val="TDC3"/>
            <w:rPr>
              <w:noProof/>
              <w:sz w:val="22"/>
              <w:szCs w:val="22"/>
              <w:lang w:eastAsia="es-ES"/>
            </w:rPr>
          </w:pPr>
          <w:hyperlink w:anchor="_Toc182218945" w:history="1">
            <w:r w:rsidRPr="00DF6C7C">
              <w:rPr>
                <w:rStyle w:val="Hipervnculo"/>
                <w:noProof/>
              </w:rPr>
              <w:t>Técnica</w:t>
            </w:r>
            <w:r>
              <w:rPr>
                <w:noProof/>
                <w:webHidden/>
              </w:rPr>
              <w:tab/>
            </w:r>
            <w:r>
              <w:rPr>
                <w:noProof/>
                <w:webHidden/>
              </w:rPr>
              <w:fldChar w:fldCharType="begin"/>
            </w:r>
            <w:r>
              <w:rPr>
                <w:noProof/>
                <w:webHidden/>
              </w:rPr>
              <w:instrText xml:space="preserve"> PAGEREF _Toc182218945 \h </w:instrText>
            </w:r>
            <w:r>
              <w:rPr>
                <w:noProof/>
                <w:webHidden/>
              </w:rPr>
            </w:r>
            <w:r>
              <w:rPr>
                <w:noProof/>
                <w:webHidden/>
              </w:rPr>
              <w:fldChar w:fldCharType="separate"/>
            </w:r>
            <w:r>
              <w:rPr>
                <w:noProof/>
                <w:webHidden/>
              </w:rPr>
              <w:t>8</w:t>
            </w:r>
            <w:r>
              <w:rPr>
                <w:noProof/>
                <w:webHidden/>
              </w:rPr>
              <w:fldChar w:fldCharType="end"/>
            </w:r>
          </w:hyperlink>
        </w:p>
        <w:p w14:paraId="541A9114" w14:textId="62D7AE8F" w:rsidR="00500DB0" w:rsidRDefault="00500DB0">
          <w:pPr>
            <w:pStyle w:val="TDC3"/>
            <w:rPr>
              <w:noProof/>
              <w:sz w:val="22"/>
              <w:szCs w:val="22"/>
              <w:lang w:eastAsia="es-ES"/>
            </w:rPr>
          </w:pPr>
          <w:hyperlink w:anchor="_Toc182218946" w:history="1">
            <w:r w:rsidRPr="00DF6C7C">
              <w:rPr>
                <w:rStyle w:val="Hipervnculo"/>
                <w:noProof/>
              </w:rPr>
              <w:t>Económica</w:t>
            </w:r>
            <w:r>
              <w:rPr>
                <w:noProof/>
                <w:webHidden/>
              </w:rPr>
              <w:tab/>
            </w:r>
            <w:r>
              <w:rPr>
                <w:noProof/>
                <w:webHidden/>
              </w:rPr>
              <w:fldChar w:fldCharType="begin"/>
            </w:r>
            <w:r>
              <w:rPr>
                <w:noProof/>
                <w:webHidden/>
              </w:rPr>
              <w:instrText xml:space="preserve"> PAGEREF _Toc182218946 \h </w:instrText>
            </w:r>
            <w:r>
              <w:rPr>
                <w:noProof/>
                <w:webHidden/>
              </w:rPr>
            </w:r>
            <w:r>
              <w:rPr>
                <w:noProof/>
                <w:webHidden/>
              </w:rPr>
              <w:fldChar w:fldCharType="separate"/>
            </w:r>
            <w:r>
              <w:rPr>
                <w:noProof/>
                <w:webHidden/>
              </w:rPr>
              <w:t>8</w:t>
            </w:r>
            <w:r>
              <w:rPr>
                <w:noProof/>
                <w:webHidden/>
              </w:rPr>
              <w:fldChar w:fldCharType="end"/>
            </w:r>
          </w:hyperlink>
        </w:p>
        <w:p w14:paraId="1A3C96AB" w14:textId="57855012" w:rsidR="00500DB0" w:rsidRDefault="00500DB0">
          <w:pPr>
            <w:pStyle w:val="TDC3"/>
            <w:rPr>
              <w:noProof/>
              <w:sz w:val="22"/>
              <w:szCs w:val="22"/>
              <w:lang w:eastAsia="es-ES"/>
            </w:rPr>
          </w:pPr>
          <w:hyperlink w:anchor="_Toc182218947" w:history="1">
            <w:r w:rsidRPr="00DF6C7C">
              <w:rPr>
                <w:rStyle w:val="Hipervnculo"/>
                <w:noProof/>
              </w:rPr>
              <w:t>Operativa</w:t>
            </w:r>
            <w:r>
              <w:rPr>
                <w:noProof/>
                <w:webHidden/>
              </w:rPr>
              <w:tab/>
            </w:r>
            <w:r>
              <w:rPr>
                <w:noProof/>
                <w:webHidden/>
              </w:rPr>
              <w:fldChar w:fldCharType="begin"/>
            </w:r>
            <w:r>
              <w:rPr>
                <w:noProof/>
                <w:webHidden/>
              </w:rPr>
              <w:instrText xml:space="preserve"> PAGEREF _Toc182218947 \h </w:instrText>
            </w:r>
            <w:r>
              <w:rPr>
                <w:noProof/>
                <w:webHidden/>
              </w:rPr>
            </w:r>
            <w:r>
              <w:rPr>
                <w:noProof/>
                <w:webHidden/>
              </w:rPr>
              <w:fldChar w:fldCharType="separate"/>
            </w:r>
            <w:r>
              <w:rPr>
                <w:noProof/>
                <w:webHidden/>
              </w:rPr>
              <w:t>8</w:t>
            </w:r>
            <w:r>
              <w:rPr>
                <w:noProof/>
                <w:webHidden/>
              </w:rPr>
              <w:fldChar w:fldCharType="end"/>
            </w:r>
          </w:hyperlink>
        </w:p>
        <w:p w14:paraId="216CCEE7" w14:textId="643541F2" w:rsidR="00500DB0" w:rsidRDefault="00500DB0">
          <w:pPr>
            <w:pStyle w:val="TDC3"/>
            <w:rPr>
              <w:noProof/>
              <w:sz w:val="22"/>
              <w:szCs w:val="22"/>
              <w:lang w:eastAsia="es-ES"/>
            </w:rPr>
          </w:pPr>
          <w:hyperlink w:anchor="_Toc182218948" w:history="1">
            <w:r w:rsidRPr="00DF6C7C">
              <w:rPr>
                <w:rStyle w:val="Hipervnculo"/>
                <w:noProof/>
              </w:rPr>
              <w:t>Legal</w:t>
            </w:r>
            <w:r>
              <w:rPr>
                <w:noProof/>
                <w:webHidden/>
              </w:rPr>
              <w:tab/>
            </w:r>
            <w:r>
              <w:rPr>
                <w:noProof/>
                <w:webHidden/>
              </w:rPr>
              <w:fldChar w:fldCharType="begin"/>
            </w:r>
            <w:r>
              <w:rPr>
                <w:noProof/>
                <w:webHidden/>
              </w:rPr>
              <w:instrText xml:space="preserve"> PAGEREF _Toc182218948 \h </w:instrText>
            </w:r>
            <w:r>
              <w:rPr>
                <w:noProof/>
                <w:webHidden/>
              </w:rPr>
            </w:r>
            <w:r>
              <w:rPr>
                <w:noProof/>
                <w:webHidden/>
              </w:rPr>
              <w:fldChar w:fldCharType="separate"/>
            </w:r>
            <w:r>
              <w:rPr>
                <w:noProof/>
                <w:webHidden/>
              </w:rPr>
              <w:t>8</w:t>
            </w:r>
            <w:r>
              <w:rPr>
                <w:noProof/>
                <w:webHidden/>
              </w:rPr>
              <w:fldChar w:fldCharType="end"/>
            </w:r>
          </w:hyperlink>
        </w:p>
        <w:p w14:paraId="664A30E8" w14:textId="124BC002" w:rsidR="00500DB0" w:rsidRDefault="00500DB0">
          <w:pPr>
            <w:pStyle w:val="TDC2"/>
            <w:rPr>
              <w:noProof/>
              <w:sz w:val="22"/>
              <w:szCs w:val="22"/>
              <w:lang w:eastAsia="es-ES"/>
            </w:rPr>
          </w:pPr>
          <w:hyperlink w:anchor="_Toc182218949" w:history="1">
            <w:r w:rsidRPr="00DF6C7C">
              <w:rPr>
                <w:rStyle w:val="Hipervnculo"/>
                <w:noProof/>
              </w:rPr>
              <w:t>Planificación del Proyecto</w:t>
            </w:r>
            <w:r>
              <w:rPr>
                <w:noProof/>
                <w:webHidden/>
              </w:rPr>
              <w:tab/>
            </w:r>
            <w:r>
              <w:rPr>
                <w:noProof/>
                <w:webHidden/>
              </w:rPr>
              <w:fldChar w:fldCharType="begin"/>
            </w:r>
            <w:r>
              <w:rPr>
                <w:noProof/>
                <w:webHidden/>
              </w:rPr>
              <w:instrText xml:space="preserve"> PAGEREF _Toc182218949 \h </w:instrText>
            </w:r>
            <w:r>
              <w:rPr>
                <w:noProof/>
                <w:webHidden/>
              </w:rPr>
            </w:r>
            <w:r>
              <w:rPr>
                <w:noProof/>
                <w:webHidden/>
              </w:rPr>
              <w:fldChar w:fldCharType="separate"/>
            </w:r>
            <w:r>
              <w:rPr>
                <w:noProof/>
                <w:webHidden/>
              </w:rPr>
              <w:t>9</w:t>
            </w:r>
            <w:r>
              <w:rPr>
                <w:noProof/>
                <w:webHidden/>
              </w:rPr>
              <w:fldChar w:fldCharType="end"/>
            </w:r>
          </w:hyperlink>
        </w:p>
        <w:p w14:paraId="47432EF0" w14:textId="0777B96F" w:rsidR="00500DB0" w:rsidRDefault="00500DB0">
          <w:pPr>
            <w:pStyle w:val="TDC3"/>
            <w:rPr>
              <w:noProof/>
              <w:sz w:val="22"/>
              <w:szCs w:val="22"/>
              <w:lang w:eastAsia="es-ES"/>
            </w:rPr>
          </w:pPr>
          <w:hyperlink w:anchor="_Toc182218950" w:history="1">
            <w:r w:rsidRPr="00DF6C7C">
              <w:rPr>
                <w:rStyle w:val="Hipervnculo"/>
                <w:noProof/>
              </w:rPr>
              <w:t>Secuenciación de las fases del proyecto</w:t>
            </w:r>
            <w:r>
              <w:rPr>
                <w:noProof/>
                <w:webHidden/>
              </w:rPr>
              <w:tab/>
            </w:r>
            <w:r>
              <w:rPr>
                <w:noProof/>
                <w:webHidden/>
              </w:rPr>
              <w:fldChar w:fldCharType="begin"/>
            </w:r>
            <w:r>
              <w:rPr>
                <w:noProof/>
                <w:webHidden/>
              </w:rPr>
              <w:instrText xml:space="preserve"> PAGEREF _Toc182218950 \h </w:instrText>
            </w:r>
            <w:r>
              <w:rPr>
                <w:noProof/>
                <w:webHidden/>
              </w:rPr>
            </w:r>
            <w:r>
              <w:rPr>
                <w:noProof/>
                <w:webHidden/>
              </w:rPr>
              <w:fldChar w:fldCharType="separate"/>
            </w:r>
            <w:r>
              <w:rPr>
                <w:noProof/>
                <w:webHidden/>
              </w:rPr>
              <w:t>9</w:t>
            </w:r>
            <w:r>
              <w:rPr>
                <w:noProof/>
                <w:webHidden/>
              </w:rPr>
              <w:fldChar w:fldCharType="end"/>
            </w:r>
          </w:hyperlink>
        </w:p>
        <w:p w14:paraId="776C9449" w14:textId="31A5D604" w:rsidR="00500DB0" w:rsidRDefault="00500DB0">
          <w:pPr>
            <w:pStyle w:val="TDC3"/>
            <w:rPr>
              <w:noProof/>
              <w:sz w:val="22"/>
              <w:szCs w:val="22"/>
              <w:lang w:eastAsia="es-ES"/>
            </w:rPr>
          </w:pPr>
          <w:hyperlink w:anchor="_Toc182218951" w:history="1">
            <w:r w:rsidRPr="00DF6C7C">
              <w:rPr>
                <w:rStyle w:val="Hipervnculo"/>
                <w:noProof/>
              </w:rPr>
              <w:t>Planificación de recursos y tiempos</w:t>
            </w:r>
            <w:r>
              <w:rPr>
                <w:noProof/>
                <w:webHidden/>
              </w:rPr>
              <w:tab/>
            </w:r>
            <w:r>
              <w:rPr>
                <w:noProof/>
                <w:webHidden/>
              </w:rPr>
              <w:fldChar w:fldCharType="begin"/>
            </w:r>
            <w:r>
              <w:rPr>
                <w:noProof/>
                <w:webHidden/>
              </w:rPr>
              <w:instrText xml:space="preserve"> PAGEREF _Toc182218951 \h </w:instrText>
            </w:r>
            <w:r>
              <w:rPr>
                <w:noProof/>
                <w:webHidden/>
              </w:rPr>
            </w:r>
            <w:r>
              <w:rPr>
                <w:noProof/>
                <w:webHidden/>
              </w:rPr>
              <w:fldChar w:fldCharType="separate"/>
            </w:r>
            <w:r>
              <w:rPr>
                <w:noProof/>
                <w:webHidden/>
              </w:rPr>
              <w:t>9</w:t>
            </w:r>
            <w:r>
              <w:rPr>
                <w:noProof/>
                <w:webHidden/>
              </w:rPr>
              <w:fldChar w:fldCharType="end"/>
            </w:r>
          </w:hyperlink>
        </w:p>
        <w:p w14:paraId="1B81B254" w14:textId="30863694" w:rsidR="00500DB0" w:rsidRDefault="00500DB0">
          <w:pPr>
            <w:pStyle w:val="TDC1"/>
            <w:rPr>
              <w:noProof/>
              <w:sz w:val="22"/>
              <w:szCs w:val="22"/>
              <w:lang w:eastAsia="es-ES"/>
            </w:rPr>
          </w:pPr>
          <w:hyperlink w:anchor="_Toc182218952" w:history="1">
            <w:r w:rsidRPr="00DF6C7C">
              <w:rPr>
                <w:rStyle w:val="Hipervnculo"/>
                <w:noProof/>
                <w:lang w:bidi="es-ES"/>
              </w:rPr>
              <w:t>Análisis</w:t>
            </w:r>
            <w:r>
              <w:rPr>
                <w:noProof/>
                <w:webHidden/>
              </w:rPr>
              <w:tab/>
            </w:r>
            <w:r>
              <w:rPr>
                <w:noProof/>
                <w:webHidden/>
              </w:rPr>
              <w:fldChar w:fldCharType="begin"/>
            </w:r>
            <w:r>
              <w:rPr>
                <w:noProof/>
                <w:webHidden/>
              </w:rPr>
              <w:instrText xml:space="preserve"> PAGEREF _Toc182218952 \h </w:instrText>
            </w:r>
            <w:r>
              <w:rPr>
                <w:noProof/>
                <w:webHidden/>
              </w:rPr>
            </w:r>
            <w:r>
              <w:rPr>
                <w:noProof/>
                <w:webHidden/>
              </w:rPr>
              <w:fldChar w:fldCharType="separate"/>
            </w:r>
            <w:r>
              <w:rPr>
                <w:noProof/>
                <w:webHidden/>
              </w:rPr>
              <w:t>10</w:t>
            </w:r>
            <w:r>
              <w:rPr>
                <w:noProof/>
                <w:webHidden/>
              </w:rPr>
              <w:fldChar w:fldCharType="end"/>
            </w:r>
          </w:hyperlink>
        </w:p>
        <w:p w14:paraId="59A2F317" w14:textId="226BC216" w:rsidR="00500DB0" w:rsidRDefault="00500DB0">
          <w:pPr>
            <w:pStyle w:val="TDC2"/>
            <w:rPr>
              <w:noProof/>
              <w:sz w:val="22"/>
              <w:szCs w:val="22"/>
              <w:lang w:eastAsia="es-ES"/>
            </w:rPr>
          </w:pPr>
          <w:hyperlink w:anchor="_Toc182218953" w:history="1">
            <w:r w:rsidRPr="00DF6C7C">
              <w:rPr>
                <w:rStyle w:val="Hipervnculo"/>
                <w:noProof/>
              </w:rPr>
              <w:t>Casos de uso</w:t>
            </w:r>
            <w:r>
              <w:rPr>
                <w:noProof/>
                <w:webHidden/>
              </w:rPr>
              <w:tab/>
            </w:r>
            <w:r>
              <w:rPr>
                <w:noProof/>
                <w:webHidden/>
              </w:rPr>
              <w:fldChar w:fldCharType="begin"/>
            </w:r>
            <w:r>
              <w:rPr>
                <w:noProof/>
                <w:webHidden/>
              </w:rPr>
              <w:instrText xml:space="preserve"> PAGEREF _Toc182218953 \h </w:instrText>
            </w:r>
            <w:r>
              <w:rPr>
                <w:noProof/>
                <w:webHidden/>
              </w:rPr>
            </w:r>
            <w:r>
              <w:rPr>
                <w:noProof/>
                <w:webHidden/>
              </w:rPr>
              <w:fldChar w:fldCharType="separate"/>
            </w:r>
            <w:r>
              <w:rPr>
                <w:noProof/>
                <w:webHidden/>
              </w:rPr>
              <w:t>11</w:t>
            </w:r>
            <w:r>
              <w:rPr>
                <w:noProof/>
                <w:webHidden/>
              </w:rPr>
              <w:fldChar w:fldCharType="end"/>
            </w:r>
          </w:hyperlink>
        </w:p>
        <w:p w14:paraId="5B54AA7F" w14:textId="23B0DAD6" w:rsidR="00500DB0" w:rsidRDefault="00500DB0">
          <w:pPr>
            <w:pStyle w:val="TDC3"/>
            <w:rPr>
              <w:noProof/>
              <w:sz w:val="22"/>
              <w:szCs w:val="22"/>
              <w:lang w:eastAsia="es-ES"/>
            </w:rPr>
          </w:pPr>
          <w:hyperlink w:anchor="_Toc182218954" w:history="1">
            <w:r w:rsidRPr="00DF6C7C">
              <w:rPr>
                <w:rStyle w:val="Hipervnculo"/>
                <w:noProof/>
              </w:rPr>
              <w:t>Carga de datos (RF1, RF2)</w:t>
            </w:r>
            <w:r>
              <w:rPr>
                <w:noProof/>
                <w:webHidden/>
              </w:rPr>
              <w:tab/>
            </w:r>
            <w:r>
              <w:rPr>
                <w:noProof/>
                <w:webHidden/>
              </w:rPr>
              <w:fldChar w:fldCharType="begin"/>
            </w:r>
            <w:r>
              <w:rPr>
                <w:noProof/>
                <w:webHidden/>
              </w:rPr>
              <w:instrText xml:space="preserve"> PAGEREF _Toc182218954 \h </w:instrText>
            </w:r>
            <w:r>
              <w:rPr>
                <w:noProof/>
                <w:webHidden/>
              </w:rPr>
            </w:r>
            <w:r>
              <w:rPr>
                <w:noProof/>
                <w:webHidden/>
              </w:rPr>
              <w:fldChar w:fldCharType="separate"/>
            </w:r>
            <w:r>
              <w:rPr>
                <w:noProof/>
                <w:webHidden/>
              </w:rPr>
              <w:t>11</w:t>
            </w:r>
            <w:r>
              <w:rPr>
                <w:noProof/>
                <w:webHidden/>
              </w:rPr>
              <w:fldChar w:fldCharType="end"/>
            </w:r>
          </w:hyperlink>
        </w:p>
        <w:p w14:paraId="5A1DAE9D" w14:textId="6FB16FD3" w:rsidR="00500DB0" w:rsidRDefault="00500DB0">
          <w:pPr>
            <w:pStyle w:val="TDC3"/>
            <w:rPr>
              <w:noProof/>
              <w:sz w:val="22"/>
              <w:szCs w:val="22"/>
              <w:lang w:eastAsia="es-ES"/>
            </w:rPr>
          </w:pPr>
          <w:hyperlink w:anchor="_Toc182218955" w:history="1">
            <w:r w:rsidRPr="00DF6C7C">
              <w:rPr>
                <w:rStyle w:val="Hipervnculo"/>
                <w:noProof/>
              </w:rPr>
              <w:t>Ver calendario (RF3)</w:t>
            </w:r>
            <w:r>
              <w:rPr>
                <w:noProof/>
                <w:webHidden/>
              </w:rPr>
              <w:tab/>
            </w:r>
            <w:r>
              <w:rPr>
                <w:noProof/>
                <w:webHidden/>
              </w:rPr>
              <w:fldChar w:fldCharType="begin"/>
            </w:r>
            <w:r>
              <w:rPr>
                <w:noProof/>
                <w:webHidden/>
              </w:rPr>
              <w:instrText xml:space="preserve"> PAGEREF _Toc182218955 \h </w:instrText>
            </w:r>
            <w:r>
              <w:rPr>
                <w:noProof/>
                <w:webHidden/>
              </w:rPr>
            </w:r>
            <w:r>
              <w:rPr>
                <w:noProof/>
                <w:webHidden/>
              </w:rPr>
              <w:fldChar w:fldCharType="separate"/>
            </w:r>
            <w:r>
              <w:rPr>
                <w:noProof/>
                <w:webHidden/>
              </w:rPr>
              <w:t>11</w:t>
            </w:r>
            <w:r>
              <w:rPr>
                <w:noProof/>
                <w:webHidden/>
              </w:rPr>
              <w:fldChar w:fldCharType="end"/>
            </w:r>
          </w:hyperlink>
        </w:p>
        <w:p w14:paraId="3FC0AD21" w14:textId="1B55E0F2" w:rsidR="00500DB0" w:rsidRDefault="00500DB0">
          <w:pPr>
            <w:pStyle w:val="TDC3"/>
            <w:rPr>
              <w:noProof/>
              <w:sz w:val="22"/>
              <w:szCs w:val="22"/>
              <w:lang w:eastAsia="es-ES"/>
            </w:rPr>
          </w:pPr>
          <w:hyperlink w:anchor="_Toc182218956" w:history="1">
            <w:r w:rsidRPr="00DF6C7C">
              <w:rPr>
                <w:rStyle w:val="Hipervnculo"/>
                <w:noProof/>
              </w:rPr>
              <w:t>Dar de altas guaridas (RF4)</w:t>
            </w:r>
            <w:r>
              <w:rPr>
                <w:noProof/>
                <w:webHidden/>
              </w:rPr>
              <w:tab/>
            </w:r>
            <w:r>
              <w:rPr>
                <w:noProof/>
                <w:webHidden/>
              </w:rPr>
              <w:fldChar w:fldCharType="begin"/>
            </w:r>
            <w:r>
              <w:rPr>
                <w:noProof/>
                <w:webHidden/>
              </w:rPr>
              <w:instrText xml:space="preserve"> PAGEREF _Toc182218956 \h </w:instrText>
            </w:r>
            <w:r>
              <w:rPr>
                <w:noProof/>
                <w:webHidden/>
              </w:rPr>
            </w:r>
            <w:r>
              <w:rPr>
                <w:noProof/>
                <w:webHidden/>
              </w:rPr>
              <w:fldChar w:fldCharType="separate"/>
            </w:r>
            <w:r>
              <w:rPr>
                <w:noProof/>
                <w:webHidden/>
              </w:rPr>
              <w:t>11</w:t>
            </w:r>
            <w:r>
              <w:rPr>
                <w:noProof/>
                <w:webHidden/>
              </w:rPr>
              <w:fldChar w:fldCharType="end"/>
            </w:r>
          </w:hyperlink>
        </w:p>
        <w:p w14:paraId="5DBE9AA3" w14:textId="0FB7BB9A" w:rsidR="00500DB0" w:rsidRDefault="00500DB0">
          <w:pPr>
            <w:pStyle w:val="TDC3"/>
            <w:rPr>
              <w:noProof/>
              <w:sz w:val="22"/>
              <w:szCs w:val="22"/>
              <w:lang w:eastAsia="es-ES"/>
            </w:rPr>
          </w:pPr>
          <w:hyperlink w:anchor="_Toc182218957" w:history="1">
            <w:r w:rsidRPr="00DF6C7C">
              <w:rPr>
                <w:rStyle w:val="Hipervnculo"/>
                <w:noProof/>
              </w:rPr>
              <w:t>Dar de baja guaridas (RF5)</w:t>
            </w:r>
            <w:r>
              <w:rPr>
                <w:noProof/>
                <w:webHidden/>
              </w:rPr>
              <w:tab/>
            </w:r>
            <w:r>
              <w:rPr>
                <w:noProof/>
                <w:webHidden/>
              </w:rPr>
              <w:fldChar w:fldCharType="begin"/>
            </w:r>
            <w:r>
              <w:rPr>
                <w:noProof/>
                <w:webHidden/>
              </w:rPr>
              <w:instrText xml:space="preserve"> PAGEREF _Toc182218957 \h </w:instrText>
            </w:r>
            <w:r>
              <w:rPr>
                <w:noProof/>
                <w:webHidden/>
              </w:rPr>
            </w:r>
            <w:r>
              <w:rPr>
                <w:noProof/>
                <w:webHidden/>
              </w:rPr>
              <w:fldChar w:fldCharType="separate"/>
            </w:r>
            <w:r>
              <w:rPr>
                <w:noProof/>
                <w:webHidden/>
              </w:rPr>
              <w:t>12</w:t>
            </w:r>
            <w:r>
              <w:rPr>
                <w:noProof/>
                <w:webHidden/>
              </w:rPr>
              <w:fldChar w:fldCharType="end"/>
            </w:r>
          </w:hyperlink>
        </w:p>
        <w:p w14:paraId="743F3C46" w14:textId="5FFDA8A5" w:rsidR="00500DB0" w:rsidRDefault="00500DB0">
          <w:pPr>
            <w:pStyle w:val="TDC3"/>
            <w:rPr>
              <w:noProof/>
              <w:sz w:val="22"/>
              <w:szCs w:val="22"/>
              <w:lang w:eastAsia="es-ES"/>
            </w:rPr>
          </w:pPr>
          <w:hyperlink w:anchor="_Toc182218958" w:history="1">
            <w:r w:rsidRPr="00DF6C7C">
              <w:rPr>
                <w:rStyle w:val="Hipervnculo"/>
                <w:noProof/>
              </w:rPr>
              <w:t>Generar Informe (RF6)</w:t>
            </w:r>
            <w:r>
              <w:rPr>
                <w:noProof/>
                <w:webHidden/>
              </w:rPr>
              <w:tab/>
            </w:r>
            <w:r>
              <w:rPr>
                <w:noProof/>
                <w:webHidden/>
              </w:rPr>
              <w:fldChar w:fldCharType="begin"/>
            </w:r>
            <w:r>
              <w:rPr>
                <w:noProof/>
                <w:webHidden/>
              </w:rPr>
              <w:instrText xml:space="preserve"> PAGEREF _Toc182218958 \h </w:instrText>
            </w:r>
            <w:r>
              <w:rPr>
                <w:noProof/>
                <w:webHidden/>
              </w:rPr>
            </w:r>
            <w:r>
              <w:rPr>
                <w:noProof/>
                <w:webHidden/>
              </w:rPr>
              <w:fldChar w:fldCharType="separate"/>
            </w:r>
            <w:r>
              <w:rPr>
                <w:noProof/>
                <w:webHidden/>
              </w:rPr>
              <w:t>12</w:t>
            </w:r>
            <w:r>
              <w:rPr>
                <w:noProof/>
                <w:webHidden/>
              </w:rPr>
              <w:fldChar w:fldCharType="end"/>
            </w:r>
          </w:hyperlink>
        </w:p>
        <w:p w14:paraId="38F83A33" w14:textId="3C088F87" w:rsidR="00500DB0" w:rsidRDefault="00500DB0">
          <w:pPr>
            <w:pStyle w:val="TDC2"/>
            <w:rPr>
              <w:noProof/>
              <w:sz w:val="22"/>
              <w:szCs w:val="22"/>
              <w:lang w:eastAsia="es-ES"/>
            </w:rPr>
          </w:pPr>
          <w:hyperlink w:anchor="_Toc182218959" w:history="1">
            <w:r w:rsidRPr="00DF6C7C">
              <w:rPr>
                <w:rStyle w:val="Hipervnculo"/>
                <w:noProof/>
              </w:rPr>
              <w:t>Descripción de los casos de uso</w:t>
            </w:r>
            <w:r>
              <w:rPr>
                <w:noProof/>
                <w:webHidden/>
              </w:rPr>
              <w:tab/>
            </w:r>
            <w:r>
              <w:rPr>
                <w:noProof/>
                <w:webHidden/>
              </w:rPr>
              <w:fldChar w:fldCharType="begin"/>
            </w:r>
            <w:r>
              <w:rPr>
                <w:noProof/>
                <w:webHidden/>
              </w:rPr>
              <w:instrText xml:space="preserve"> PAGEREF _Toc182218959 \h </w:instrText>
            </w:r>
            <w:r>
              <w:rPr>
                <w:noProof/>
                <w:webHidden/>
              </w:rPr>
            </w:r>
            <w:r>
              <w:rPr>
                <w:noProof/>
                <w:webHidden/>
              </w:rPr>
              <w:fldChar w:fldCharType="separate"/>
            </w:r>
            <w:r>
              <w:rPr>
                <w:noProof/>
                <w:webHidden/>
              </w:rPr>
              <w:t>12</w:t>
            </w:r>
            <w:r>
              <w:rPr>
                <w:noProof/>
                <w:webHidden/>
              </w:rPr>
              <w:fldChar w:fldCharType="end"/>
            </w:r>
          </w:hyperlink>
        </w:p>
        <w:p w14:paraId="25DD783E" w14:textId="1F8158F6" w:rsidR="00500DB0" w:rsidRDefault="00500DB0">
          <w:pPr>
            <w:pStyle w:val="TDC3"/>
            <w:rPr>
              <w:noProof/>
              <w:sz w:val="22"/>
              <w:szCs w:val="22"/>
              <w:lang w:eastAsia="es-ES"/>
            </w:rPr>
          </w:pPr>
          <w:hyperlink w:anchor="_Toc182218960"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_Toc182218960 \h </w:instrText>
            </w:r>
            <w:r>
              <w:rPr>
                <w:noProof/>
                <w:webHidden/>
              </w:rPr>
            </w:r>
            <w:r>
              <w:rPr>
                <w:noProof/>
                <w:webHidden/>
              </w:rPr>
              <w:fldChar w:fldCharType="separate"/>
            </w:r>
            <w:r>
              <w:rPr>
                <w:noProof/>
                <w:webHidden/>
              </w:rPr>
              <w:t>12</w:t>
            </w:r>
            <w:r>
              <w:rPr>
                <w:noProof/>
                <w:webHidden/>
              </w:rPr>
              <w:fldChar w:fldCharType="end"/>
            </w:r>
          </w:hyperlink>
        </w:p>
        <w:p w14:paraId="3C5AA177" w14:textId="305B8F0F" w:rsidR="00500DB0" w:rsidRDefault="00500DB0">
          <w:pPr>
            <w:pStyle w:val="TDC3"/>
            <w:rPr>
              <w:noProof/>
              <w:sz w:val="22"/>
              <w:szCs w:val="22"/>
              <w:lang w:eastAsia="es-ES"/>
            </w:rPr>
          </w:pPr>
          <w:hyperlink w:anchor="_Toc182218961"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_Toc182218961 \h </w:instrText>
            </w:r>
            <w:r>
              <w:rPr>
                <w:noProof/>
                <w:webHidden/>
              </w:rPr>
            </w:r>
            <w:r>
              <w:rPr>
                <w:noProof/>
                <w:webHidden/>
              </w:rPr>
              <w:fldChar w:fldCharType="separate"/>
            </w:r>
            <w:r>
              <w:rPr>
                <w:noProof/>
                <w:webHidden/>
              </w:rPr>
              <w:t>13</w:t>
            </w:r>
            <w:r>
              <w:rPr>
                <w:noProof/>
                <w:webHidden/>
              </w:rPr>
              <w:fldChar w:fldCharType="end"/>
            </w:r>
          </w:hyperlink>
        </w:p>
        <w:p w14:paraId="7BF11BE2" w14:textId="559F2CDA" w:rsidR="00500DB0" w:rsidRDefault="00500DB0">
          <w:pPr>
            <w:pStyle w:val="TDC3"/>
            <w:rPr>
              <w:noProof/>
              <w:sz w:val="22"/>
              <w:szCs w:val="22"/>
              <w:lang w:eastAsia="es-ES"/>
            </w:rPr>
          </w:pPr>
          <w:hyperlink w:anchor="_Toc182218962" w:history="1">
            <w:r w:rsidRPr="00DF6C7C">
              <w:rPr>
                <w:rStyle w:val="Hipervnculo"/>
                <w:noProof/>
              </w:rPr>
              <w:t>Dar de altas guaridas</w:t>
            </w:r>
            <w:r>
              <w:rPr>
                <w:noProof/>
                <w:webHidden/>
              </w:rPr>
              <w:tab/>
            </w:r>
            <w:r>
              <w:rPr>
                <w:noProof/>
                <w:webHidden/>
              </w:rPr>
              <w:fldChar w:fldCharType="begin"/>
            </w:r>
            <w:r>
              <w:rPr>
                <w:noProof/>
                <w:webHidden/>
              </w:rPr>
              <w:instrText xml:space="preserve"> PAGEREF _Toc182218962 \h </w:instrText>
            </w:r>
            <w:r>
              <w:rPr>
                <w:noProof/>
                <w:webHidden/>
              </w:rPr>
            </w:r>
            <w:r>
              <w:rPr>
                <w:noProof/>
                <w:webHidden/>
              </w:rPr>
              <w:fldChar w:fldCharType="separate"/>
            </w:r>
            <w:r>
              <w:rPr>
                <w:noProof/>
                <w:webHidden/>
              </w:rPr>
              <w:t>13</w:t>
            </w:r>
            <w:r>
              <w:rPr>
                <w:noProof/>
                <w:webHidden/>
              </w:rPr>
              <w:fldChar w:fldCharType="end"/>
            </w:r>
          </w:hyperlink>
        </w:p>
        <w:p w14:paraId="6BC79C25" w14:textId="14CCE893" w:rsidR="00500DB0" w:rsidRDefault="00500DB0">
          <w:pPr>
            <w:pStyle w:val="TDC3"/>
            <w:rPr>
              <w:noProof/>
              <w:sz w:val="22"/>
              <w:szCs w:val="22"/>
              <w:lang w:eastAsia="es-ES"/>
            </w:rPr>
          </w:pPr>
          <w:hyperlink w:anchor="_Toc182218963" w:history="1">
            <w:r w:rsidRPr="00DF6C7C">
              <w:rPr>
                <w:rStyle w:val="Hipervnculo"/>
                <w:noProof/>
              </w:rPr>
              <w:t>Dar de baja guaridas</w:t>
            </w:r>
            <w:r>
              <w:rPr>
                <w:noProof/>
                <w:webHidden/>
              </w:rPr>
              <w:tab/>
            </w:r>
            <w:r>
              <w:rPr>
                <w:noProof/>
                <w:webHidden/>
              </w:rPr>
              <w:fldChar w:fldCharType="begin"/>
            </w:r>
            <w:r>
              <w:rPr>
                <w:noProof/>
                <w:webHidden/>
              </w:rPr>
              <w:instrText xml:space="preserve"> PAGEREF _Toc182218963 \h </w:instrText>
            </w:r>
            <w:r>
              <w:rPr>
                <w:noProof/>
                <w:webHidden/>
              </w:rPr>
            </w:r>
            <w:r>
              <w:rPr>
                <w:noProof/>
                <w:webHidden/>
              </w:rPr>
              <w:fldChar w:fldCharType="separate"/>
            </w:r>
            <w:r>
              <w:rPr>
                <w:noProof/>
                <w:webHidden/>
              </w:rPr>
              <w:t>13</w:t>
            </w:r>
            <w:r>
              <w:rPr>
                <w:noProof/>
                <w:webHidden/>
              </w:rPr>
              <w:fldChar w:fldCharType="end"/>
            </w:r>
          </w:hyperlink>
        </w:p>
        <w:p w14:paraId="63BE18C5" w14:textId="3F167C2B" w:rsidR="00500DB0" w:rsidRDefault="00500DB0">
          <w:pPr>
            <w:pStyle w:val="TDC3"/>
            <w:rPr>
              <w:noProof/>
              <w:sz w:val="22"/>
              <w:szCs w:val="22"/>
              <w:lang w:eastAsia="es-ES"/>
            </w:rPr>
          </w:pPr>
          <w:hyperlink w:anchor="_Toc182218964"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_Toc182218964 \h </w:instrText>
            </w:r>
            <w:r>
              <w:rPr>
                <w:noProof/>
                <w:webHidden/>
              </w:rPr>
            </w:r>
            <w:r>
              <w:rPr>
                <w:noProof/>
                <w:webHidden/>
              </w:rPr>
              <w:fldChar w:fldCharType="separate"/>
            </w:r>
            <w:r>
              <w:rPr>
                <w:noProof/>
                <w:webHidden/>
              </w:rPr>
              <w:t>14</w:t>
            </w:r>
            <w:r>
              <w:rPr>
                <w:noProof/>
                <w:webHidden/>
              </w:rPr>
              <w:fldChar w:fldCharType="end"/>
            </w:r>
          </w:hyperlink>
        </w:p>
        <w:p w14:paraId="0EC93BF9" w14:textId="5A2424AA" w:rsidR="00500DB0" w:rsidRDefault="00500DB0">
          <w:pPr>
            <w:pStyle w:val="TDC2"/>
            <w:rPr>
              <w:noProof/>
              <w:sz w:val="22"/>
              <w:szCs w:val="22"/>
              <w:lang w:eastAsia="es-ES"/>
            </w:rPr>
          </w:pPr>
          <w:hyperlink w:anchor="_Toc182218965" w:history="1">
            <w:r w:rsidRPr="00DF6C7C">
              <w:rPr>
                <w:rStyle w:val="Hipervnculo"/>
                <w:noProof/>
              </w:rPr>
              <w:t>Diagrama Conceptual</w:t>
            </w:r>
            <w:r>
              <w:rPr>
                <w:noProof/>
                <w:webHidden/>
              </w:rPr>
              <w:tab/>
            </w:r>
            <w:r>
              <w:rPr>
                <w:noProof/>
                <w:webHidden/>
              </w:rPr>
              <w:fldChar w:fldCharType="begin"/>
            </w:r>
            <w:r>
              <w:rPr>
                <w:noProof/>
                <w:webHidden/>
              </w:rPr>
              <w:instrText xml:space="preserve"> PAGEREF _Toc182218965 \h </w:instrText>
            </w:r>
            <w:r>
              <w:rPr>
                <w:noProof/>
                <w:webHidden/>
              </w:rPr>
            </w:r>
            <w:r>
              <w:rPr>
                <w:noProof/>
                <w:webHidden/>
              </w:rPr>
              <w:fldChar w:fldCharType="separate"/>
            </w:r>
            <w:r>
              <w:rPr>
                <w:noProof/>
                <w:webHidden/>
              </w:rPr>
              <w:t>14</w:t>
            </w:r>
            <w:r>
              <w:rPr>
                <w:noProof/>
                <w:webHidden/>
              </w:rPr>
              <w:fldChar w:fldCharType="end"/>
            </w:r>
          </w:hyperlink>
        </w:p>
        <w:p w14:paraId="590E8357" w14:textId="44AAE85B" w:rsidR="00500DB0" w:rsidRDefault="00500DB0">
          <w:pPr>
            <w:pStyle w:val="TDC2"/>
            <w:rPr>
              <w:noProof/>
              <w:sz w:val="22"/>
              <w:szCs w:val="22"/>
              <w:lang w:eastAsia="es-ES"/>
            </w:rPr>
          </w:pPr>
          <w:hyperlink w:anchor="_Toc182218966" w:history="1">
            <w:r w:rsidRPr="00DF6C7C">
              <w:rPr>
                <w:rStyle w:val="Hipervnculo"/>
                <w:noProof/>
              </w:rPr>
              <w:t>Diagrama de clases (diccionario de datos)</w:t>
            </w:r>
            <w:r>
              <w:rPr>
                <w:noProof/>
                <w:webHidden/>
              </w:rPr>
              <w:tab/>
            </w:r>
            <w:r>
              <w:rPr>
                <w:noProof/>
                <w:webHidden/>
              </w:rPr>
              <w:fldChar w:fldCharType="begin"/>
            </w:r>
            <w:r>
              <w:rPr>
                <w:noProof/>
                <w:webHidden/>
              </w:rPr>
              <w:instrText xml:space="preserve"> PAGEREF _Toc182218966 \h </w:instrText>
            </w:r>
            <w:r>
              <w:rPr>
                <w:noProof/>
                <w:webHidden/>
              </w:rPr>
            </w:r>
            <w:r>
              <w:rPr>
                <w:noProof/>
                <w:webHidden/>
              </w:rPr>
              <w:fldChar w:fldCharType="separate"/>
            </w:r>
            <w:r>
              <w:rPr>
                <w:noProof/>
                <w:webHidden/>
              </w:rPr>
              <w:t>15</w:t>
            </w:r>
            <w:r>
              <w:rPr>
                <w:noProof/>
                <w:webHidden/>
              </w:rPr>
              <w:fldChar w:fldCharType="end"/>
            </w:r>
          </w:hyperlink>
        </w:p>
        <w:p w14:paraId="1CD1902D" w14:textId="07EE6EC7" w:rsidR="00500DB0" w:rsidRDefault="00500DB0">
          <w:pPr>
            <w:pStyle w:val="TDC2"/>
            <w:rPr>
              <w:noProof/>
              <w:sz w:val="22"/>
              <w:szCs w:val="22"/>
              <w:lang w:eastAsia="es-ES"/>
            </w:rPr>
          </w:pPr>
          <w:hyperlink w:anchor="_Toc182218967" w:history="1">
            <w:r w:rsidRPr="00DF6C7C">
              <w:rPr>
                <w:rStyle w:val="Hipervnculo"/>
                <w:noProof/>
              </w:rPr>
              <w:t>Diagrama de actividades</w:t>
            </w:r>
            <w:r>
              <w:rPr>
                <w:noProof/>
                <w:webHidden/>
              </w:rPr>
              <w:tab/>
            </w:r>
            <w:r>
              <w:rPr>
                <w:noProof/>
                <w:webHidden/>
              </w:rPr>
              <w:fldChar w:fldCharType="begin"/>
            </w:r>
            <w:r>
              <w:rPr>
                <w:noProof/>
                <w:webHidden/>
              </w:rPr>
              <w:instrText xml:space="preserve"> PAGEREF _Toc182218967 \h </w:instrText>
            </w:r>
            <w:r>
              <w:rPr>
                <w:noProof/>
                <w:webHidden/>
              </w:rPr>
            </w:r>
            <w:r>
              <w:rPr>
                <w:noProof/>
                <w:webHidden/>
              </w:rPr>
              <w:fldChar w:fldCharType="separate"/>
            </w:r>
            <w:r>
              <w:rPr>
                <w:noProof/>
                <w:webHidden/>
              </w:rPr>
              <w:t>16</w:t>
            </w:r>
            <w:r>
              <w:rPr>
                <w:noProof/>
                <w:webHidden/>
              </w:rPr>
              <w:fldChar w:fldCharType="end"/>
            </w:r>
          </w:hyperlink>
        </w:p>
        <w:p w14:paraId="2E94D395" w14:textId="2DAE6BEF" w:rsidR="00500DB0" w:rsidRDefault="00500DB0">
          <w:pPr>
            <w:pStyle w:val="TDC3"/>
            <w:rPr>
              <w:noProof/>
              <w:sz w:val="22"/>
              <w:szCs w:val="22"/>
              <w:lang w:eastAsia="es-ES"/>
            </w:rPr>
          </w:pPr>
          <w:hyperlink w:anchor="_Toc182218968" w:history="1">
            <w:r w:rsidRPr="00DF6C7C">
              <w:rPr>
                <w:rStyle w:val="Hipervnculo"/>
                <w:noProof/>
              </w:rPr>
              <w:t>Generales</w:t>
            </w:r>
            <w:r>
              <w:rPr>
                <w:noProof/>
                <w:webHidden/>
              </w:rPr>
              <w:tab/>
            </w:r>
            <w:r>
              <w:rPr>
                <w:noProof/>
                <w:webHidden/>
              </w:rPr>
              <w:fldChar w:fldCharType="begin"/>
            </w:r>
            <w:r>
              <w:rPr>
                <w:noProof/>
                <w:webHidden/>
              </w:rPr>
              <w:instrText xml:space="preserve"> PAGEREF _Toc182218968 \h </w:instrText>
            </w:r>
            <w:r>
              <w:rPr>
                <w:noProof/>
                <w:webHidden/>
              </w:rPr>
            </w:r>
            <w:r>
              <w:rPr>
                <w:noProof/>
                <w:webHidden/>
              </w:rPr>
              <w:fldChar w:fldCharType="separate"/>
            </w:r>
            <w:r>
              <w:rPr>
                <w:noProof/>
                <w:webHidden/>
              </w:rPr>
              <w:t>16</w:t>
            </w:r>
            <w:r>
              <w:rPr>
                <w:noProof/>
                <w:webHidden/>
              </w:rPr>
              <w:fldChar w:fldCharType="end"/>
            </w:r>
          </w:hyperlink>
        </w:p>
        <w:p w14:paraId="1E85CEAD" w14:textId="3C1B4958" w:rsidR="00500DB0" w:rsidRDefault="00500DB0">
          <w:pPr>
            <w:pStyle w:val="TDC3"/>
            <w:rPr>
              <w:noProof/>
              <w:sz w:val="22"/>
              <w:szCs w:val="22"/>
              <w:lang w:eastAsia="es-ES"/>
            </w:rPr>
          </w:pPr>
          <w:hyperlink w:anchor="_Toc182218969"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_Toc182218969 \h </w:instrText>
            </w:r>
            <w:r>
              <w:rPr>
                <w:noProof/>
                <w:webHidden/>
              </w:rPr>
            </w:r>
            <w:r>
              <w:rPr>
                <w:noProof/>
                <w:webHidden/>
              </w:rPr>
              <w:fldChar w:fldCharType="separate"/>
            </w:r>
            <w:r>
              <w:rPr>
                <w:noProof/>
                <w:webHidden/>
              </w:rPr>
              <w:t>17</w:t>
            </w:r>
            <w:r>
              <w:rPr>
                <w:noProof/>
                <w:webHidden/>
              </w:rPr>
              <w:fldChar w:fldCharType="end"/>
            </w:r>
          </w:hyperlink>
        </w:p>
        <w:p w14:paraId="0E568AA2" w14:textId="280111FC" w:rsidR="00500DB0" w:rsidRDefault="00500DB0">
          <w:pPr>
            <w:pStyle w:val="TDC3"/>
            <w:rPr>
              <w:noProof/>
              <w:sz w:val="22"/>
              <w:szCs w:val="22"/>
              <w:lang w:eastAsia="es-ES"/>
            </w:rPr>
          </w:pPr>
          <w:hyperlink w:anchor="_Toc182218970"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_Toc182218970 \h </w:instrText>
            </w:r>
            <w:r>
              <w:rPr>
                <w:noProof/>
                <w:webHidden/>
              </w:rPr>
            </w:r>
            <w:r>
              <w:rPr>
                <w:noProof/>
                <w:webHidden/>
              </w:rPr>
              <w:fldChar w:fldCharType="separate"/>
            </w:r>
            <w:r>
              <w:rPr>
                <w:noProof/>
                <w:webHidden/>
              </w:rPr>
              <w:t>17</w:t>
            </w:r>
            <w:r>
              <w:rPr>
                <w:noProof/>
                <w:webHidden/>
              </w:rPr>
              <w:fldChar w:fldCharType="end"/>
            </w:r>
          </w:hyperlink>
        </w:p>
        <w:p w14:paraId="29111CC7" w14:textId="511AC998" w:rsidR="00500DB0" w:rsidRDefault="00500DB0">
          <w:pPr>
            <w:pStyle w:val="TDC3"/>
            <w:rPr>
              <w:noProof/>
              <w:sz w:val="22"/>
              <w:szCs w:val="22"/>
              <w:lang w:eastAsia="es-ES"/>
            </w:rPr>
          </w:pPr>
          <w:hyperlink w:anchor="_Toc182218971" w:history="1">
            <w:r w:rsidRPr="00DF6C7C">
              <w:rPr>
                <w:rStyle w:val="Hipervnculo"/>
                <w:noProof/>
              </w:rPr>
              <w:t>Dar de alta guardia</w:t>
            </w:r>
            <w:r>
              <w:rPr>
                <w:noProof/>
                <w:webHidden/>
              </w:rPr>
              <w:tab/>
            </w:r>
            <w:r>
              <w:rPr>
                <w:noProof/>
                <w:webHidden/>
              </w:rPr>
              <w:fldChar w:fldCharType="begin"/>
            </w:r>
            <w:r>
              <w:rPr>
                <w:noProof/>
                <w:webHidden/>
              </w:rPr>
              <w:instrText xml:space="preserve"> PAGEREF _Toc182218971 \h </w:instrText>
            </w:r>
            <w:r>
              <w:rPr>
                <w:noProof/>
                <w:webHidden/>
              </w:rPr>
            </w:r>
            <w:r>
              <w:rPr>
                <w:noProof/>
                <w:webHidden/>
              </w:rPr>
              <w:fldChar w:fldCharType="separate"/>
            </w:r>
            <w:r>
              <w:rPr>
                <w:noProof/>
                <w:webHidden/>
              </w:rPr>
              <w:t>18</w:t>
            </w:r>
            <w:r>
              <w:rPr>
                <w:noProof/>
                <w:webHidden/>
              </w:rPr>
              <w:fldChar w:fldCharType="end"/>
            </w:r>
          </w:hyperlink>
        </w:p>
        <w:p w14:paraId="1089D36A" w14:textId="776E2742" w:rsidR="00500DB0" w:rsidRDefault="00500DB0">
          <w:pPr>
            <w:pStyle w:val="TDC3"/>
            <w:rPr>
              <w:noProof/>
              <w:sz w:val="22"/>
              <w:szCs w:val="22"/>
              <w:lang w:eastAsia="es-ES"/>
            </w:rPr>
          </w:pPr>
          <w:hyperlink w:anchor="_Toc182218972" w:history="1">
            <w:r w:rsidRPr="00DF6C7C">
              <w:rPr>
                <w:rStyle w:val="Hipervnculo"/>
                <w:noProof/>
              </w:rPr>
              <w:t>Dar de baja guardia</w:t>
            </w:r>
            <w:r>
              <w:rPr>
                <w:noProof/>
                <w:webHidden/>
              </w:rPr>
              <w:tab/>
            </w:r>
            <w:r>
              <w:rPr>
                <w:noProof/>
                <w:webHidden/>
              </w:rPr>
              <w:fldChar w:fldCharType="begin"/>
            </w:r>
            <w:r>
              <w:rPr>
                <w:noProof/>
                <w:webHidden/>
              </w:rPr>
              <w:instrText xml:space="preserve"> PAGEREF _Toc182218972 \h </w:instrText>
            </w:r>
            <w:r>
              <w:rPr>
                <w:noProof/>
                <w:webHidden/>
              </w:rPr>
            </w:r>
            <w:r>
              <w:rPr>
                <w:noProof/>
                <w:webHidden/>
              </w:rPr>
              <w:fldChar w:fldCharType="separate"/>
            </w:r>
            <w:r>
              <w:rPr>
                <w:noProof/>
                <w:webHidden/>
              </w:rPr>
              <w:t>18</w:t>
            </w:r>
            <w:r>
              <w:rPr>
                <w:noProof/>
                <w:webHidden/>
              </w:rPr>
              <w:fldChar w:fldCharType="end"/>
            </w:r>
          </w:hyperlink>
        </w:p>
        <w:p w14:paraId="12804A2D" w14:textId="36F6EA6B" w:rsidR="00500DB0" w:rsidRDefault="00500DB0">
          <w:pPr>
            <w:pStyle w:val="TDC3"/>
            <w:rPr>
              <w:noProof/>
              <w:sz w:val="22"/>
              <w:szCs w:val="22"/>
              <w:lang w:eastAsia="es-ES"/>
            </w:rPr>
          </w:pPr>
          <w:hyperlink w:anchor="_Toc182218973"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_Toc182218973 \h </w:instrText>
            </w:r>
            <w:r>
              <w:rPr>
                <w:noProof/>
                <w:webHidden/>
              </w:rPr>
            </w:r>
            <w:r>
              <w:rPr>
                <w:noProof/>
                <w:webHidden/>
              </w:rPr>
              <w:fldChar w:fldCharType="separate"/>
            </w:r>
            <w:r>
              <w:rPr>
                <w:noProof/>
                <w:webHidden/>
              </w:rPr>
              <w:t>19</w:t>
            </w:r>
            <w:r>
              <w:rPr>
                <w:noProof/>
                <w:webHidden/>
              </w:rPr>
              <w:fldChar w:fldCharType="end"/>
            </w:r>
          </w:hyperlink>
        </w:p>
        <w:p w14:paraId="5EAA4A75" w14:textId="107127DF" w:rsidR="00500DB0" w:rsidRDefault="00500DB0">
          <w:pPr>
            <w:pStyle w:val="TDC2"/>
            <w:rPr>
              <w:noProof/>
              <w:sz w:val="22"/>
              <w:szCs w:val="22"/>
              <w:lang w:eastAsia="es-ES"/>
            </w:rPr>
          </w:pPr>
          <w:hyperlink w:anchor="_Toc182218974" w:history="1">
            <w:r w:rsidRPr="00DF6C7C">
              <w:rPr>
                <w:rStyle w:val="Hipervnculo"/>
                <w:noProof/>
              </w:rPr>
              <w:t>Esquema Entidad / Relación</w:t>
            </w:r>
            <w:r>
              <w:rPr>
                <w:noProof/>
                <w:webHidden/>
              </w:rPr>
              <w:tab/>
            </w:r>
            <w:r>
              <w:rPr>
                <w:noProof/>
                <w:webHidden/>
              </w:rPr>
              <w:fldChar w:fldCharType="begin"/>
            </w:r>
            <w:r>
              <w:rPr>
                <w:noProof/>
                <w:webHidden/>
              </w:rPr>
              <w:instrText xml:space="preserve"> PAGEREF _Toc182218974 \h </w:instrText>
            </w:r>
            <w:r>
              <w:rPr>
                <w:noProof/>
                <w:webHidden/>
              </w:rPr>
            </w:r>
            <w:r>
              <w:rPr>
                <w:noProof/>
                <w:webHidden/>
              </w:rPr>
              <w:fldChar w:fldCharType="separate"/>
            </w:r>
            <w:r>
              <w:rPr>
                <w:noProof/>
                <w:webHidden/>
              </w:rPr>
              <w:t>20</w:t>
            </w:r>
            <w:r>
              <w:rPr>
                <w:noProof/>
                <w:webHidden/>
              </w:rPr>
              <w:fldChar w:fldCharType="end"/>
            </w:r>
          </w:hyperlink>
        </w:p>
        <w:p w14:paraId="45F7477D" w14:textId="3EE03409" w:rsidR="00500DB0" w:rsidRDefault="00500DB0">
          <w:pPr>
            <w:pStyle w:val="TDC2"/>
            <w:rPr>
              <w:noProof/>
              <w:sz w:val="22"/>
              <w:szCs w:val="22"/>
              <w:lang w:eastAsia="es-ES"/>
            </w:rPr>
          </w:pPr>
          <w:hyperlink w:anchor="_Toc182218975" w:history="1">
            <w:r w:rsidRPr="00DF6C7C">
              <w:rPr>
                <w:rStyle w:val="Hipervnculo"/>
                <w:noProof/>
              </w:rPr>
              <w:t>Modelo relacional y normalización</w:t>
            </w:r>
            <w:r>
              <w:rPr>
                <w:noProof/>
                <w:webHidden/>
              </w:rPr>
              <w:tab/>
            </w:r>
            <w:r>
              <w:rPr>
                <w:noProof/>
                <w:webHidden/>
              </w:rPr>
              <w:fldChar w:fldCharType="begin"/>
            </w:r>
            <w:r>
              <w:rPr>
                <w:noProof/>
                <w:webHidden/>
              </w:rPr>
              <w:instrText xml:space="preserve"> PAGEREF _Toc182218975 \h </w:instrText>
            </w:r>
            <w:r>
              <w:rPr>
                <w:noProof/>
                <w:webHidden/>
              </w:rPr>
            </w:r>
            <w:r>
              <w:rPr>
                <w:noProof/>
                <w:webHidden/>
              </w:rPr>
              <w:fldChar w:fldCharType="separate"/>
            </w:r>
            <w:r>
              <w:rPr>
                <w:noProof/>
                <w:webHidden/>
              </w:rPr>
              <w:t>20</w:t>
            </w:r>
            <w:r>
              <w:rPr>
                <w:noProof/>
                <w:webHidden/>
              </w:rPr>
              <w:fldChar w:fldCharType="end"/>
            </w:r>
          </w:hyperlink>
        </w:p>
        <w:p w14:paraId="3A7E7036" w14:textId="62C18CBA" w:rsidR="00500DB0" w:rsidRDefault="00500DB0">
          <w:pPr>
            <w:pStyle w:val="TDC1"/>
            <w:rPr>
              <w:noProof/>
              <w:sz w:val="22"/>
              <w:szCs w:val="22"/>
              <w:lang w:eastAsia="es-ES"/>
            </w:rPr>
          </w:pPr>
          <w:hyperlink w:anchor="_Toc182218976" w:history="1">
            <w:r w:rsidRPr="00DF6C7C">
              <w:rPr>
                <w:rStyle w:val="Hipervnculo"/>
                <w:noProof/>
              </w:rPr>
              <w:t>Diseño del Proyecto</w:t>
            </w:r>
            <w:r>
              <w:rPr>
                <w:noProof/>
                <w:webHidden/>
              </w:rPr>
              <w:tab/>
            </w:r>
            <w:r>
              <w:rPr>
                <w:noProof/>
                <w:webHidden/>
              </w:rPr>
              <w:fldChar w:fldCharType="begin"/>
            </w:r>
            <w:r>
              <w:rPr>
                <w:noProof/>
                <w:webHidden/>
              </w:rPr>
              <w:instrText xml:space="preserve"> PAGEREF _Toc182218976 \h </w:instrText>
            </w:r>
            <w:r>
              <w:rPr>
                <w:noProof/>
                <w:webHidden/>
              </w:rPr>
            </w:r>
            <w:r>
              <w:rPr>
                <w:noProof/>
                <w:webHidden/>
              </w:rPr>
              <w:fldChar w:fldCharType="separate"/>
            </w:r>
            <w:r>
              <w:rPr>
                <w:noProof/>
                <w:webHidden/>
              </w:rPr>
              <w:t>21</w:t>
            </w:r>
            <w:r>
              <w:rPr>
                <w:noProof/>
                <w:webHidden/>
              </w:rPr>
              <w:fldChar w:fldCharType="end"/>
            </w:r>
          </w:hyperlink>
        </w:p>
        <w:p w14:paraId="1FA38D61" w14:textId="42D15412" w:rsidR="00500DB0" w:rsidRDefault="00500DB0">
          <w:pPr>
            <w:pStyle w:val="TDC2"/>
            <w:rPr>
              <w:noProof/>
              <w:sz w:val="22"/>
              <w:szCs w:val="22"/>
              <w:lang w:eastAsia="es-ES"/>
            </w:rPr>
          </w:pPr>
          <w:hyperlink w:anchor="_Toc182218977" w:history="1">
            <w:r w:rsidRPr="00DF6C7C">
              <w:rPr>
                <w:rStyle w:val="Hipervnculo"/>
                <w:noProof/>
              </w:rPr>
              <w:t>Diseño físico de la Base de Datos</w:t>
            </w:r>
            <w:r>
              <w:rPr>
                <w:noProof/>
                <w:webHidden/>
              </w:rPr>
              <w:tab/>
            </w:r>
            <w:r>
              <w:rPr>
                <w:noProof/>
                <w:webHidden/>
              </w:rPr>
              <w:fldChar w:fldCharType="begin"/>
            </w:r>
            <w:r>
              <w:rPr>
                <w:noProof/>
                <w:webHidden/>
              </w:rPr>
              <w:instrText xml:space="preserve"> PAGEREF _Toc182218977 \h </w:instrText>
            </w:r>
            <w:r>
              <w:rPr>
                <w:noProof/>
                <w:webHidden/>
              </w:rPr>
            </w:r>
            <w:r>
              <w:rPr>
                <w:noProof/>
                <w:webHidden/>
              </w:rPr>
              <w:fldChar w:fldCharType="separate"/>
            </w:r>
            <w:r>
              <w:rPr>
                <w:noProof/>
                <w:webHidden/>
              </w:rPr>
              <w:t>22</w:t>
            </w:r>
            <w:r>
              <w:rPr>
                <w:noProof/>
                <w:webHidden/>
              </w:rPr>
              <w:fldChar w:fldCharType="end"/>
            </w:r>
          </w:hyperlink>
        </w:p>
        <w:p w14:paraId="607379D5" w14:textId="2F111A41" w:rsidR="00500DB0" w:rsidRDefault="00500DB0">
          <w:pPr>
            <w:pStyle w:val="TDC3"/>
            <w:rPr>
              <w:noProof/>
              <w:sz w:val="22"/>
              <w:szCs w:val="22"/>
              <w:lang w:eastAsia="es-ES"/>
            </w:rPr>
          </w:pPr>
          <w:hyperlink w:anchor="_Toc182218978" w:history="1">
            <w:r w:rsidRPr="00DF6C7C">
              <w:rPr>
                <w:rStyle w:val="Hipervnculo"/>
                <w:noProof/>
              </w:rPr>
              <w:t>Sql de creación (MySQL)</w:t>
            </w:r>
            <w:r>
              <w:rPr>
                <w:noProof/>
                <w:webHidden/>
              </w:rPr>
              <w:tab/>
            </w:r>
            <w:r>
              <w:rPr>
                <w:noProof/>
                <w:webHidden/>
              </w:rPr>
              <w:fldChar w:fldCharType="begin"/>
            </w:r>
            <w:r>
              <w:rPr>
                <w:noProof/>
                <w:webHidden/>
              </w:rPr>
              <w:instrText xml:space="preserve"> PAGEREF _Toc182218978 \h </w:instrText>
            </w:r>
            <w:r>
              <w:rPr>
                <w:noProof/>
                <w:webHidden/>
              </w:rPr>
            </w:r>
            <w:r>
              <w:rPr>
                <w:noProof/>
                <w:webHidden/>
              </w:rPr>
              <w:fldChar w:fldCharType="separate"/>
            </w:r>
            <w:r>
              <w:rPr>
                <w:noProof/>
                <w:webHidden/>
              </w:rPr>
              <w:t>22</w:t>
            </w:r>
            <w:r>
              <w:rPr>
                <w:noProof/>
                <w:webHidden/>
              </w:rPr>
              <w:fldChar w:fldCharType="end"/>
            </w:r>
          </w:hyperlink>
        </w:p>
        <w:p w14:paraId="4915D80A" w14:textId="6425804F" w:rsidR="00500DB0" w:rsidRDefault="00500DB0">
          <w:pPr>
            <w:pStyle w:val="TDC2"/>
            <w:rPr>
              <w:noProof/>
              <w:sz w:val="22"/>
              <w:szCs w:val="22"/>
              <w:lang w:eastAsia="es-ES"/>
            </w:rPr>
          </w:pPr>
          <w:hyperlink w:anchor="_Toc182218979" w:history="1">
            <w:r w:rsidRPr="00DF6C7C">
              <w:rPr>
                <w:rStyle w:val="Hipervnculo"/>
                <w:noProof/>
              </w:rPr>
              <w:t>Diseño de procedimientos especiales</w:t>
            </w:r>
            <w:r>
              <w:rPr>
                <w:noProof/>
                <w:webHidden/>
              </w:rPr>
              <w:tab/>
            </w:r>
            <w:r>
              <w:rPr>
                <w:noProof/>
                <w:webHidden/>
              </w:rPr>
              <w:fldChar w:fldCharType="begin"/>
            </w:r>
            <w:r>
              <w:rPr>
                <w:noProof/>
                <w:webHidden/>
              </w:rPr>
              <w:instrText xml:space="preserve"> PAGEREF _Toc182218979 \h </w:instrText>
            </w:r>
            <w:r>
              <w:rPr>
                <w:noProof/>
                <w:webHidden/>
              </w:rPr>
            </w:r>
            <w:r>
              <w:rPr>
                <w:noProof/>
                <w:webHidden/>
              </w:rPr>
              <w:fldChar w:fldCharType="separate"/>
            </w:r>
            <w:r>
              <w:rPr>
                <w:noProof/>
                <w:webHidden/>
              </w:rPr>
              <w:t>26</w:t>
            </w:r>
            <w:r>
              <w:rPr>
                <w:noProof/>
                <w:webHidden/>
              </w:rPr>
              <w:fldChar w:fldCharType="end"/>
            </w:r>
          </w:hyperlink>
        </w:p>
        <w:p w14:paraId="660DD48B" w14:textId="3CB3ED06" w:rsidR="00500DB0" w:rsidRDefault="00500DB0">
          <w:pPr>
            <w:pStyle w:val="TDC3"/>
            <w:rPr>
              <w:noProof/>
              <w:sz w:val="22"/>
              <w:szCs w:val="22"/>
              <w:lang w:eastAsia="es-ES"/>
            </w:rPr>
          </w:pPr>
          <w:hyperlink w:anchor="_Toc182218980" w:history="1">
            <w:r w:rsidRPr="00DF6C7C">
              <w:rPr>
                <w:rStyle w:val="Hipervnculo"/>
                <w:noProof/>
              </w:rPr>
              <w:t>Configuración de la aplicación.</w:t>
            </w:r>
            <w:r>
              <w:rPr>
                <w:noProof/>
                <w:webHidden/>
              </w:rPr>
              <w:tab/>
            </w:r>
            <w:r>
              <w:rPr>
                <w:noProof/>
                <w:webHidden/>
              </w:rPr>
              <w:fldChar w:fldCharType="begin"/>
            </w:r>
            <w:r>
              <w:rPr>
                <w:noProof/>
                <w:webHidden/>
              </w:rPr>
              <w:instrText xml:space="preserve"> PAGEREF _Toc182218980 \h </w:instrText>
            </w:r>
            <w:r>
              <w:rPr>
                <w:noProof/>
                <w:webHidden/>
              </w:rPr>
            </w:r>
            <w:r>
              <w:rPr>
                <w:noProof/>
                <w:webHidden/>
              </w:rPr>
              <w:fldChar w:fldCharType="separate"/>
            </w:r>
            <w:r>
              <w:rPr>
                <w:noProof/>
                <w:webHidden/>
              </w:rPr>
              <w:t>26</w:t>
            </w:r>
            <w:r>
              <w:rPr>
                <w:noProof/>
                <w:webHidden/>
              </w:rPr>
              <w:fldChar w:fldCharType="end"/>
            </w:r>
          </w:hyperlink>
        </w:p>
        <w:p w14:paraId="3B9FBB54" w14:textId="7C58A729" w:rsidR="00500DB0" w:rsidRDefault="00500DB0">
          <w:pPr>
            <w:pStyle w:val="TDC3"/>
            <w:rPr>
              <w:noProof/>
              <w:sz w:val="22"/>
              <w:szCs w:val="22"/>
              <w:lang w:eastAsia="es-ES"/>
            </w:rPr>
          </w:pPr>
          <w:hyperlink w:anchor="_Toc182218981" w:history="1">
            <w:r w:rsidRPr="00DF6C7C">
              <w:rPr>
                <w:rStyle w:val="Hipervnculo"/>
                <w:noProof/>
              </w:rPr>
              <w:t>Estructura del fichero de datos</w:t>
            </w:r>
            <w:r>
              <w:rPr>
                <w:noProof/>
                <w:webHidden/>
              </w:rPr>
              <w:tab/>
            </w:r>
            <w:r>
              <w:rPr>
                <w:noProof/>
                <w:webHidden/>
              </w:rPr>
              <w:fldChar w:fldCharType="begin"/>
            </w:r>
            <w:r>
              <w:rPr>
                <w:noProof/>
                <w:webHidden/>
              </w:rPr>
              <w:instrText xml:space="preserve"> PAGEREF _Toc182218981 \h </w:instrText>
            </w:r>
            <w:r>
              <w:rPr>
                <w:noProof/>
                <w:webHidden/>
              </w:rPr>
            </w:r>
            <w:r>
              <w:rPr>
                <w:noProof/>
                <w:webHidden/>
              </w:rPr>
              <w:fldChar w:fldCharType="separate"/>
            </w:r>
            <w:r>
              <w:rPr>
                <w:noProof/>
                <w:webHidden/>
              </w:rPr>
              <w:t>26</w:t>
            </w:r>
            <w:r>
              <w:rPr>
                <w:noProof/>
                <w:webHidden/>
              </w:rPr>
              <w:fldChar w:fldCharType="end"/>
            </w:r>
          </w:hyperlink>
        </w:p>
        <w:p w14:paraId="79E24F64" w14:textId="54810FDB" w:rsidR="00500DB0" w:rsidRDefault="00500DB0">
          <w:pPr>
            <w:pStyle w:val="TDC3"/>
            <w:rPr>
              <w:noProof/>
              <w:sz w:val="22"/>
              <w:szCs w:val="22"/>
              <w:lang w:eastAsia="es-ES"/>
            </w:rPr>
          </w:pPr>
          <w:hyperlink w:anchor="_Toc182218982" w:history="1">
            <w:r w:rsidRPr="00DF6C7C">
              <w:rPr>
                <w:rStyle w:val="Hipervnculo"/>
                <w:noProof/>
              </w:rPr>
              <w:t>Logout</w:t>
            </w:r>
            <w:r>
              <w:rPr>
                <w:noProof/>
                <w:webHidden/>
              </w:rPr>
              <w:tab/>
            </w:r>
            <w:r>
              <w:rPr>
                <w:noProof/>
                <w:webHidden/>
              </w:rPr>
              <w:fldChar w:fldCharType="begin"/>
            </w:r>
            <w:r>
              <w:rPr>
                <w:noProof/>
                <w:webHidden/>
              </w:rPr>
              <w:instrText xml:space="preserve"> PAGEREF _Toc182218982 \h </w:instrText>
            </w:r>
            <w:r>
              <w:rPr>
                <w:noProof/>
                <w:webHidden/>
              </w:rPr>
            </w:r>
            <w:r>
              <w:rPr>
                <w:noProof/>
                <w:webHidden/>
              </w:rPr>
              <w:fldChar w:fldCharType="separate"/>
            </w:r>
            <w:r>
              <w:rPr>
                <w:noProof/>
                <w:webHidden/>
              </w:rPr>
              <w:t>26</w:t>
            </w:r>
            <w:r>
              <w:rPr>
                <w:noProof/>
                <w:webHidden/>
              </w:rPr>
              <w:fldChar w:fldCharType="end"/>
            </w:r>
          </w:hyperlink>
        </w:p>
        <w:p w14:paraId="7A0CB346" w14:textId="011398E3" w:rsidR="00500DB0" w:rsidRDefault="00500DB0">
          <w:pPr>
            <w:pStyle w:val="TDC2"/>
            <w:rPr>
              <w:noProof/>
              <w:sz w:val="22"/>
              <w:szCs w:val="22"/>
              <w:lang w:eastAsia="es-ES"/>
            </w:rPr>
          </w:pPr>
          <w:hyperlink w:anchor="_Toc182218983" w:history="1">
            <w:r w:rsidRPr="00DF6C7C">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_Toc182218983 \h </w:instrText>
            </w:r>
            <w:r>
              <w:rPr>
                <w:noProof/>
                <w:webHidden/>
              </w:rPr>
            </w:r>
            <w:r>
              <w:rPr>
                <w:noProof/>
                <w:webHidden/>
              </w:rPr>
              <w:fldChar w:fldCharType="separate"/>
            </w:r>
            <w:r>
              <w:rPr>
                <w:noProof/>
                <w:webHidden/>
              </w:rPr>
              <w:t>26</w:t>
            </w:r>
            <w:r>
              <w:rPr>
                <w:noProof/>
                <w:webHidden/>
              </w:rPr>
              <w:fldChar w:fldCharType="end"/>
            </w:r>
          </w:hyperlink>
        </w:p>
        <w:p w14:paraId="54467FB0" w14:textId="080D6F3B" w:rsidR="00500DB0" w:rsidRDefault="00500DB0">
          <w:pPr>
            <w:pStyle w:val="TDC2"/>
            <w:rPr>
              <w:noProof/>
              <w:sz w:val="22"/>
              <w:szCs w:val="22"/>
              <w:lang w:eastAsia="es-ES"/>
            </w:rPr>
          </w:pPr>
          <w:hyperlink w:anchor="_Toc182218984" w:history="1">
            <w:r w:rsidRPr="00DF6C7C">
              <w:rPr>
                <w:rStyle w:val="Hipervnculo"/>
                <w:noProof/>
              </w:rPr>
              <w:t>Diseño de la interfaz gráfica</w:t>
            </w:r>
            <w:r>
              <w:rPr>
                <w:noProof/>
                <w:webHidden/>
              </w:rPr>
              <w:tab/>
            </w:r>
            <w:r>
              <w:rPr>
                <w:noProof/>
                <w:webHidden/>
              </w:rPr>
              <w:fldChar w:fldCharType="begin"/>
            </w:r>
            <w:r>
              <w:rPr>
                <w:noProof/>
                <w:webHidden/>
              </w:rPr>
              <w:instrText xml:space="preserve"> PAGEREF _Toc182218984 \h </w:instrText>
            </w:r>
            <w:r>
              <w:rPr>
                <w:noProof/>
                <w:webHidden/>
              </w:rPr>
            </w:r>
            <w:r>
              <w:rPr>
                <w:noProof/>
                <w:webHidden/>
              </w:rPr>
              <w:fldChar w:fldCharType="separate"/>
            </w:r>
            <w:r>
              <w:rPr>
                <w:noProof/>
                <w:webHidden/>
              </w:rPr>
              <w:t>26</w:t>
            </w:r>
            <w:r>
              <w:rPr>
                <w:noProof/>
                <w:webHidden/>
              </w:rPr>
              <w:fldChar w:fldCharType="end"/>
            </w:r>
          </w:hyperlink>
        </w:p>
        <w:p w14:paraId="2F9D5523" w14:textId="2C6EBF86" w:rsidR="00500DB0" w:rsidRDefault="00500DB0">
          <w:pPr>
            <w:pStyle w:val="TDC3"/>
            <w:rPr>
              <w:noProof/>
              <w:sz w:val="22"/>
              <w:szCs w:val="22"/>
              <w:lang w:eastAsia="es-ES"/>
            </w:rPr>
          </w:pPr>
          <w:hyperlink w:anchor="_Toc182218985" w:history="1">
            <w:r w:rsidRPr="00DF6C7C">
              <w:rPr>
                <w:rStyle w:val="Hipervnculo"/>
                <w:noProof/>
              </w:rPr>
              <w:t>Diseño de movimiento de ventanas</w:t>
            </w:r>
            <w:r>
              <w:rPr>
                <w:noProof/>
                <w:webHidden/>
              </w:rPr>
              <w:tab/>
            </w:r>
            <w:r>
              <w:rPr>
                <w:noProof/>
                <w:webHidden/>
              </w:rPr>
              <w:fldChar w:fldCharType="begin"/>
            </w:r>
            <w:r>
              <w:rPr>
                <w:noProof/>
                <w:webHidden/>
              </w:rPr>
              <w:instrText xml:space="preserve"> PAGEREF _Toc182218985 \h </w:instrText>
            </w:r>
            <w:r>
              <w:rPr>
                <w:noProof/>
                <w:webHidden/>
              </w:rPr>
            </w:r>
            <w:r>
              <w:rPr>
                <w:noProof/>
                <w:webHidden/>
              </w:rPr>
              <w:fldChar w:fldCharType="separate"/>
            </w:r>
            <w:r>
              <w:rPr>
                <w:noProof/>
                <w:webHidden/>
              </w:rPr>
              <w:t>26</w:t>
            </w:r>
            <w:r>
              <w:rPr>
                <w:noProof/>
                <w:webHidden/>
              </w:rPr>
              <w:fldChar w:fldCharType="end"/>
            </w:r>
          </w:hyperlink>
        </w:p>
        <w:p w14:paraId="41D7DD28" w14:textId="4184F0A5" w:rsidR="00500DB0" w:rsidRDefault="00500DB0">
          <w:pPr>
            <w:pStyle w:val="TDC3"/>
            <w:rPr>
              <w:noProof/>
              <w:sz w:val="22"/>
              <w:szCs w:val="22"/>
              <w:lang w:eastAsia="es-ES"/>
            </w:rPr>
          </w:pPr>
          <w:hyperlink w:anchor="_Toc182218986" w:history="1">
            <w:r w:rsidRPr="00DF6C7C">
              <w:rPr>
                <w:rStyle w:val="Hipervnculo"/>
                <w:noProof/>
              </w:rPr>
              <w:t>Diseño de las ventanas</w:t>
            </w:r>
            <w:r>
              <w:rPr>
                <w:noProof/>
                <w:webHidden/>
              </w:rPr>
              <w:tab/>
            </w:r>
            <w:r>
              <w:rPr>
                <w:noProof/>
                <w:webHidden/>
              </w:rPr>
              <w:fldChar w:fldCharType="begin"/>
            </w:r>
            <w:r>
              <w:rPr>
                <w:noProof/>
                <w:webHidden/>
              </w:rPr>
              <w:instrText xml:space="preserve"> PAGEREF _Toc182218986 \h </w:instrText>
            </w:r>
            <w:r>
              <w:rPr>
                <w:noProof/>
                <w:webHidden/>
              </w:rPr>
            </w:r>
            <w:r>
              <w:rPr>
                <w:noProof/>
                <w:webHidden/>
              </w:rPr>
              <w:fldChar w:fldCharType="separate"/>
            </w:r>
            <w:r>
              <w:rPr>
                <w:noProof/>
                <w:webHidden/>
              </w:rPr>
              <w:t>27</w:t>
            </w:r>
            <w:r>
              <w:rPr>
                <w:noProof/>
                <w:webHidden/>
              </w:rPr>
              <w:fldChar w:fldCharType="end"/>
            </w:r>
          </w:hyperlink>
        </w:p>
        <w:p w14:paraId="114C1F47" w14:textId="7609ACEF" w:rsidR="00500DB0" w:rsidRDefault="00500DB0">
          <w:pPr>
            <w:pStyle w:val="TDC1"/>
            <w:rPr>
              <w:noProof/>
              <w:sz w:val="22"/>
              <w:szCs w:val="22"/>
              <w:lang w:eastAsia="es-ES"/>
            </w:rPr>
          </w:pPr>
          <w:hyperlink w:anchor="_Toc182218987" w:history="1">
            <w:r w:rsidRPr="00DF6C7C">
              <w:rPr>
                <w:rStyle w:val="Hipervnculo"/>
                <w:noProof/>
              </w:rPr>
              <w:t>Implementar el proyecto</w:t>
            </w:r>
            <w:r>
              <w:rPr>
                <w:noProof/>
                <w:webHidden/>
              </w:rPr>
              <w:tab/>
            </w:r>
            <w:r>
              <w:rPr>
                <w:noProof/>
                <w:webHidden/>
              </w:rPr>
              <w:fldChar w:fldCharType="begin"/>
            </w:r>
            <w:r>
              <w:rPr>
                <w:noProof/>
                <w:webHidden/>
              </w:rPr>
              <w:instrText xml:space="preserve"> PAGEREF _Toc182218987 \h </w:instrText>
            </w:r>
            <w:r>
              <w:rPr>
                <w:noProof/>
                <w:webHidden/>
              </w:rPr>
            </w:r>
            <w:r>
              <w:rPr>
                <w:noProof/>
                <w:webHidden/>
              </w:rPr>
              <w:fldChar w:fldCharType="separate"/>
            </w:r>
            <w:r>
              <w:rPr>
                <w:noProof/>
                <w:webHidden/>
              </w:rPr>
              <w:t>28</w:t>
            </w:r>
            <w:r>
              <w:rPr>
                <w:noProof/>
                <w:webHidden/>
              </w:rPr>
              <w:fldChar w:fldCharType="end"/>
            </w:r>
          </w:hyperlink>
        </w:p>
        <w:p w14:paraId="30588ECE" w14:textId="55C3037F" w:rsidR="00500DB0" w:rsidRDefault="00500DB0">
          <w:pPr>
            <w:pStyle w:val="TDC2"/>
            <w:rPr>
              <w:noProof/>
              <w:sz w:val="22"/>
              <w:szCs w:val="22"/>
              <w:lang w:eastAsia="es-ES"/>
            </w:rPr>
          </w:pPr>
          <w:hyperlink w:anchor="_Toc182218988" w:history="1">
            <w:r w:rsidRPr="00DF6C7C">
              <w:rPr>
                <w:rStyle w:val="Hipervnculo"/>
                <w:noProof/>
              </w:rPr>
              <w:t>Indicadores de calidad</w:t>
            </w:r>
            <w:r>
              <w:rPr>
                <w:noProof/>
                <w:webHidden/>
              </w:rPr>
              <w:tab/>
            </w:r>
            <w:r>
              <w:rPr>
                <w:noProof/>
                <w:webHidden/>
              </w:rPr>
              <w:fldChar w:fldCharType="begin"/>
            </w:r>
            <w:r>
              <w:rPr>
                <w:noProof/>
                <w:webHidden/>
              </w:rPr>
              <w:instrText xml:space="preserve"> PAGEREF _Toc182218988 \h </w:instrText>
            </w:r>
            <w:r>
              <w:rPr>
                <w:noProof/>
                <w:webHidden/>
              </w:rPr>
            </w:r>
            <w:r>
              <w:rPr>
                <w:noProof/>
                <w:webHidden/>
              </w:rPr>
              <w:fldChar w:fldCharType="separate"/>
            </w:r>
            <w:r>
              <w:rPr>
                <w:noProof/>
                <w:webHidden/>
              </w:rPr>
              <w:t>29</w:t>
            </w:r>
            <w:r>
              <w:rPr>
                <w:noProof/>
                <w:webHidden/>
              </w:rPr>
              <w:fldChar w:fldCharType="end"/>
            </w:r>
          </w:hyperlink>
        </w:p>
        <w:p w14:paraId="506B4E86" w14:textId="27CE5200" w:rsidR="00500DB0" w:rsidRDefault="00500DB0">
          <w:pPr>
            <w:pStyle w:val="TDC2"/>
            <w:rPr>
              <w:noProof/>
              <w:sz w:val="22"/>
              <w:szCs w:val="22"/>
              <w:lang w:eastAsia="es-ES"/>
            </w:rPr>
          </w:pPr>
          <w:hyperlink w:anchor="_Toc182218989" w:history="1">
            <w:r w:rsidRPr="00DF6C7C">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_Toc182218989 \h </w:instrText>
            </w:r>
            <w:r>
              <w:rPr>
                <w:noProof/>
                <w:webHidden/>
              </w:rPr>
            </w:r>
            <w:r>
              <w:rPr>
                <w:noProof/>
                <w:webHidden/>
              </w:rPr>
              <w:fldChar w:fldCharType="separate"/>
            </w:r>
            <w:r>
              <w:rPr>
                <w:noProof/>
                <w:webHidden/>
              </w:rPr>
              <w:t>30</w:t>
            </w:r>
            <w:r>
              <w:rPr>
                <w:noProof/>
                <w:webHidden/>
              </w:rPr>
              <w:fldChar w:fldCharType="end"/>
            </w:r>
          </w:hyperlink>
        </w:p>
        <w:p w14:paraId="3FB054C7" w14:textId="11A87115" w:rsidR="00500DB0" w:rsidRDefault="00500DB0">
          <w:pPr>
            <w:pStyle w:val="TDC2"/>
            <w:rPr>
              <w:noProof/>
              <w:sz w:val="22"/>
              <w:szCs w:val="22"/>
              <w:lang w:eastAsia="es-ES"/>
            </w:rPr>
          </w:pPr>
          <w:hyperlink w:anchor="_Toc182218990" w:history="1">
            <w:r w:rsidRPr="00DF6C7C">
              <w:rPr>
                <w:rStyle w:val="Hipervnculo"/>
                <w:noProof/>
              </w:rPr>
              <w:t>Evaluación y solución de incidencias</w:t>
            </w:r>
            <w:r>
              <w:rPr>
                <w:noProof/>
                <w:webHidden/>
              </w:rPr>
              <w:tab/>
            </w:r>
            <w:r>
              <w:rPr>
                <w:noProof/>
                <w:webHidden/>
              </w:rPr>
              <w:fldChar w:fldCharType="begin"/>
            </w:r>
            <w:r>
              <w:rPr>
                <w:noProof/>
                <w:webHidden/>
              </w:rPr>
              <w:instrText xml:space="preserve"> PAGEREF _Toc182218990 \h </w:instrText>
            </w:r>
            <w:r>
              <w:rPr>
                <w:noProof/>
                <w:webHidden/>
              </w:rPr>
            </w:r>
            <w:r>
              <w:rPr>
                <w:noProof/>
                <w:webHidden/>
              </w:rPr>
              <w:fldChar w:fldCharType="separate"/>
            </w:r>
            <w:r>
              <w:rPr>
                <w:noProof/>
                <w:webHidden/>
              </w:rPr>
              <w:t>30</w:t>
            </w:r>
            <w:r>
              <w:rPr>
                <w:noProof/>
                <w:webHidden/>
              </w:rPr>
              <w:fldChar w:fldCharType="end"/>
            </w:r>
          </w:hyperlink>
        </w:p>
        <w:p w14:paraId="6AB137EC" w14:textId="27BBCB2B" w:rsidR="00500DB0" w:rsidRDefault="00500DB0">
          <w:pPr>
            <w:pStyle w:val="TDC2"/>
            <w:rPr>
              <w:noProof/>
              <w:sz w:val="22"/>
              <w:szCs w:val="22"/>
              <w:lang w:eastAsia="es-ES"/>
            </w:rPr>
          </w:pPr>
          <w:hyperlink w:anchor="_Toc182218991" w:history="1">
            <w:r w:rsidRPr="00DF6C7C">
              <w:rPr>
                <w:rStyle w:val="Hipervnculo"/>
                <w:noProof/>
              </w:rPr>
              <w:t>Evaluación y seguimiento del proyecto</w:t>
            </w:r>
            <w:r>
              <w:rPr>
                <w:noProof/>
                <w:webHidden/>
              </w:rPr>
              <w:tab/>
            </w:r>
            <w:r>
              <w:rPr>
                <w:noProof/>
                <w:webHidden/>
              </w:rPr>
              <w:fldChar w:fldCharType="begin"/>
            </w:r>
            <w:r>
              <w:rPr>
                <w:noProof/>
                <w:webHidden/>
              </w:rPr>
              <w:instrText xml:space="preserve"> PAGEREF _Toc182218991 \h </w:instrText>
            </w:r>
            <w:r>
              <w:rPr>
                <w:noProof/>
                <w:webHidden/>
              </w:rPr>
            </w:r>
            <w:r>
              <w:rPr>
                <w:noProof/>
                <w:webHidden/>
              </w:rPr>
              <w:fldChar w:fldCharType="separate"/>
            </w:r>
            <w:r>
              <w:rPr>
                <w:noProof/>
                <w:webHidden/>
              </w:rPr>
              <w:t>30</w:t>
            </w:r>
            <w:r>
              <w:rPr>
                <w:noProof/>
                <w:webHidden/>
              </w:rPr>
              <w:fldChar w:fldCharType="end"/>
            </w:r>
          </w:hyperlink>
        </w:p>
        <w:p w14:paraId="2BBB4C93" w14:textId="1657B193" w:rsidR="00500DB0" w:rsidRDefault="00500DB0">
          <w:pPr>
            <w:pStyle w:val="TDC2"/>
            <w:rPr>
              <w:noProof/>
              <w:sz w:val="22"/>
              <w:szCs w:val="22"/>
              <w:lang w:eastAsia="es-ES"/>
            </w:rPr>
          </w:pPr>
          <w:hyperlink w:anchor="_Toc182218992" w:history="1">
            <w:r w:rsidRPr="00DF6C7C">
              <w:rPr>
                <w:rStyle w:val="Hipervnculo"/>
                <w:noProof/>
              </w:rPr>
              <w:t>Implementación de la BBDD bajo Mysql</w:t>
            </w:r>
            <w:r>
              <w:rPr>
                <w:noProof/>
                <w:webHidden/>
              </w:rPr>
              <w:tab/>
            </w:r>
            <w:r>
              <w:rPr>
                <w:noProof/>
                <w:webHidden/>
              </w:rPr>
              <w:fldChar w:fldCharType="begin"/>
            </w:r>
            <w:r>
              <w:rPr>
                <w:noProof/>
                <w:webHidden/>
              </w:rPr>
              <w:instrText xml:space="preserve"> PAGEREF _Toc182218992 \h </w:instrText>
            </w:r>
            <w:r>
              <w:rPr>
                <w:noProof/>
                <w:webHidden/>
              </w:rPr>
            </w:r>
            <w:r>
              <w:rPr>
                <w:noProof/>
                <w:webHidden/>
              </w:rPr>
              <w:fldChar w:fldCharType="separate"/>
            </w:r>
            <w:r>
              <w:rPr>
                <w:noProof/>
                <w:webHidden/>
              </w:rPr>
              <w:t>30</w:t>
            </w:r>
            <w:r>
              <w:rPr>
                <w:noProof/>
                <w:webHidden/>
              </w:rPr>
              <w:fldChar w:fldCharType="end"/>
            </w:r>
          </w:hyperlink>
        </w:p>
        <w:p w14:paraId="4B757633" w14:textId="100E420D" w:rsidR="00500DB0" w:rsidRDefault="00500DB0">
          <w:pPr>
            <w:pStyle w:val="TDC1"/>
            <w:rPr>
              <w:noProof/>
              <w:sz w:val="22"/>
              <w:szCs w:val="22"/>
              <w:lang w:eastAsia="es-ES"/>
            </w:rPr>
          </w:pPr>
          <w:hyperlink w:anchor="_Toc182218993" w:history="1">
            <w:r w:rsidRPr="00DF6C7C">
              <w:rPr>
                <w:rStyle w:val="Hipervnculo"/>
                <w:noProof/>
              </w:rPr>
              <w:t>Implantación del Proyecto</w:t>
            </w:r>
            <w:r>
              <w:rPr>
                <w:noProof/>
                <w:webHidden/>
              </w:rPr>
              <w:tab/>
            </w:r>
            <w:r>
              <w:rPr>
                <w:noProof/>
                <w:webHidden/>
              </w:rPr>
              <w:fldChar w:fldCharType="begin"/>
            </w:r>
            <w:r>
              <w:rPr>
                <w:noProof/>
                <w:webHidden/>
              </w:rPr>
              <w:instrText xml:space="preserve"> PAGEREF _Toc182218993 \h </w:instrText>
            </w:r>
            <w:r>
              <w:rPr>
                <w:noProof/>
                <w:webHidden/>
              </w:rPr>
            </w:r>
            <w:r>
              <w:rPr>
                <w:noProof/>
                <w:webHidden/>
              </w:rPr>
              <w:fldChar w:fldCharType="separate"/>
            </w:r>
            <w:r>
              <w:rPr>
                <w:noProof/>
                <w:webHidden/>
              </w:rPr>
              <w:t>31</w:t>
            </w:r>
            <w:r>
              <w:rPr>
                <w:noProof/>
                <w:webHidden/>
              </w:rPr>
              <w:fldChar w:fldCharType="end"/>
            </w:r>
          </w:hyperlink>
        </w:p>
        <w:p w14:paraId="74445159" w14:textId="64C591E4" w:rsidR="00500DB0" w:rsidRDefault="00500DB0">
          <w:pPr>
            <w:pStyle w:val="TDC2"/>
            <w:rPr>
              <w:noProof/>
              <w:sz w:val="22"/>
              <w:szCs w:val="22"/>
              <w:lang w:eastAsia="es-ES"/>
            </w:rPr>
          </w:pPr>
          <w:hyperlink w:anchor="_Toc182218994" w:history="1">
            <w:r w:rsidRPr="00DF6C7C">
              <w:rPr>
                <w:rStyle w:val="Hipervnculo"/>
                <w:noProof/>
              </w:rPr>
              <w:t>Plan de implantación</w:t>
            </w:r>
            <w:r>
              <w:rPr>
                <w:noProof/>
                <w:webHidden/>
              </w:rPr>
              <w:tab/>
            </w:r>
            <w:r>
              <w:rPr>
                <w:noProof/>
                <w:webHidden/>
              </w:rPr>
              <w:fldChar w:fldCharType="begin"/>
            </w:r>
            <w:r>
              <w:rPr>
                <w:noProof/>
                <w:webHidden/>
              </w:rPr>
              <w:instrText xml:space="preserve"> PAGEREF _Toc182218994 \h </w:instrText>
            </w:r>
            <w:r>
              <w:rPr>
                <w:noProof/>
                <w:webHidden/>
              </w:rPr>
            </w:r>
            <w:r>
              <w:rPr>
                <w:noProof/>
                <w:webHidden/>
              </w:rPr>
              <w:fldChar w:fldCharType="separate"/>
            </w:r>
            <w:r>
              <w:rPr>
                <w:noProof/>
                <w:webHidden/>
              </w:rPr>
              <w:t>32</w:t>
            </w:r>
            <w:r>
              <w:rPr>
                <w:noProof/>
                <w:webHidden/>
              </w:rPr>
              <w:fldChar w:fldCharType="end"/>
            </w:r>
          </w:hyperlink>
        </w:p>
        <w:p w14:paraId="7BF1C6D4" w14:textId="3DEF5929" w:rsidR="00500DB0" w:rsidRDefault="00500DB0">
          <w:pPr>
            <w:pStyle w:val="TDC2"/>
            <w:rPr>
              <w:noProof/>
              <w:sz w:val="22"/>
              <w:szCs w:val="22"/>
              <w:lang w:eastAsia="es-ES"/>
            </w:rPr>
          </w:pPr>
          <w:hyperlink w:anchor="_Toc182218995" w:history="1">
            <w:r w:rsidRPr="00DF6C7C">
              <w:rPr>
                <w:rStyle w:val="Hipervnculo"/>
                <w:noProof/>
              </w:rPr>
              <w:t>Manual de instalación</w:t>
            </w:r>
            <w:r>
              <w:rPr>
                <w:noProof/>
                <w:webHidden/>
              </w:rPr>
              <w:tab/>
            </w:r>
            <w:r>
              <w:rPr>
                <w:noProof/>
                <w:webHidden/>
              </w:rPr>
              <w:fldChar w:fldCharType="begin"/>
            </w:r>
            <w:r>
              <w:rPr>
                <w:noProof/>
                <w:webHidden/>
              </w:rPr>
              <w:instrText xml:space="preserve"> PAGEREF _Toc182218995 \h </w:instrText>
            </w:r>
            <w:r>
              <w:rPr>
                <w:noProof/>
                <w:webHidden/>
              </w:rPr>
            </w:r>
            <w:r>
              <w:rPr>
                <w:noProof/>
                <w:webHidden/>
              </w:rPr>
              <w:fldChar w:fldCharType="separate"/>
            </w:r>
            <w:r>
              <w:rPr>
                <w:noProof/>
                <w:webHidden/>
              </w:rPr>
              <w:t>32</w:t>
            </w:r>
            <w:r>
              <w:rPr>
                <w:noProof/>
                <w:webHidden/>
              </w:rPr>
              <w:fldChar w:fldCharType="end"/>
            </w:r>
          </w:hyperlink>
        </w:p>
        <w:p w14:paraId="0565AAD4" w14:textId="77B8C894" w:rsidR="00500DB0" w:rsidRDefault="00500DB0">
          <w:pPr>
            <w:pStyle w:val="TDC3"/>
            <w:rPr>
              <w:noProof/>
              <w:sz w:val="22"/>
              <w:szCs w:val="22"/>
              <w:lang w:eastAsia="es-ES"/>
            </w:rPr>
          </w:pPr>
          <w:hyperlink w:anchor="_Toc182218996" w:history="1">
            <w:r w:rsidRPr="00DF6C7C">
              <w:rPr>
                <w:rStyle w:val="Hipervnculo"/>
                <w:noProof/>
              </w:rPr>
              <w:t>Instalación de la aplicación</w:t>
            </w:r>
            <w:r>
              <w:rPr>
                <w:noProof/>
                <w:webHidden/>
              </w:rPr>
              <w:tab/>
            </w:r>
            <w:r>
              <w:rPr>
                <w:noProof/>
                <w:webHidden/>
              </w:rPr>
              <w:fldChar w:fldCharType="begin"/>
            </w:r>
            <w:r>
              <w:rPr>
                <w:noProof/>
                <w:webHidden/>
              </w:rPr>
              <w:instrText xml:space="preserve"> PAGEREF _Toc182218996 \h </w:instrText>
            </w:r>
            <w:r>
              <w:rPr>
                <w:noProof/>
                <w:webHidden/>
              </w:rPr>
            </w:r>
            <w:r>
              <w:rPr>
                <w:noProof/>
                <w:webHidden/>
              </w:rPr>
              <w:fldChar w:fldCharType="separate"/>
            </w:r>
            <w:r>
              <w:rPr>
                <w:noProof/>
                <w:webHidden/>
              </w:rPr>
              <w:t>32</w:t>
            </w:r>
            <w:r>
              <w:rPr>
                <w:noProof/>
                <w:webHidden/>
              </w:rPr>
              <w:fldChar w:fldCharType="end"/>
            </w:r>
          </w:hyperlink>
        </w:p>
        <w:p w14:paraId="28574B94" w14:textId="6AE91E6C" w:rsidR="00500DB0" w:rsidRDefault="00500DB0">
          <w:pPr>
            <w:pStyle w:val="TDC2"/>
            <w:rPr>
              <w:noProof/>
              <w:sz w:val="22"/>
              <w:szCs w:val="22"/>
              <w:lang w:eastAsia="es-ES"/>
            </w:rPr>
          </w:pPr>
          <w:hyperlink w:anchor="_Toc182218997" w:history="1">
            <w:r w:rsidRPr="00DF6C7C">
              <w:rPr>
                <w:rStyle w:val="Hipervnculo"/>
                <w:noProof/>
              </w:rPr>
              <w:t>Mejoras posibles</w:t>
            </w:r>
            <w:r>
              <w:rPr>
                <w:noProof/>
                <w:webHidden/>
              </w:rPr>
              <w:tab/>
            </w:r>
            <w:r>
              <w:rPr>
                <w:noProof/>
                <w:webHidden/>
              </w:rPr>
              <w:fldChar w:fldCharType="begin"/>
            </w:r>
            <w:r>
              <w:rPr>
                <w:noProof/>
                <w:webHidden/>
              </w:rPr>
              <w:instrText xml:space="preserve"> PAGEREF _Toc182218997 \h </w:instrText>
            </w:r>
            <w:r>
              <w:rPr>
                <w:noProof/>
                <w:webHidden/>
              </w:rPr>
            </w:r>
            <w:r>
              <w:rPr>
                <w:noProof/>
                <w:webHidden/>
              </w:rPr>
              <w:fldChar w:fldCharType="separate"/>
            </w:r>
            <w:r>
              <w:rPr>
                <w:noProof/>
                <w:webHidden/>
              </w:rPr>
              <w:t>32</w:t>
            </w:r>
            <w:r>
              <w:rPr>
                <w:noProof/>
                <w:webHidden/>
              </w:rPr>
              <w:fldChar w:fldCharType="end"/>
            </w:r>
          </w:hyperlink>
        </w:p>
        <w:p w14:paraId="37FB27F6" w14:textId="529C7DD0" w:rsidR="00500DB0" w:rsidRDefault="00500DB0">
          <w:pPr>
            <w:pStyle w:val="TDC2"/>
            <w:rPr>
              <w:noProof/>
              <w:sz w:val="22"/>
              <w:szCs w:val="22"/>
              <w:lang w:eastAsia="es-ES"/>
            </w:rPr>
          </w:pPr>
          <w:hyperlink w:anchor="_Toc182218998" w:history="1">
            <w:r w:rsidRPr="00DF6C7C">
              <w:rPr>
                <w:rStyle w:val="Hipervnculo"/>
                <w:noProof/>
              </w:rPr>
              <w:t>Manual de usuario</w:t>
            </w:r>
            <w:r>
              <w:rPr>
                <w:noProof/>
                <w:webHidden/>
              </w:rPr>
              <w:tab/>
            </w:r>
            <w:r>
              <w:rPr>
                <w:noProof/>
                <w:webHidden/>
              </w:rPr>
              <w:fldChar w:fldCharType="begin"/>
            </w:r>
            <w:r>
              <w:rPr>
                <w:noProof/>
                <w:webHidden/>
              </w:rPr>
              <w:instrText xml:space="preserve"> PAGEREF _Toc182218998 \h </w:instrText>
            </w:r>
            <w:r>
              <w:rPr>
                <w:noProof/>
                <w:webHidden/>
              </w:rPr>
            </w:r>
            <w:r>
              <w:rPr>
                <w:noProof/>
                <w:webHidden/>
              </w:rPr>
              <w:fldChar w:fldCharType="separate"/>
            </w:r>
            <w:r>
              <w:rPr>
                <w:noProof/>
                <w:webHidden/>
              </w:rPr>
              <w:t>33</w:t>
            </w:r>
            <w:r>
              <w:rPr>
                <w:noProof/>
                <w:webHidden/>
              </w:rPr>
              <w:fldChar w:fldCharType="end"/>
            </w:r>
          </w:hyperlink>
        </w:p>
        <w:p w14:paraId="3938CEE0" w14:textId="2986DA4E" w:rsidR="00500DB0" w:rsidRDefault="00500DB0">
          <w:pPr>
            <w:pStyle w:val="TDC1"/>
            <w:rPr>
              <w:noProof/>
              <w:sz w:val="22"/>
              <w:szCs w:val="22"/>
              <w:lang w:eastAsia="es-ES"/>
            </w:rPr>
          </w:pPr>
          <w:hyperlink w:anchor="_Toc182218999" w:history="1">
            <w:r w:rsidRPr="00DF6C7C">
              <w:rPr>
                <w:rStyle w:val="Hipervnculo"/>
                <w:noProof/>
                <w:lang w:bidi="es-ES"/>
              </w:rPr>
              <w:t>Anexos</w:t>
            </w:r>
            <w:r>
              <w:rPr>
                <w:noProof/>
                <w:webHidden/>
              </w:rPr>
              <w:tab/>
            </w:r>
            <w:r>
              <w:rPr>
                <w:noProof/>
                <w:webHidden/>
              </w:rPr>
              <w:fldChar w:fldCharType="begin"/>
            </w:r>
            <w:r>
              <w:rPr>
                <w:noProof/>
                <w:webHidden/>
              </w:rPr>
              <w:instrText xml:space="preserve"> PAGEREF _Toc182218999 \h </w:instrText>
            </w:r>
            <w:r>
              <w:rPr>
                <w:noProof/>
                <w:webHidden/>
              </w:rPr>
            </w:r>
            <w:r>
              <w:rPr>
                <w:noProof/>
                <w:webHidden/>
              </w:rPr>
              <w:fldChar w:fldCharType="separate"/>
            </w:r>
            <w:r>
              <w:rPr>
                <w:noProof/>
                <w:webHidden/>
              </w:rPr>
              <w:t>33</w:t>
            </w:r>
            <w:r>
              <w:rPr>
                <w:noProof/>
                <w:webHidden/>
              </w:rPr>
              <w:fldChar w:fldCharType="end"/>
            </w:r>
          </w:hyperlink>
        </w:p>
        <w:p w14:paraId="53653E4A" w14:textId="6B2462EF" w:rsidR="00500DB0" w:rsidRDefault="00500DB0">
          <w:pPr>
            <w:pStyle w:val="TDC2"/>
            <w:rPr>
              <w:noProof/>
              <w:sz w:val="22"/>
              <w:szCs w:val="22"/>
              <w:lang w:eastAsia="es-ES"/>
            </w:rPr>
          </w:pPr>
          <w:hyperlink w:anchor="_Toc182219000" w:history="1">
            <w:r w:rsidRPr="00DF6C7C">
              <w:rPr>
                <w:rStyle w:val="Hipervnculo"/>
                <w:noProof/>
              </w:rPr>
              <w:t>Formulario actual para la gestión de guardias</w:t>
            </w:r>
            <w:r>
              <w:rPr>
                <w:noProof/>
                <w:webHidden/>
              </w:rPr>
              <w:tab/>
            </w:r>
            <w:r>
              <w:rPr>
                <w:noProof/>
                <w:webHidden/>
              </w:rPr>
              <w:fldChar w:fldCharType="begin"/>
            </w:r>
            <w:r>
              <w:rPr>
                <w:noProof/>
                <w:webHidden/>
              </w:rPr>
              <w:instrText xml:space="preserve"> PAGEREF _Toc182219000 \h </w:instrText>
            </w:r>
            <w:r>
              <w:rPr>
                <w:noProof/>
                <w:webHidden/>
              </w:rPr>
            </w:r>
            <w:r>
              <w:rPr>
                <w:noProof/>
                <w:webHidden/>
              </w:rPr>
              <w:fldChar w:fldCharType="separate"/>
            </w:r>
            <w:r>
              <w:rPr>
                <w:noProof/>
                <w:webHidden/>
              </w:rPr>
              <w:t>34</w:t>
            </w:r>
            <w:r>
              <w:rPr>
                <w:noProof/>
                <w:webHidden/>
              </w:rPr>
              <w:fldChar w:fldCharType="end"/>
            </w:r>
          </w:hyperlink>
        </w:p>
        <w:p w14:paraId="6E1391B2" w14:textId="76476E9C" w:rsidR="00500DB0" w:rsidRDefault="00500DB0">
          <w:pPr>
            <w:pStyle w:val="TDC2"/>
            <w:rPr>
              <w:noProof/>
              <w:sz w:val="22"/>
              <w:szCs w:val="22"/>
              <w:lang w:eastAsia="es-ES"/>
            </w:rPr>
          </w:pPr>
          <w:hyperlink w:anchor="_Toc182219001" w:history="1">
            <w:r w:rsidRPr="00DF6C7C">
              <w:rPr>
                <w:rStyle w:val="Hipervnculo"/>
                <w:noProof/>
              </w:rPr>
              <w:t>Fichero exportado de Delphos (alumnos)</w:t>
            </w:r>
            <w:r>
              <w:rPr>
                <w:noProof/>
                <w:webHidden/>
              </w:rPr>
              <w:tab/>
            </w:r>
            <w:r>
              <w:rPr>
                <w:noProof/>
                <w:webHidden/>
              </w:rPr>
              <w:fldChar w:fldCharType="begin"/>
            </w:r>
            <w:r>
              <w:rPr>
                <w:noProof/>
                <w:webHidden/>
              </w:rPr>
              <w:instrText xml:space="preserve"> PAGEREF _Toc182219001 \h </w:instrText>
            </w:r>
            <w:r>
              <w:rPr>
                <w:noProof/>
                <w:webHidden/>
              </w:rPr>
            </w:r>
            <w:r>
              <w:rPr>
                <w:noProof/>
                <w:webHidden/>
              </w:rPr>
              <w:fldChar w:fldCharType="separate"/>
            </w:r>
            <w:r>
              <w:rPr>
                <w:noProof/>
                <w:webHidden/>
              </w:rPr>
              <w:t>35</w:t>
            </w:r>
            <w:r>
              <w:rPr>
                <w:noProof/>
                <w:webHidden/>
              </w:rPr>
              <w:fldChar w:fldCharType="end"/>
            </w:r>
          </w:hyperlink>
        </w:p>
        <w:p w14:paraId="7FC93A51" w14:textId="09015A58" w:rsidR="00500DB0" w:rsidRDefault="00500DB0">
          <w:pPr>
            <w:pStyle w:val="TDC2"/>
            <w:rPr>
              <w:noProof/>
              <w:sz w:val="22"/>
              <w:szCs w:val="22"/>
              <w:lang w:eastAsia="es-ES"/>
            </w:rPr>
          </w:pPr>
          <w:hyperlink w:anchor="_Toc182219002" w:history="1">
            <w:r w:rsidRPr="00DF6C7C">
              <w:rPr>
                <w:rStyle w:val="Hipervnculo"/>
                <w:noProof/>
              </w:rPr>
              <w:t>Ejemplo de formulario de satisfacción</w:t>
            </w:r>
            <w:r>
              <w:rPr>
                <w:noProof/>
                <w:webHidden/>
              </w:rPr>
              <w:tab/>
            </w:r>
            <w:r>
              <w:rPr>
                <w:noProof/>
                <w:webHidden/>
              </w:rPr>
              <w:fldChar w:fldCharType="begin"/>
            </w:r>
            <w:r>
              <w:rPr>
                <w:noProof/>
                <w:webHidden/>
              </w:rPr>
              <w:instrText xml:space="preserve"> PAGEREF _Toc182219002 \h </w:instrText>
            </w:r>
            <w:r>
              <w:rPr>
                <w:noProof/>
                <w:webHidden/>
              </w:rPr>
            </w:r>
            <w:r>
              <w:rPr>
                <w:noProof/>
                <w:webHidden/>
              </w:rPr>
              <w:fldChar w:fldCharType="separate"/>
            </w:r>
            <w:r>
              <w:rPr>
                <w:noProof/>
                <w:webHidden/>
              </w:rPr>
              <w:t>36</w:t>
            </w:r>
            <w:r>
              <w:rPr>
                <w:noProof/>
                <w:webHidden/>
              </w:rPr>
              <w:fldChar w:fldCharType="end"/>
            </w:r>
          </w:hyperlink>
        </w:p>
        <w:p w14:paraId="65CF41EA" w14:textId="3B483D4D" w:rsidR="00500DB0" w:rsidRDefault="00500DB0">
          <w:pPr>
            <w:pStyle w:val="TDC2"/>
            <w:rPr>
              <w:noProof/>
              <w:sz w:val="22"/>
              <w:szCs w:val="22"/>
              <w:lang w:eastAsia="es-ES"/>
            </w:rPr>
          </w:pPr>
          <w:hyperlink w:anchor="_Toc182219003" w:history="1">
            <w:r w:rsidRPr="00DF6C7C">
              <w:rPr>
                <w:rStyle w:val="Hipervnculo"/>
                <w:noProof/>
              </w:rPr>
              <w:t>Datos de prueba</w:t>
            </w:r>
            <w:r>
              <w:rPr>
                <w:noProof/>
                <w:webHidden/>
              </w:rPr>
              <w:tab/>
            </w:r>
            <w:r>
              <w:rPr>
                <w:noProof/>
                <w:webHidden/>
              </w:rPr>
              <w:fldChar w:fldCharType="begin"/>
            </w:r>
            <w:r>
              <w:rPr>
                <w:noProof/>
                <w:webHidden/>
              </w:rPr>
              <w:instrText xml:space="preserve"> PAGEREF _Toc182219003 \h </w:instrText>
            </w:r>
            <w:r>
              <w:rPr>
                <w:noProof/>
                <w:webHidden/>
              </w:rPr>
            </w:r>
            <w:r>
              <w:rPr>
                <w:noProof/>
                <w:webHidden/>
              </w:rPr>
              <w:fldChar w:fldCharType="separate"/>
            </w:r>
            <w:r>
              <w:rPr>
                <w:noProof/>
                <w:webHidden/>
              </w:rPr>
              <w:t>37</w:t>
            </w:r>
            <w:r>
              <w:rPr>
                <w:noProof/>
                <w:webHidden/>
              </w:rPr>
              <w:fldChar w:fldCharType="end"/>
            </w:r>
          </w:hyperlink>
        </w:p>
        <w:p w14:paraId="41DA906E" w14:textId="5B209E06"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5E53AA8" w14:textId="77777777" w:rsidR="00AA146D" w:rsidRPr="00253E43" w:rsidRDefault="00AA146D" w:rsidP="005F72A2">
      <w:pPr>
        <w:pStyle w:val="TtuloTDC"/>
        <w:rPr>
          <w:color w:val="auto"/>
        </w:rPr>
      </w:pPr>
      <w:r w:rsidRPr="00253E43">
        <w:rPr>
          <w:color w:val="auto"/>
        </w:rPr>
        <w:lastRenderedPageBreak/>
        <w:t>Ilustraciones</w:t>
      </w:r>
    </w:p>
    <w:p w14:paraId="65A41E66" w14:textId="4AA52ECE" w:rsidR="001057BD" w:rsidRDefault="00AA146D">
      <w:pPr>
        <w:pStyle w:val="Tabladeilustraciones"/>
        <w:tabs>
          <w:tab w:val="right" w:leader="dot" w:pos="10024"/>
        </w:tabs>
        <w:rPr>
          <w:noProof/>
          <w:sz w:val="22"/>
          <w:szCs w:val="22"/>
          <w:lang w:eastAsia="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hyperlink r:id="rId11" w:anchor="_Toc181034207" w:history="1">
        <w:r w:rsidR="001057BD" w:rsidRPr="003B0F93">
          <w:rPr>
            <w:rStyle w:val="Hipervnculo"/>
            <w:noProof/>
          </w:rPr>
          <w:t>Ilustración 1 - Ventana a (Bienvenida)</w:t>
        </w:r>
        <w:r w:rsidR="001057BD">
          <w:rPr>
            <w:noProof/>
            <w:webHidden/>
          </w:rPr>
          <w:tab/>
        </w:r>
        <w:r w:rsidR="001057BD">
          <w:rPr>
            <w:noProof/>
            <w:webHidden/>
          </w:rPr>
          <w:fldChar w:fldCharType="begin"/>
        </w:r>
        <w:r w:rsidR="001057BD">
          <w:rPr>
            <w:noProof/>
            <w:webHidden/>
          </w:rPr>
          <w:instrText xml:space="preserve"> PAGEREF _Toc181034207 \h </w:instrText>
        </w:r>
        <w:r w:rsidR="001057BD">
          <w:rPr>
            <w:noProof/>
            <w:webHidden/>
          </w:rPr>
        </w:r>
        <w:r w:rsidR="001057BD">
          <w:rPr>
            <w:noProof/>
            <w:webHidden/>
          </w:rPr>
          <w:fldChar w:fldCharType="separate"/>
        </w:r>
        <w:r w:rsidR="001057BD">
          <w:rPr>
            <w:noProof/>
            <w:webHidden/>
          </w:rPr>
          <w:t>22</w:t>
        </w:r>
        <w:r w:rsidR="001057BD">
          <w:rPr>
            <w:noProof/>
            <w:webHidden/>
          </w:rPr>
          <w:fldChar w:fldCharType="end"/>
        </w:r>
      </w:hyperlink>
    </w:p>
    <w:p w14:paraId="642F15A1" w14:textId="0C23C78D" w:rsidR="001057BD" w:rsidRDefault="001057BD">
      <w:pPr>
        <w:pStyle w:val="Tabladeilustraciones"/>
        <w:tabs>
          <w:tab w:val="right" w:leader="dot" w:pos="10024"/>
        </w:tabs>
        <w:rPr>
          <w:noProof/>
          <w:sz w:val="22"/>
          <w:szCs w:val="22"/>
          <w:lang w:eastAsia="es-ES"/>
        </w:rPr>
      </w:pPr>
      <w:hyperlink r:id="rId12" w:anchor="_Toc181034208" w:history="1">
        <w:r w:rsidRPr="003B0F93">
          <w:rPr>
            <w:rStyle w:val="Hipervnculo"/>
            <w:noProof/>
          </w:rPr>
          <w:t>Ilustración 2 - Ventana b (Bienvenida)</w:t>
        </w:r>
        <w:r>
          <w:rPr>
            <w:noProof/>
            <w:webHidden/>
          </w:rPr>
          <w:tab/>
        </w:r>
        <w:r>
          <w:rPr>
            <w:noProof/>
            <w:webHidden/>
          </w:rPr>
          <w:fldChar w:fldCharType="begin"/>
        </w:r>
        <w:r>
          <w:rPr>
            <w:noProof/>
            <w:webHidden/>
          </w:rPr>
          <w:instrText xml:space="preserve"> PAGEREF _Toc181034208 \h </w:instrText>
        </w:r>
        <w:r>
          <w:rPr>
            <w:noProof/>
            <w:webHidden/>
          </w:rPr>
        </w:r>
        <w:r>
          <w:rPr>
            <w:noProof/>
            <w:webHidden/>
          </w:rPr>
          <w:fldChar w:fldCharType="separate"/>
        </w:r>
        <w:r>
          <w:rPr>
            <w:noProof/>
            <w:webHidden/>
          </w:rPr>
          <w:t>22</w:t>
        </w:r>
        <w:r>
          <w:rPr>
            <w:noProof/>
            <w:webHidden/>
          </w:rPr>
          <w:fldChar w:fldCharType="end"/>
        </w:r>
      </w:hyperlink>
    </w:p>
    <w:p w14:paraId="5E1AB720" w14:textId="7D5DB4E0" w:rsidR="00981F75" w:rsidRPr="00253E43" w:rsidRDefault="00AA146D" w:rsidP="005F72A2">
      <w:pPr>
        <w:jc w:val="left"/>
        <w:rPr>
          <w:rFonts w:asciiTheme="majorHAnsi" w:eastAsiaTheme="majorEastAsia" w:hAnsiTheme="majorHAnsi" w:cstheme="majorBidi"/>
          <w:color w:val="061F57" w:themeColor="text2" w:themeShade="BF"/>
          <w:kern w:val="28"/>
          <w:lang w:bidi="es-ES"/>
        </w:rPr>
      </w:pP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82218935"/>
      <w:bookmarkStart w:id="2" w:name="_Toc182500110"/>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82218936"/>
          <w:bookmarkStart w:id="5" w:name="_Toc182500111"/>
          <w:r w:rsidRPr="00253E43">
            <w:rPr>
              <w:b w:val="0"/>
            </w:rPr>
            <w:lastRenderedPageBreak/>
            <w:t>Introducción</w:t>
          </w:r>
        </w:p>
      </w:sdtContent>
    </w:sdt>
    <w:bookmarkEnd w:id="5" w:displacedByCustomXml="prev"/>
    <w:bookmarkEnd w:id="4" w:displacedByCustomXml="prev"/>
    <w:bookmarkEnd w:id="3" w:displacedByCustomXml="prev"/>
    <w:p w14:paraId="23253FED" w14:textId="49EE3888" w:rsidR="00087190" w:rsidRPr="00253E43" w:rsidRDefault="00F24565" w:rsidP="00EF476A">
      <w:pPr>
        <w:ind w:firstLine="720"/>
      </w:pPr>
      <w:r>
        <w:t>Tras los requerimientos de la dirección del centro y del plan digital del mismo en el que se expresan los deseos de avanzar en la digitalización de los procesos de gestión del centro, se decide automatizar a través de un proceso informático la gestión del parte de guardias. Tras un proceso de búsqueda por internet no se han encontrado aplicaciones que realicen dicha tarea de forma individual.</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49341785" w:displacedByCustomXml="next"/>
    <w:bookmarkStart w:id="7" w:name="_Toc182218937" w:displacedByCustomXml="next"/>
    <w:bookmarkStart w:id="8" w:name="_Toc182500112"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82218938"/>
          <w:bookmarkStart w:id="11" w:name="_Toc182500113"/>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82218939"/>
      <w:bookmarkStart w:id="14" w:name="_Toc182500114"/>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82218940"/>
      <w:bookmarkStart w:id="17" w:name="_Toc182500115"/>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6420B1A8" w:rsidR="00A15292" w:rsidRPr="00253E43" w:rsidRDefault="00A15292" w:rsidP="00A15292">
      <w:pPr>
        <w:ind w:firstLine="720"/>
      </w:pPr>
      <w:r w:rsidRPr="00253E43">
        <w:t>El problema principal que se plantea con esta solución es la seguridad</w:t>
      </w:r>
      <w:r w:rsidR="00F24565">
        <w:t xml:space="preserve"> y el cumplimiento de la Ley de Protección de datos.</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82218941"/>
      <w:bookmarkStart w:id="20" w:name="_Toc182500116"/>
      <w:r w:rsidRPr="00253E43">
        <w:rPr>
          <w:b w:val="0"/>
        </w:rPr>
        <w:t>Objetivo</w:t>
      </w:r>
      <w:bookmarkEnd w:id="18"/>
      <w:bookmarkEnd w:id="19"/>
      <w:bookmarkEnd w:id="20"/>
    </w:p>
    <w:p w14:paraId="7F9BE46D" w14:textId="4AF08027" w:rsidR="00A009CB" w:rsidRPr="00253E43" w:rsidRDefault="00A009CB" w:rsidP="00A009CB">
      <w:r w:rsidRPr="00253E43">
        <w:t xml:space="preserve">Crear una aplicación web que posibilite </w:t>
      </w:r>
      <w:r w:rsidR="00F24565">
        <w:t>la gestión del parte de guardias</w:t>
      </w:r>
      <w:r w:rsidR="009E35BF">
        <w:t xml:space="preserve"> </w:t>
      </w:r>
      <w:r w:rsidRPr="00253E43">
        <w:t xml:space="preserve">de forma segura y eficiente </w:t>
      </w:r>
      <w:r w:rsidR="00F24565">
        <w:t>tanto a la dirección del centro como al profesorado</w:t>
      </w:r>
      <w:r w:rsidRPr="00253E43">
        <w:t>.</w:t>
      </w:r>
    </w:p>
    <w:p w14:paraId="1A97393D" w14:textId="77777777" w:rsidR="00A009CB" w:rsidRPr="00253E43" w:rsidRDefault="00A009CB" w:rsidP="00A009CB"/>
    <w:bookmarkStart w:id="21" w:name="_Toc182500117" w:displacedByCustomXml="next"/>
    <w:bookmarkStart w:id="22" w:name="_Toc182218942"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79114C1F" w:rsidR="00A009CB" w:rsidRPr="00253E43" w:rsidRDefault="00A009CB" w:rsidP="00A009CB">
      <w:r w:rsidRPr="00253E43">
        <w:t xml:space="preserve">La aplicación tendrá </w:t>
      </w:r>
      <w:r w:rsidR="00F24565">
        <w:t>dos</w:t>
      </w:r>
      <w:r w:rsidRPr="00253E43">
        <w:t xml:space="preserve"> grandes áreas: </w:t>
      </w:r>
      <w:r w:rsidRPr="00253E43">
        <w:rPr>
          <w:b/>
        </w:rPr>
        <w:t>Carga de datos</w:t>
      </w:r>
      <w:r w:rsidR="00F24565">
        <w:rPr>
          <w:b/>
        </w:rPr>
        <w:t xml:space="preserve"> y preparación inicial</w:t>
      </w:r>
      <w:r w:rsidRPr="00253E43">
        <w:rPr>
          <w:b/>
        </w:rPr>
        <w:t xml:space="preserve">, Gestión </w:t>
      </w:r>
      <w:r w:rsidR="00F24565">
        <w:rPr>
          <w:b/>
        </w:rPr>
        <w:t>diaria de las ausencias</w:t>
      </w:r>
      <w:r w:rsidRPr="00253E43">
        <w:t>.</w:t>
      </w:r>
    </w:p>
    <w:p w14:paraId="196F2844" w14:textId="332B152F" w:rsidR="003B2453" w:rsidRPr="00253E43" w:rsidRDefault="00F24565" w:rsidP="003B2453">
      <w:pPr>
        <w:jc w:val="center"/>
      </w:pPr>
      <w:r>
        <w:rPr>
          <w:noProof/>
        </w:rPr>
        <w:lastRenderedPageBreak/>
        <w:drawing>
          <wp:inline distT="0" distB="0" distL="0" distR="0" wp14:anchorId="430AE0AA" wp14:editId="46BBF176">
            <wp:extent cx="4779010" cy="2165350"/>
            <wp:effectExtent l="0" t="0" r="254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010" cy="2165350"/>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EB02854" w:rsidR="00440D84" w:rsidRPr="00253E43" w:rsidRDefault="00F24565" w:rsidP="00A15292">
            <w:r>
              <w:t>Carga y preparación de datos inicial desde los datos existentes en Delphos.</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0CCC8FAA" w:rsidR="00440D84" w:rsidRPr="00253E43" w:rsidRDefault="00F24565" w:rsidP="00A15292">
            <w:r>
              <w:t>Creación de dos roles validados: administrador y profesor.</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75A39620" w:rsidR="00520123" w:rsidRPr="00253E43" w:rsidRDefault="00F24565" w:rsidP="00A15292">
            <w:r>
              <w:t>Ver calendario por semanas, se podrá seleccionar la semana</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2D8024CC" w:rsidR="00520123" w:rsidRPr="00253E43" w:rsidRDefault="00F24565" w:rsidP="00A15292">
            <w:r>
              <w:t>Dar de altas guard</w:t>
            </w:r>
            <w:r w:rsidR="00857D83">
              <w:t>i</w:t>
            </w:r>
            <w:r>
              <w:t>as</w:t>
            </w:r>
          </w:p>
        </w:tc>
      </w:tr>
      <w:tr w:rsidR="00F26CAC" w:rsidRPr="00253E43" w14:paraId="1E898B1A" w14:textId="77777777" w:rsidTr="00440D84">
        <w:tc>
          <w:tcPr>
            <w:tcW w:w="2263" w:type="dxa"/>
          </w:tcPr>
          <w:p w14:paraId="71D807A3" w14:textId="436CA066" w:rsidR="00F26CAC" w:rsidRPr="00253E43" w:rsidRDefault="00F26CAC" w:rsidP="00F26CAC">
            <w:r w:rsidRPr="00253E43">
              <w:t>R</w:t>
            </w:r>
            <w:r w:rsidR="004C6A49">
              <w:t xml:space="preserve">F </w:t>
            </w:r>
            <w:r w:rsidR="00F24565">
              <w:t>5</w:t>
            </w:r>
          </w:p>
        </w:tc>
        <w:tc>
          <w:tcPr>
            <w:tcW w:w="7761" w:type="dxa"/>
          </w:tcPr>
          <w:p w14:paraId="07A9F786" w14:textId="0BD3D544" w:rsidR="00F26CAC" w:rsidRPr="00253E43" w:rsidRDefault="00F24565" w:rsidP="00F26CAC">
            <w:r>
              <w:t>Dar de baja guardias</w:t>
            </w:r>
          </w:p>
        </w:tc>
      </w:tr>
      <w:tr w:rsidR="00F26CAC" w:rsidRPr="00253E43" w14:paraId="34E540E0" w14:textId="77777777" w:rsidTr="00440D84">
        <w:tc>
          <w:tcPr>
            <w:tcW w:w="2263" w:type="dxa"/>
          </w:tcPr>
          <w:p w14:paraId="1DAA197F" w14:textId="22E3081E" w:rsidR="00F26CAC" w:rsidRPr="00253E43" w:rsidRDefault="00F26CAC" w:rsidP="00F26CAC">
            <w:r w:rsidRPr="00253E43">
              <w:t>R</w:t>
            </w:r>
            <w:r w:rsidR="004C6A49">
              <w:t xml:space="preserve">F </w:t>
            </w:r>
            <w:r w:rsidR="00F24565">
              <w:t>6</w:t>
            </w:r>
          </w:p>
        </w:tc>
        <w:tc>
          <w:tcPr>
            <w:tcW w:w="7761" w:type="dxa"/>
          </w:tcPr>
          <w:p w14:paraId="21A0E7B1" w14:textId="3BF12A4C" w:rsidR="00F26CAC" w:rsidRPr="00253E43" w:rsidRDefault="000E1431" w:rsidP="00F26CAC">
            <w:r>
              <w:t>Generar Informe de guardias entre dos fechas</w:t>
            </w:r>
          </w:p>
        </w:tc>
      </w:tr>
      <w:tr w:rsidR="00F26CAC" w:rsidRPr="00253E43" w14:paraId="7EDDC999" w14:textId="77777777" w:rsidTr="00440D84">
        <w:tc>
          <w:tcPr>
            <w:tcW w:w="2263" w:type="dxa"/>
          </w:tcPr>
          <w:p w14:paraId="5B2EE189" w14:textId="78DB306E" w:rsidR="00F26CAC" w:rsidRPr="00253E43" w:rsidRDefault="00F26CAC" w:rsidP="00F26CAC">
            <w:r w:rsidRPr="00253E43">
              <w:t>R</w:t>
            </w:r>
            <w:r w:rsidR="004C6A49">
              <w:t xml:space="preserve">F </w:t>
            </w:r>
            <w:r w:rsidR="00F24565">
              <w:t>7</w:t>
            </w:r>
          </w:p>
        </w:tc>
        <w:tc>
          <w:tcPr>
            <w:tcW w:w="7761" w:type="dxa"/>
          </w:tcPr>
          <w:p w14:paraId="308F2727" w14:textId="622CDE3D" w:rsidR="00F26CAC" w:rsidRPr="00253E43" w:rsidRDefault="00823EED" w:rsidP="00F26CAC">
            <w:r>
              <w:t>Generar listado de usuarios sin clave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82218943"/>
          <w:bookmarkStart w:id="26" w:name="_Toc182500118"/>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r w:rsidR="009E35BF">
                  <w:t>PHP</w:t>
                </w:r>
                <w:r w:rsidRPr="00253E43">
                  <w:t xml:space="preserve">  (</w:t>
                </w:r>
                <w:r w:rsidR="009E35BF">
                  <w:t>PhpStorm</w:t>
                </w:r>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5E170BEA" w:rsidR="001B05FA" w:rsidRPr="00253E43" w:rsidRDefault="009E35BF" w:rsidP="006A385C">
                <w:r>
                  <w:t xml:space="preserve">PHP </w:t>
                </w:r>
                <w:r w:rsidR="007F01AE">
                  <w:t>7.</w:t>
                </w:r>
                <w:r w:rsidR="0063537F">
                  <w:t>4.29</w:t>
                </w:r>
                <w:r w:rsidR="007F01AE">
                  <w:t xml:space="preserve">  ( Por compatibilidad con lo ya existente y no usar docker)</w:t>
                </w:r>
                <w:r>
                  <w:t xml:space="preserve">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02ABE72C" w14:textId="30DF7C6E" w:rsidR="004C6A49" w:rsidRPr="00253E43" w:rsidRDefault="00E82265" w:rsidP="006A385C">
                <w:r>
                  <w:t xml:space="preserve">Bootstrap </w:t>
                </w:r>
                <w:r w:rsidR="004C6A49">
                  <w:t>5.</w:t>
                </w:r>
                <w:r w:rsidR="000E1431">
                  <w:t>4</w:t>
                </w:r>
                <w:r w:rsidR="004C6A49">
                  <w:t xml:space="preserve"> </w:t>
                </w:r>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2AB0FAC6" w:rsidR="001B05FA" w:rsidRPr="00253E43" w:rsidRDefault="001B05FA" w:rsidP="00A80050">
                <w:r w:rsidRPr="00253E43">
                  <w:t xml:space="preserve">MariaDB </w:t>
                </w:r>
                <w:r w:rsidR="00A44FA7" w:rsidRPr="00253E43">
                  <w:t xml:space="preserve"> </w:t>
                </w:r>
                <w:r w:rsidR="007F01AE">
                  <w:t>10.</w:t>
                </w:r>
                <w:r w:rsidR="0063537F">
                  <w:t>4.24</w:t>
                </w:r>
              </w:p>
            </w:tc>
          </w:tr>
          <w:tr w:rsidR="0092597D" w:rsidRPr="00EC350E" w14:paraId="216BBAFA" w14:textId="77777777" w:rsidTr="001B05FA">
            <w:tc>
              <w:tcPr>
                <w:tcW w:w="2547" w:type="dxa"/>
              </w:tcPr>
              <w:p w14:paraId="201988BF" w14:textId="77777777" w:rsidR="0092597D" w:rsidRPr="00253E43" w:rsidRDefault="0092597D" w:rsidP="00A80050"/>
            </w:tc>
            <w:tc>
              <w:tcPr>
                <w:tcW w:w="7477" w:type="dxa"/>
              </w:tcPr>
              <w:p w14:paraId="0E9FBEE9" w14:textId="2B3AB4C2" w:rsidR="002505B9" w:rsidRPr="00E575C2" w:rsidRDefault="007F01AE" w:rsidP="00A80050">
                <w:pPr>
                  <w:rPr>
                    <w:lang w:val="en-US"/>
                  </w:rPr>
                </w:pPr>
                <w:r w:rsidRPr="00E575C2">
                  <w:rPr>
                    <w:lang w:val="en-US"/>
                  </w:rPr>
                  <w:t>S</w:t>
                </w:r>
                <w:r w:rsidR="002505B9" w:rsidRPr="00E575C2">
                  <w:rPr>
                    <w:lang w:val="en-US"/>
                  </w:rPr>
                  <w:t xml:space="preserve">oftware draw.io </w:t>
                </w:r>
                <w:hyperlink r:id="rId14" w:history="1">
                  <w:r w:rsidR="002505B9" w:rsidRPr="00E575C2">
                    <w:rPr>
                      <w:rStyle w:val="Hipervnculo"/>
                      <w:lang w:val="en-US"/>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7BD42E54" w:rsidR="001B05FA" w:rsidRPr="00253E43" w:rsidRDefault="001B05FA" w:rsidP="006A385C">
                <w:r w:rsidRPr="00253E43">
                  <w:t xml:space="preserve">Servidor web con </w:t>
                </w:r>
                <w:r w:rsidR="009E35BF">
                  <w:t xml:space="preserve">PHP </w:t>
                </w:r>
                <w:r w:rsidR="00E15C64">
                  <w:t>7.</w:t>
                </w:r>
                <w:r w:rsidR="0063537F">
                  <w:t>4</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6E96FF6C" w:rsidR="001B05FA" w:rsidRPr="00253E43" w:rsidRDefault="001B05FA" w:rsidP="00A80050">
                <w:r w:rsidRPr="00253E43">
                  <w:t xml:space="preserve">Servidor web con </w:t>
                </w:r>
                <w:r w:rsidR="00E15C64">
                  <w:t>MariaDB 10.</w:t>
                </w:r>
                <w:r w:rsidR="0063537F">
                  <w:t>4</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Un usuario de acceso a Mysql independiente</w:t>
                </w:r>
                <w:r w:rsidR="00ED76D0" w:rsidRPr="00253E43">
                  <w:t xml:space="preserve"> y BBDD propia</w:t>
                </w:r>
              </w:p>
            </w:tc>
          </w:tr>
          <w:tr w:rsidR="000E1431" w:rsidRPr="00253E43" w14:paraId="1B5AF69D" w14:textId="77777777" w:rsidTr="001B05FA">
            <w:tc>
              <w:tcPr>
                <w:tcW w:w="2547" w:type="dxa"/>
              </w:tcPr>
              <w:p w14:paraId="317B3CBA" w14:textId="77777777" w:rsidR="000E1431" w:rsidRPr="00253E43" w:rsidRDefault="000E1431" w:rsidP="000E1431"/>
            </w:tc>
            <w:tc>
              <w:tcPr>
                <w:tcW w:w="7477" w:type="dxa"/>
              </w:tcPr>
              <w:p w14:paraId="5FD5779F" w14:textId="3CD7F30E" w:rsidR="000E1431" w:rsidRPr="00253E43" w:rsidRDefault="000E1431" w:rsidP="000E1431">
                <w:r>
                  <w:t>Bootstrap 5.4</w:t>
                </w:r>
              </w:p>
            </w:tc>
          </w:tr>
          <w:tr w:rsidR="000E1431" w:rsidRPr="00253E43" w14:paraId="295B5FB4" w14:textId="77777777" w:rsidTr="001B05FA">
            <w:tc>
              <w:tcPr>
                <w:tcW w:w="2547" w:type="dxa"/>
                <w:shd w:val="clear" w:color="auto" w:fill="E7E6E6" w:themeFill="background2"/>
              </w:tcPr>
              <w:p w14:paraId="5FE512F4" w14:textId="77777777" w:rsidR="000E1431" w:rsidRPr="00253E43" w:rsidRDefault="000E1431" w:rsidP="000E1431">
                <w:pPr>
                  <w:rPr>
                    <w:b/>
                  </w:rPr>
                </w:pPr>
                <w:r w:rsidRPr="00253E43">
                  <w:rPr>
                    <w:b/>
                  </w:rPr>
                  <w:t>Hardware</w:t>
                </w:r>
              </w:p>
            </w:tc>
            <w:tc>
              <w:tcPr>
                <w:tcW w:w="7477" w:type="dxa"/>
                <w:shd w:val="clear" w:color="auto" w:fill="E7E6E6" w:themeFill="background2"/>
              </w:tcPr>
              <w:p w14:paraId="7214F72D" w14:textId="77777777" w:rsidR="000E1431" w:rsidRPr="00253E43" w:rsidRDefault="000E1431" w:rsidP="000E1431"/>
            </w:tc>
          </w:tr>
          <w:tr w:rsidR="000E1431" w:rsidRPr="00253E43" w14:paraId="51D8812E" w14:textId="77777777" w:rsidTr="001B05FA">
            <w:tc>
              <w:tcPr>
                <w:tcW w:w="2547" w:type="dxa"/>
              </w:tcPr>
              <w:p w14:paraId="317334AA" w14:textId="77777777" w:rsidR="000E1431" w:rsidRPr="00253E43" w:rsidRDefault="000E1431" w:rsidP="000E1431"/>
            </w:tc>
            <w:tc>
              <w:tcPr>
                <w:tcW w:w="7477" w:type="dxa"/>
              </w:tcPr>
              <w:p w14:paraId="2BB8210C" w14:textId="485D9A21" w:rsidR="000E1431" w:rsidRPr="00253E43" w:rsidRDefault="000E1431" w:rsidP="000E1431">
                <w:r w:rsidRPr="00253E43">
                  <w:t>Hosting externo que cumpla los requisitos de implantación</w:t>
                </w:r>
                <w:r>
                  <w:t xml:space="preserve"> o servidor de Antonio</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82218944"/>
          <w:bookmarkStart w:id="29" w:name="_Toc182500119"/>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82218945"/>
          <w:bookmarkStart w:id="32" w:name="_Toc182500120"/>
          <w:r w:rsidRPr="00253E43">
            <w:t>Técnica</w:t>
          </w:r>
          <w:bookmarkEnd w:id="30"/>
          <w:bookmarkEnd w:id="31"/>
          <w:bookmarkEnd w:id="32"/>
        </w:p>
        <w:p w14:paraId="186679DF" w14:textId="38EF2979" w:rsidR="005E5EB1"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3E1A14D" w14:textId="77777777" w:rsidR="00F125A6" w:rsidRPr="00253E43" w:rsidRDefault="00F125A6" w:rsidP="00CF0EA5">
          <w:pPr>
            <w:ind w:firstLine="720"/>
          </w:pPr>
        </w:p>
        <w:p w14:paraId="2E5E2A31" w14:textId="77777777" w:rsidR="005E5EB1" w:rsidRPr="00253E43" w:rsidRDefault="005E5EB1" w:rsidP="005E5EB1">
          <w:pPr>
            <w:pStyle w:val="Ttulo3"/>
          </w:pPr>
          <w:bookmarkStart w:id="33" w:name="_Toc49341794"/>
          <w:bookmarkStart w:id="34" w:name="_Toc182218946"/>
          <w:bookmarkStart w:id="35" w:name="_Toc182500121"/>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r w:rsidR="009E35BF">
            <w:t>PHPStorm</w:t>
          </w:r>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Default="00A80050" w:rsidP="00A80050">
          <w:pPr>
            <w:pStyle w:val="Prrafodelista"/>
            <w:numPr>
              <w:ilvl w:val="0"/>
              <w:numId w:val="2"/>
            </w:numPr>
          </w:pPr>
          <w:r w:rsidRPr="00253E43">
            <w:t>Se debería dedicar varias horas de formación al personal de la empresa para su correcto uso.</w:t>
          </w:r>
        </w:p>
        <w:p w14:paraId="6BBF36C8" w14:textId="77777777" w:rsidR="00F125A6" w:rsidRPr="00253E43" w:rsidRDefault="00F125A6" w:rsidP="00F125A6">
          <w:pPr>
            <w:pStyle w:val="Prrafodelista"/>
          </w:pPr>
        </w:p>
        <w:p w14:paraId="0DC2FC62" w14:textId="77777777" w:rsidR="005E5EB1" w:rsidRPr="00253E43" w:rsidRDefault="005E5EB1" w:rsidP="005E5EB1">
          <w:pPr>
            <w:pStyle w:val="Ttulo3"/>
          </w:pPr>
          <w:bookmarkStart w:id="36" w:name="_Toc49341795"/>
          <w:bookmarkStart w:id="37" w:name="_Toc182218947"/>
          <w:bookmarkStart w:id="38" w:name="_Toc182500122"/>
          <w:r w:rsidRPr="00253E43">
            <w:t>Operativa</w:t>
          </w:r>
          <w:bookmarkEnd w:id="36"/>
          <w:bookmarkEnd w:id="37"/>
          <w:bookmarkEnd w:id="38"/>
        </w:p>
        <w:p w14:paraId="0C58EE42" w14:textId="5DD78DE2" w:rsidR="00A80050"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00862AAF" w14:textId="77777777" w:rsidR="00F125A6" w:rsidRPr="00253E43" w:rsidRDefault="00F125A6" w:rsidP="00CF0EA5">
          <w:pPr>
            <w:ind w:firstLine="720"/>
          </w:pPr>
        </w:p>
        <w:p w14:paraId="4AB9055C" w14:textId="77777777" w:rsidR="005E5EB1" w:rsidRPr="00253E43" w:rsidRDefault="005E5EB1" w:rsidP="005E5EB1">
          <w:pPr>
            <w:pStyle w:val="Ttulo3"/>
          </w:pPr>
          <w:bookmarkStart w:id="39" w:name="_Toc49341796"/>
          <w:bookmarkStart w:id="40" w:name="_Toc182218948"/>
          <w:bookmarkStart w:id="41" w:name="_Toc182500123"/>
          <w:r w:rsidRPr="00253E43">
            <w:t>Legal</w:t>
          </w:r>
          <w:bookmarkEnd w:id="39"/>
          <w:bookmarkEnd w:id="40"/>
          <w:bookmarkEnd w:id="41"/>
        </w:p>
        <w:p w14:paraId="370F7AC8" w14:textId="77777777" w:rsidR="00A80050" w:rsidRPr="00E15C64" w:rsidRDefault="00A80050" w:rsidP="00CF0EA5">
          <w:pPr>
            <w:ind w:firstLine="720"/>
            <w:rPr>
              <w:b/>
              <w:bCs/>
            </w:rPr>
          </w:pPr>
          <w:r w:rsidRPr="00E15C64">
            <w:rPr>
              <w:b/>
              <w:bCs/>
            </w:rPr>
            <w:t xml:space="preserve">La viabilidad legal está más cuestionada, al necesitar almacenar información de los usuarios en servidores públicos. Según la ley actual deberíamos solicitar permiso a la agencia de protección de </w:t>
          </w:r>
          <w:r w:rsidRPr="00E15C64">
            <w:rPr>
              <w:b/>
              <w:bCs/>
            </w:rPr>
            <w:lastRenderedPageBreak/>
            <w:t>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r w:rsidRPr="00E15C64">
            <w:rPr>
              <w:b/>
              <w:bCs/>
            </w:rPr>
            <w:t>En caso que decidamos proporcionar esta aplicación a otros institutos, se deberá de tener en cuenta este punto</w:t>
          </w:r>
          <w:r w:rsidR="00E96F8B" w:rsidRPr="00E15C64">
            <w:rPr>
              <w:b/>
              <w:bCs/>
            </w:rPr>
            <w:t xml:space="preserve"> y realizar un </w:t>
          </w:r>
          <w:r w:rsidR="00667148" w:rsidRPr="00E15C64">
            <w:rPr>
              <w:b/>
              <w:bCs/>
            </w:rPr>
            <w:t>estudio</w:t>
          </w:r>
          <w:r w:rsidR="00E96F8B" w:rsidRPr="00E15C64">
            <w:rPr>
              <w:b/>
              <w:bCs/>
            </w:rPr>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82218949"/>
          <w:bookmarkStart w:id="44" w:name="_Toc182500124"/>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82218950"/>
          <w:bookmarkStart w:id="47" w:name="_Toc182500125"/>
          <w:r w:rsidRPr="00253E43">
            <w:t>Secuenciación de las fases del proyecto</w:t>
          </w:r>
          <w:bookmarkEnd w:id="45"/>
          <w:bookmarkEnd w:id="46"/>
          <w:bookmarkEnd w:id="47"/>
        </w:p>
        <w:p w14:paraId="3B615C7D" w14:textId="77777777" w:rsidR="00C82A00" w:rsidRPr="00253E43" w:rsidRDefault="00EC350E"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65.75pt;height:205.3pt">
                <v:imagedata r:id="rId15"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82218951"/>
          <w:bookmarkStart w:id="50" w:name="_Toc182500126"/>
          <w:r w:rsidRPr="00253E43">
            <w:t>Planificación de recursos y tiempos</w:t>
          </w:r>
          <w:bookmarkEnd w:id="48"/>
          <w:bookmarkEnd w:id="49"/>
          <w:bookmarkEnd w:id="50"/>
        </w:p>
        <w:p w14:paraId="47E8FA32" w14:textId="77777777" w:rsidR="003B2453" w:rsidRPr="00253E43" w:rsidRDefault="00EC350E" w:rsidP="000D51A0">
          <w:pPr>
            <w:jc w:val="center"/>
          </w:pPr>
          <w:r>
            <w:pict w14:anchorId="5636CC0F">
              <v:shape id="_x0000_i1035" type="#_x0000_t75" style="width:383.2pt;height:241.8pt">
                <v:imagedata r:id="rId16"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82218952"/>
          <w:bookmarkStart w:id="53" w:name="_Toc182500127"/>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82218953"/>
          <w:bookmarkStart w:id="56" w:name="_Toc182500128"/>
          <w:r w:rsidRPr="00253E43">
            <w:rPr>
              <w:b w:val="0"/>
            </w:rPr>
            <w:t>Casos de uso</w:t>
          </w:r>
          <w:bookmarkEnd w:id="54"/>
          <w:bookmarkEnd w:id="55"/>
          <w:bookmarkEnd w:id="56"/>
        </w:p>
        <w:p w14:paraId="12739BE9" w14:textId="6A4B1401" w:rsidR="0066071D" w:rsidRPr="00253E43" w:rsidRDefault="0066071D" w:rsidP="0066071D">
          <w:pPr>
            <w:pStyle w:val="Ttulo3"/>
          </w:pPr>
          <w:bookmarkStart w:id="57" w:name="_Toc49341802"/>
          <w:bookmarkStart w:id="58" w:name="_Toc182218954"/>
          <w:bookmarkStart w:id="59" w:name="_Toc182500129"/>
          <w:r w:rsidRPr="00253E43">
            <w:t>Carga de datos</w:t>
          </w:r>
          <w:r w:rsidR="00F26CAC">
            <w:t xml:space="preserve"> (RF1</w:t>
          </w:r>
          <w:r w:rsidR="00CB6079">
            <w:t>, RF2</w:t>
          </w:r>
          <w:r w:rsidR="00F26CAC">
            <w:t>)</w:t>
          </w:r>
        </w:p>
      </w:sdtContent>
    </w:sdt>
    <w:bookmarkEnd w:id="59" w:displacedByCustomXml="prev"/>
    <w:bookmarkEnd w:id="58" w:displacedByCustomXml="prev"/>
    <w:bookmarkEnd w:id="57" w:displacedByCustomXml="prev"/>
    <w:p w14:paraId="7830E327" w14:textId="7BE839C3" w:rsidR="00A009CB" w:rsidRDefault="00DC2AA5" w:rsidP="004B5D57">
      <w:pPr>
        <w:jc w:val="center"/>
      </w:pPr>
      <w:r>
        <w:rPr>
          <w:noProof/>
        </w:rPr>
        <w:drawing>
          <wp:inline distT="0" distB="0" distL="0" distR="0" wp14:anchorId="70225A4D" wp14:editId="58F9A2D2">
            <wp:extent cx="3174365" cy="2199640"/>
            <wp:effectExtent l="0" t="0" r="698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4365" cy="2199640"/>
                    </a:xfrm>
                    <a:prstGeom prst="rect">
                      <a:avLst/>
                    </a:prstGeom>
                    <a:noFill/>
                    <a:ln>
                      <a:noFill/>
                    </a:ln>
                  </pic:spPr>
                </pic:pic>
              </a:graphicData>
            </a:graphic>
          </wp:inline>
        </w:drawing>
      </w:r>
    </w:p>
    <w:p w14:paraId="45F0C2D0" w14:textId="77777777" w:rsidR="004B0F39" w:rsidRPr="00F1288B" w:rsidRDefault="004B0F39" w:rsidP="00F1288B"/>
    <w:p w14:paraId="5CF13596" w14:textId="064B9EB9" w:rsidR="00E15C64" w:rsidRPr="00253E43" w:rsidRDefault="00CB6079" w:rsidP="00E15C64">
      <w:pPr>
        <w:pStyle w:val="Ttulo3"/>
      </w:pPr>
      <w:bookmarkStart w:id="60" w:name="_Toc182218955"/>
      <w:bookmarkStart w:id="61" w:name="_Toc182500130"/>
      <w:bookmarkStart w:id="62" w:name="_Toc49341805"/>
      <w:r>
        <w:t>Ver calendario</w:t>
      </w:r>
      <w:r w:rsidR="00E15C64">
        <w:t xml:space="preserve"> (RF</w:t>
      </w:r>
      <w:r>
        <w:t>3</w:t>
      </w:r>
      <w:r w:rsidR="00E15C64">
        <w:t>)</w:t>
      </w:r>
      <w:bookmarkEnd w:id="60"/>
      <w:bookmarkEnd w:id="61"/>
    </w:p>
    <w:p w14:paraId="281E2268" w14:textId="75C3159F" w:rsidR="00CB6079" w:rsidRDefault="00CB6079" w:rsidP="00D55427">
      <w:pPr>
        <w:spacing w:after="200"/>
        <w:jc w:val="center"/>
        <w:rPr>
          <w:b/>
        </w:rPr>
      </w:pPr>
      <w:r>
        <w:rPr>
          <w:noProof/>
        </w:rPr>
        <w:drawing>
          <wp:inline distT="0" distB="0" distL="0" distR="0" wp14:anchorId="27BDAA58" wp14:editId="323CAFA3">
            <wp:extent cx="1941195" cy="1155700"/>
            <wp:effectExtent l="0" t="0" r="190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1195" cy="1155700"/>
                    </a:xfrm>
                    <a:prstGeom prst="rect">
                      <a:avLst/>
                    </a:prstGeom>
                    <a:noFill/>
                    <a:ln>
                      <a:noFill/>
                    </a:ln>
                  </pic:spPr>
                </pic:pic>
              </a:graphicData>
            </a:graphic>
          </wp:inline>
        </w:drawing>
      </w:r>
    </w:p>
    <w:p w14:paraId="1585A595" w14:textId="0F8C98F6" w:rsidR="00CB6079" w:rsidRDefault="00CB6079" w:rsidP="00CB6079">
      <w:pPr>
        <w:pStyle w:val="Ttulo3"/>
      </w:pPr>
      <w:bookmarkStart w:id="63" w:name="_Toc182218956"/>
      <w:bookmarkStart w:id="64" w:name="_Toc182500131"/>
      <w:r w:rsidRPr="00CB6079">
        <w:t>Dar de altas guard</w:t>
      </w:r>
      <w:r w:rsidR="00E575C2">
        <w:t>i</w:t>
      </w:r>
      <w:r w:rsidRPr="00CB6079">
        <w:t xml:space="preserve">as </w:t>
      </w:r>
      <w:r>
        <w:t>(RF4)</w:t>
      </w:r>
      <w:bookmarkEnd w:id="63"/>
      <w:bookmarkEnd w:id="64"/>
    </w:p>
    <w:p w14:paraId="6E9CC135" w14:textId="21E54AC5" w:rsidR="00CB6079" w:rsidRPr="00CB6079" w:rsidRDefault="00882D2D" w:rsidP="00D55427">
      <w:pPr>
        <w:jc w:val="center"/>
      </w:pPr>
      <w:r>
        <w:rPr>
          <w:noProof/>
        </w:rPr>
        <w:drawing>
          <wp:inline distT="0" distB="0" distL="0" distR="0" wp14:anchorId="2A56C504" wp14:editId="566CBEE3">
            <wp:extent cx="1932305" cy="230314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45FC4E42" w14:textId="77777777" w:rsidR="001C3E8D" w:rsidRDefault="001C3E8D">
      <w:pPr>
        <w:spacing w:after="200"/>
        <w:jc w:val="left"/>
        <w:rPr>
          <w:rFonts w:asciiTheme="majorHAnsi" w:eastAsiaTheme="majorEastAsia" w:hAnsiTheme="majorHAnsi" w:cstheme="majorBidi"/>
          <w:b/>
          <w:color w:val="012639" w:themeColor="accent1" w:themeShade="7F"/>
        </w:rPr>
      </w:pPr>
      <w:r>
        <w:br w:type="page"/>
      </w:r>
    </w:p>
    <w:p w14:paraId="339B8C8B" w14:textId="1A29548D" w:rsidR="001C3E8D" w:rsidRDefault="00456728" w:rsidP="001C3E8D">
      <w:pPr>
        <w:pStyle w:val="Ttulo3"/>
      </w:pPr>
      <w:bookmarkStart w:id="65" w:name="_Toc182218957"/>
      <w:bookmarkStart w:id="66" w:name="_Toc182500132"/>
      <w:r w:rsidRPr="00CB6079">
        <w:lastRenderedPageBreak/>
        <w:t xml:space="preserve">Dar de </w:t>
      </w:r>
      <w:r>
        <w:t>baja</w:t>
      </w:r>
      <w:r w:rsidRPr="00CB6079">
        <w:t xml:space="preserve"> guard</w:t>
      </w:r>
      <w:r w:rsidR="00857D83">
        <w:t>i</w:t>
      </w:r>
      <w:r w:rsidRPr="00CB6079">
        <w:t xml:space="preserve">as </w:t>
      </w:r>
      <w:r>
        <w:t>(RF5)</w:t>
      </w:r>
      <w:bookmarkEnd w:id="65"/>
      <w:bookmarkEnd w:id="66"/>
    </w:p>
    <w:p w14:paraId="6C6888D0" w14:textId="77777777" w:rsidR="00B132C2" w:rsidRPr="00B132C2" w:rsidRDefault="00B132C2" w:rsidP="00B132C2"/>
    <w:p w14:paraId="271187A3" w14:textId="59552C91" w:rsidR="00CB6079" w:rsidRDefault="00882D2D" w:rsidP="00857D83">
      <w:pPr>
        <w:jc w:val="center"/>
      </w:pPr>
      <w:r>
        <w:rPr>
          <w:noProof/>
        </w:rPr>
        <w:drawing>
          <wp:inline distT="0" distB="0" distL="0" distR="0" wp14:anchorId="6E0521DC" wp14:editId="06446BE0">
            <wp:extent cx="1932305" cy="230314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2898E99B" w14:textId="2A11BAE5" w:rsidR="000E1431" w:rsidRDefault="000E1431" w:rsidP="0045264A">
      <w:pPr>
        <w:pStyle w:val="Ttulo3"/>
      </w:pPr>
      <w:bookmarkStart w:id="67" w:name="_Toc182218958"/>
      <w:bookmarkStart w:id="68" w:name="_Toc182500133"/>
      <w:r>
        <w:t>Generar Informe</w:t>
      </w:r>
      <w:r w:rsidRPr="00CB6079">
        <w:t xml:space="preserve"> </w:t>
      </w:r>
      <w:r>
        <w:t>(RF6)</w:t>
      </w:r>
      <w:bookmarkEnd w:id="67"/>
      <w:bookmarkEnd w:id="68"/>
    </w:p>
    <w:p w14:paraId="4F9EE46A" w14:textId="25FD7E37" w:rsidR="0045264A" w:rsidRPr="0045264A" w:rsidRDefault="0045264A" w:rsidP="0045264A">
      <w:pPr>
        <w:jc w:val="center"/>
      </w:pPr>
      <w:r>
        <w:rPr>
          <w:noProof/>
        </w:rPr>
        <w:drawing>
          <wp:inline distT="0" distB="0" distL="0" distR="0" wp14:anchorId="08DFBD01" wp14:editId="67002A45">
            <wp:extent cx="3102444" cy="2430780"/>
            <wp:effectExtent l="0" t="0" r="3175" b="7620"/>
            <wp:docPr id="9972707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0753" name="Imagen 997270753"/>
                    <pic:cNvPicPr/>
                  </pic:nvPicPr>
                  <pic:blipFill>
                    <a:blip r:embed="rId21">
                      <a:extLst>
                        <a:ext uri="{28A0092B-C50C-407E-A947-70E740481C1C}">
                          <a14:useLocalDpi xmlns:a14="http://schemas.microsoft.com/office/drawing/2010/main" val="0"/>
                        </a:ext>
                      </a:extLst>
                    </a:blip>
                    <a:stretch>
                      <a:fillRect/>
                    </a:stretch>
                  </pic:blipFill>
                  <pic:spPr>
                    <a:xfrm>
                      <a:off x="0" y="0"/>
                      <a:ext cx="3112984" cy="2439038"/>
                    </a:xfrm>
                    <a:prstGeom prst="rect">
                      <a:avLst/>
                    </a:prstGeom>
                  </pic:spPr>
                </pic:pic>
              </a:graphicData>
            </a:graphic>
          </wp:inline>
        </w:drawing>
      </w:r>
    </w:p>
    <w:p w14:paraId="3FDB61D8" w14:textId="51664A4C" w:rsidR="004B0F39" w:rsidRDefault="004B0F39" w:rsidP="000E1431"/>
    <w:p w14:paraId="41529683" w14:textId="6FFFE558" w:rsidR="00823EED" w:rsidRDefault="00823EED" w:rsidP="0045264A">
      <w:pPr>
        <w:pStyle w:val="Ttulo3"/>
      </w:pPr>
      <w:r>
        <w:t>Generar Listado</w:t>
      </w:r>
      <w:r w:rsidRPr="00CB6079">
        <w:t xml:space="preserve"> </w:t>
      </w:r>
      <w:r>
        <w:t>(RF7)</w:t>
      </w:r>
    </w:p>
    <w:p w14:paraId="0D81C902" w14:textId="411F01CB" w:rsidR="0045264A" w:rsidRPr="0045264A" w:rsidRDefault="0045264A" w:rsidP="0045264A">
      <w:pPr>
        <w:jc w:val="center"/>
      </w:pPr>
      <w:r>
        <w:rPr>
          <w:noProof/>
        </w:rPr>
        <w:drawing>
          <wp:inline distT="0" distB="0" distL="0" distR="0" wp14:anchorId="5D94AAC0" wp14:editId="660AF178">
            <wp:extent cx="2867025" cy="1988957"/>
            <wp:effectExtent l="0" t="0" r="0" b="0"/>
            <wp:docPr id="12120853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5345" name="Imagen 1212085345"/>
                    <pic:cNvPicPr/>
                  </pic:nvPicPr>
                  <pic:blipFill>
                    <a:blip r:embed="rId22">
                      <a:extLst>
                        <a:ext uri="{28A0092B-C50C-407E-A947-70E740481C1C}">
                          <a14:useLocalDpi xmlns:a14="http://schemas.microsoft.com/office/drawing/2010/main" val="0"/>
                        </a:ext>
                      </a:extLst>
                    </a:blip>
                    <a:stretch>
                      <a:fillRect/>
                    </a:stretch>
                  </pic:blipFill>
                  <pic:spPr>
                    <a:xfrm>
                      <a:off x="0" y="0"/>
                      <a:ext cx="2896858" cy="2009653"/>
                    </a:xfrm>
                    <a:prstGeom prst="rect">
                      <a:avLst/>
                    </a:prstGeom>
                  </pic:spPr>
                </pic:pic>
              </a:graphicData>
            </a:graphic>
          </wp:inline>
        </w:drawing>
      </w:r>
    </w:p>
    <w:p w14:paraId="5C3D3567" w14:textId="77777777" w:rsidR="00823EED" w:rsidRDefault="00823EED" w:rsidP="000E1431"/>
    <w:p w14:paraId="1EE19E16" w14:textId="371D3C45" w:rsidR="00A2635D" w:rsidRPr="00253E43" w:rsidRDefault="00A2635D" w:rsidP="00A2635D">
      <w:pPr>
        <w:pStyle w:val="Ttulo2"/>
        <w:rPr>
          <w:b w:val="0"/>
        </w:rPr>
      </w:pPr>
      <w:bookmarkStart w:id="69" w:name="_Toc182218959"/>
      <w:bookmarkStart w:id="70" w:name="_Toc182500134"/>
      <w:r w:rsidRPr="00253E43">
        <w:rPr>
          <w:b w:val="0"/>
        </w:rPr>
        <w:t>Descripción de los casos de uso</w:t>
      </w:r>
      <w:bookmarkEnd w:id="62"/>
      <w:bookmarkEnd w:id="69"/>
      <w:bookmarkEnd w:id="70"/>
    </w:p>
    <w:p w14:paraId="507A7577" w14:textId="77777777" w:rsidR="00A2635D" w:rsidRPr="00253E43" w:rsidRDefault="00A2635D" w:rsidP="00A2635D">
      <w:pPr>
        <w:pStyle w:val="Ttulo3"/>
      </w:pPr>
      <w:bookmarkStart w:id="71" w:name="_Toc49341806"/>
      <w:bookmarkStart w:id="72" w:name="_Toc182218960"/>
      <w:bookmarkStart w:id="73" w:name="_Toc182500135"/>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r w:rsidRPr="004B0F39">
              <w:rPr>
                <w:b/>
              </w:rPr>
              <w:t>Login</w:t>
            </w:r>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3C731A6B" w:rsidR="00A2635D" w:rsidRPr="004B0F39" w:rsidRDefault="00A2635D" w:rsidP="00A2635D">
            <w:r w:rsidRPr="004B0F39">
              <w:t>Administrador</w:t>
            </w:r>
            <w:r w:rsidR="00882D2D">
              <w:t xml:space="preserve"> </w:t>
            </w:r>
          </w:p>
        </w:tc>
      </w:tr>
      <w:tr w:rsidR="00A2635D" w:rsidRPr="00253E43" w14:paraId="1693312F" w14:textId="77777777" w:rsidTr="00A2635D">
        <w:tc>
          <w:tcPr>
            <w:tcW w:w="1418" w:type="dxa"/>
          </w:tcPr>
          <w:p w14:paraId="62AA1DE1" w14:textId="77777777" w:rsidR="00A2635D" w:rsidRPr="00253E43" w:rsidRDefault="00A2635D" w:rsidP="00A2635D">
            <w:r w:rsidRPr="00253E43">
              <w:lastRenderedPageBreak/>
              <w:t>Función:</w:t>
            </w:r>
          </w:p>
        </w:tc>
        <w:tc>
          <w:tcPr>
            <w:tcW w:w="8606" w:type="dxa"/>
          </w:tcPr>
          <w:p w14:paraId="33491ABA" w14:textId="24FC0538" w:rsidR="00A2635D" w:rsidRPr="004B0F39" w:rsidRDefault="00A2635D" w:rsidP="00A2635D">
            <w:r w:rsidRPr="004B0F39">
              <w:t>Da acceso al sistema para poder realizar el resto de acciones</w:t>
            </w:r>
            <w:r w:rsidR="002E690D" w:rsidRPr="004B0F39">
              <w:t>.</w:t>
            </w:r>
            <w:r w:rsidR="00882D2D">
              <w:t xml:space="preserve"> El administrador acceso a todo, el profesor a lo suyo exclusivamente.</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69F76A2A" w:rsidR="00A2635D" w:rsidRPr="004B0F39" w:rsidRDefault="004B0F39" w:rsidP="00A2635D">
            <w:r w:rsidRPr="004B0F39">
              <w:t>RF</w:t>
            </w:r>
            <w:r w:rsidR="00882D2D">
              <w:t>: 1, 2, 4, 5</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713A7CDE" w:rsidR="00A2635D" w:rsidRPr="004B0F39" w:rsidRDefault="00A2635D" w:rsidP="003B2453">
            <w:pPr>
              <w:rPr>
                <w:bCs/>
              </w:rPr>
            </w:pPr>
            <w:r w:rsidRPr="004B0F39">
              <w:rPr>
                <w:bCs/>
              </w:rPr>
              <w:t xml:space="preserve">Se cargarán todos los datos </w:t>
            </w:r>
            <w:r w:rsidR="00D32006">
              <w:rPr>
                <w:bCs/>
              </w:rPr>
              <w:t xml:space="preserve">necesarios, </w:t>
            </w:r>
            <w:r w:rsidR="00882D2D">
              <w:rPr>
                <w:bCs/>
              </w:rPr>
              <w:t>las aulas, las horas desde los ficheros y los nombres de los profesores, se generarán las claves para cada profesor.</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Cargar la BBDD       subcaso: Gestion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DC2AA5" w:rsidRPr="00253E43" w14:paraId="69A0D5CF" w14:textId="77777777" w:rsidTr="00A1177F">
        <w:trPr>
          <w:trHeight w:val="74"/>
        </w:trPr>
        <w:tc>
          <w:tcPr>
            <w:tcW w:w="10024" w:type="dxa"/>
            <w:gridSpan w:val="2"/>
            <w:shd w:val="clear" w:color="auto" w:fill="D0CECE" w:themeFill="background2" w:themeFillShade="E6"/>
          </w:tcPr>
          <w:p w14:paraId="2C0C2980" w14:textId="77777777" w:rsidR="00DC2AA5" w:rsidRPr="004B0F39" w:rsidRDefault="00DC2AA5" w:rsidP="00A1177F">
            <w:pPr>
              <w:rPr>
                <w:bCs/>
              </w:rPr>
            </w:pPr>
          </w:p>
        </w:tc>
      </w:tr>
      <w:tr w:rsidR="00DC2AA5" w:rsidRPr="00253E43" w14:paraId="46D876A1" w14:textId="77777777" w:rsidTr="00A1177F">
        <w:tc>
          <w:tcPr>
            <w:tcW w:w="1418" w:type="dxa"/>
          </w:tcPr>
          <w:p w14:paraId="5A375CE2" w14:textId="77777777" w:rsidR="00DC2AA5" w:rsidRPr="00253E43" w:rsidRDefault="00DC2AA5" w:rsidP="00A1177F">
            <w:r w:rsidRPr="00253E43">
              <w:t>Nombre</w:t>
            </w:r>
          </w:p>
        </w:tc>
        <w:tc>
          <w:tcPr>
            <w:tcW w:w="8606" w:type="dxa"/>
          </w:tcPr>
          <w:p w14:paraId="18F33F84" w14:textId="7A1B36BE" w:rsidR="00DC2AA5" w:rsidRPr="004B0F39" w:rsidRDefault="00DC2AA5" w:rsidP="00A1177F">
            <w:pPr>
              <w:rPr>
                <w:b/>
              </w:rPr>
            </w:pPr>
            <w:r>
              <w:rPr>
                <w:b/>
              </w:rPr>
              <w:t>Backup de</w:t>
            </w:r>
            <w:r w:rsidRPr="004B0F39">
              <w:rPr>
                <w:b/>
              </w:rPr>
              <w:t xml:space="preserve"> la BBDD</w:t>
            </w:r>
          </w:p>
        </w:tc>
      </w:tr>
      <w:tr w:rsidR="00DC2AA5" w:rsidRPr="00253E43" w14:paraId="6820353D" w14:textId="77777777" w:rsidTr="00A1177F">
        <w:tc>
          <w:tcPr>
            <w:tcW w:w="1418" w:type="dxa"/>
          </w:tcPr>
          <w:p w14:paraId="794BE9DB" w14:textId="77777777" w:rsidR="00DC2AA5" w:rsidRPr="00253E43" w:rsidRDefault="00DC2AA5" w:rsidP="00A1177F">
            <w:r w:rsidRPr="00253E43">
              <w:t>Actores:</w:t>
            </w:r>
          </w:p>
        </w:tc>
        <w:tc>
          <w:tcPr>
            <w:tcW w:w="8606" w:type="dxa"/>
          </w:tcPr>
          <w:p w14:paraId="705781EC" w14:textId="77777777" w:rsidR="00DC2AA5" w:rsidRPr="004B0F39" w:rsidRDefault="00DC2AA5" w:rsidP="00A1177F">
            <w:pPr>
              <w:rPr>
                <w:bCs/>
              </w:rPr>
            </w:pPr>
            <w:r w:rsidRPr="004B0F39">
              <w:rPr>
                <w:bCs/>
              </w:rPr>
              <w:t>Administrador</w:t>
            </w:r>
          </w:p>
        </w:tc>
      </w:tr>
      <w:tr w:rsidR="00DC2AA5" w:rsidRPr="00253E43" w14:paraId="54487CC4" w14:textId="77777777" w:rsidTr="00A1177F">
        <w:tc>
          <w:tcPr>
            <w:tcW w:w="1418" w:type="dxa"/>
          </w:tcPr>
          <w:p w14:paraId="36A764C4" w14:textId="77777777" w:rsidR="00DC2AA5" w:rsidRPr="00253E43" w:rsidRDefault="00DC2AA5" w:rsidP="00A1177F">
            <w:r w:rsidRPr="00253E43">
              <w:t>Función:</w:t>
            </w:r>
          </w:p>
        </w:tc>
        <w:tc>
          <w:tcPr>
            <w:tcW w:w="8606" w:type="dxa"/>
          </w:tcPr>
          <w:p w14:paraId="4ED1737E" w14:textId="114D5B9D" w:rsidR="00DC2AA5" w:rsidRPr="004B0F39" w:rsidRDefault="00DC2AA5" w:rsidP="00A1177F">
            <w:pPr>
              <w:rPr>
                <w:bCs/>
              </w:rPr>
            </w:pPr>
            <w:r>
              <w:rPr>
                <w:bCs/>
              </w:rPr>
              <w:t>Se podrán almacenar los datos existentes antes de la nueva carga para restaurar en caso de error. La restauración no es un R.F.</w:t>
            </w:r>
          </w:p>
        </w:tc>
      </w:tr>
      <w:tr w:rsidR="00DC2AA5" w:rsidRPr="00253E43" w14:paraId="23C900EE" w14:textId="77777777" w:rsidTr="00A1177F">
        <w:tc>
          <w:tcPr>
            <w:tcW w:w="1418" w:type="dxa"/>
          </w:tcPr>
          <w:p w14:paraId="7BE75CCB" w14:textId="77777777" w:rsidR="00DC2AA5" w:rsidRPr="00253E43" w:rsidRDefault="00DC2AA5" w:rsidP="00A1177F">
            <w:r w:rsidRPr="00253E43">
              <w:t>Referencias:</w:t>
            </w:r>
          </w:p>
        </w:tc>
        <w:tc>
          <w:tcPr>
            <w:tcW w:w="8606" w:type="dxa"/>
          </w:tcPr>
          <w:p w14:paraId="75DFBFAB" w14:textId="77777777" w:rsidR="00DC2AA5" w:rsidRPr="004B0F39" w:rsidRDefault="00DC2AA5" w:rsidP="00A1177F">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r w:rsidRPr="004B0F39">
              <w:rPr>
                <w:b/>
              </w:rPr>
              <w:t>logout</w:t>
            </w:r>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47C7E4E8"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6BAAC4B4" w:rsidR="004B0F39" w:rsidRPr="004B0F39" w:rsidRDefault="00882D2D" w:rsidP="004B0F39">
            <w:r w:rsidRPr="004B0F39">
              <w:t>RF</w:t>
            </w:r>
            <w:r>
              <w:t>: 1, 2, 4, 5</w:t>
            </w:r>
          </w:p>
        </w:tc>
      </w:tr>
    </w:tbl>
    <w:p w14:paraId="5C5F5A4A" w14:textId="77777777" w:rsidR="00C93C87" w:rsidRDefault="00C93C87" w:rsidP="00C93C87"/>
    <w:p w14:paraId="2B834FB2" w14:textId="04026E69" w:rsidR="00114943" w:rsidRPr="00253E43" w:rsidRDefault="00882D2D" w:rsidP="00114943">
      <w:pPr>
        <w:pStyle w:val="Ttulo3"/>
      </w:pPr>
      <w:bookmarkStart w:id="74" w:name="_Toc182218961"/>
      <w:bookmarkStart w:id="75" w:name="_Toc182500136"/>
      <w:r>
        <w:t>Ver Calendario</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1CDF7A0E" w:rsidR="00114943" w:rsidRPr="004B0F39" w:rsidRDefault="00882D2D" w:rsidP="00FC1B59">
            <w:pPr>
              <w:rPr>
                <w:b/>
              </w:rPr>
            </w:pPr>
            <w:r>
              <w:rPr>
                <w:b/>
              </w:rPr>
              <w:t>Mostrar calendario semana actual</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28397F89" w:rsidR="00114943" w:rsidRPr="004B0F39" w:rsidRDefault="00882D2D" w:rsidP="00FC1B59">
            <w:r>
              <w:t>Todos</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2E0C2347" w:rsidR="00114943" w:rsidRPr="004B0F39" w:rsidRDefault="00882D2D" w:rsidP="00FC1B59">
            <w:r>
              <w:t>Ver el parte de guardias de cualquier semana</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6A9705F8" w:rsidR="00114943" w:rsidRPr="004B0F39" w:rsidRDefault="00114943" w:rsidP="00FC1B59">
            <w:r w:rsidRPr="004B0F39">
              <w:t>RF</w:t>
            </w:r>
            <w:r w:rsidR="00882D2D">
              <w:t>3</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00004C45" w:rsidR="00114943" w:rsidRPr="004B0F39" w:rsidRDefault="00882D2D" w:rsidP="00882D2D">
            <w:pPr>
              <w:tabs>
                <w:tab w:val="left" w:pos="1793"/>
              </w:tabs>
              <w:rPr>
                <w:b/>
              </w:rPr>
            </w:pPr>
            <w:r>
              <w:rPr>
                <w:b/>
              </w:rPr>
              <w:t>Seleccionar semana</w:t>
            </w:r>
            <w:r>
              <w:rPr>
                <w:b/>
              </w:rPr>
              <w:tab/>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3896B39" w:rsidR="00114943" w:rsidRPr="004B0F39" w:rsidRDefault="00882D2D" w:rsidP="00FC1B59">
            <w:pPr>
              <w:rPr>
                <w:bCs/>
              </w:rPr>
            </w:pPr>
            <w:r>
              <w:rPr>
                <w:bCs/>
              </w:rPr>
              <w:t>Todos</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0AC96BF2" w:rsidR="00114943" w:rsidRPr="004B0F39" w:rsidRDefault="00114943" w:rsidP="00FC1B59">
            <w:pPr>
              <w:rPr>
                <w:bCs/>
              </w:rPr>
            </w:pPr>
            <w:r>
              <w:rPr>
                <w:bCs/>
              </w:rPr>
              <w:t xml:space="preserve">Seleccionar </w:t>
            </w:r>
            <w:r w:rsidR="00882D2D">
              <w:rPr>
                <w:bCs/>
              </w:rPr>
              <w:t>la semana en la que ver el parte</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38929626" w:rsidR="00114943" w:rsidRPr="004B0F39" w:rsidRDefault="00114943" w:rsidP="00FC1B59">
            <w:pPr>
              <w:rPr>
                <w:bCs/>
              </w:rPr>
            </w:pPr>
            <w:r w:rsidRPr="004B0F39">
              <w:rPr>
                <w:bCs/>
              </w:rPr>
              <w:t>R</w:t>
            </w:r>
            <w:r>
              <w:rPr>
                <w:bCs/>
              </w:rPr>
              <w:t>F3</w:t>
            </w:r>
          </w:p>
        </w:tc>
      </w:tr>
    </w:tbl>
    <w:p w14:paraId="0935583A" w14:textId="77777777" w:rsidR="00114943" w:rsidRDefault="00114943" w:rsidP="00114943"/>
    <w:p w14:paraId="27FD38E5" w14:textId="426FFDAE" w:rsidR="003A29E9" w:rsidRPr="00253E43" w:rsidRDefault="00882D2D" w:rsidP="003A29E9">
      <w:pPr>
        <w:pStyle w:val="Ttulo3"/>
      </w:pPr>
      <w:bookmarkStart w:id="76" w:name="_Toc182218962"/>
      <w:bookmarkStart w:id="77" w:name="_Toc182500137"/>
      <w:r w:rsidRPr="00882D2D">
        <w:t>Dar de altas guaridas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r w:rsidRPr="004B0F39">
              <w:rPr>
                <w:b/>
              </w:rPr>
              <w:t>Login</w:t>
            </w:r>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67CAD0D1" w:rsidR="003A29E9" w:rsidRPr="004B0F39" w:rsidRDefault="003A29E9" w:rsidP="00FC1B59">
            <w:r w:rsidRPr="004B0F39">
              <w:t>Administrador</w:t>
            </w:r>
            <w:r w:rsidR="00882D2D">
              <w:t xml:space="preserve"> / Profesor</w:t>
            </w:r>
          </w:p>
        </w:tc>
      </w:tr>
      <w:tr w:rsidR="003A29E9" w:rsidRPr="00253E43" w14:paraId="0FC43F6D" w14:textId="77777777" w:rsidTr="00FC1B59">
        <w:tc>
          <w:tcPr>
            <w:tcW w:w="1418" w:type="dxa"/>
          </w:tcPr>
          <w:p w14:paraId="0EAA7347" w14:textId="77777777" w:rsidR="003A29E9" w:rsidRPr="00253E43" w:rsidRDefault="003A29E9" w:rsidP="00FC1B59">
            <w:r w:rsidRPr="00253E43">
              <w:lastRenderedPageBreak/>
              <w:t>Función:</w:t>
            </w:r>
          </w:p>
        </w:tc>
        <w:tc>
          <w:tcPr>
            <w:tcW w:w="8606" w:type="dxa"/>
          </w:tcPr>
          <w:p w14:paraId="3C15149B" w14:textId="77777777" w:rsidR="003A29E9" w:rsidRPr="004B0F39" w:rsidRDefault="003A29E9" w:rsidP="00FC1B59">
            <w:r w:rsidRPr="004B0F39">
              <w:t>Da acceso al sistema para poder realizar el resto de acciones.</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10D0E29F" w:rsidR="003A29E9" w:rsidRPr="004B0F39" w:rsidRDefault="003A29E9" w:rsidP="00FC1B59">
            <w:r w:rsidRPr="004B0F39">
              <w:t>RF</w:t>
            </w:r>
            <w:r w:rsidR="00882D2D">
              <w:t>4</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882D2D" w:rsidRPr="00253E43" w14:paraId="22C24DF3" w14:textId="77777777" w:rsidTr="00FC1B59">
        <w:tc>
          <w:tcPr>
            <w:tcW w:w="1418" w:type="dxa"/>
          </w:tcPr>
          <w:p w14:paraId="2BE92131" w14:textId="77777777" w:rsidR="00882D2D" w:rsidRPr="00253E43" w:rsidRDefault="00882D2D" w:rsidP="00882D2D">
            <w:r w:rsidRPr="00253E43">
              <w:t>Nombre</w:t>
            </w:r>
          </w:p>
        </w:tc>
        <w:tc>
          <w:tcPr>
            <w:tcW w:w="8606" w:type="dxa"/>
          </w:tcPr>
          <w:p w14:paraId="29AB1145" w14:textId="1C53C552" w:rsidR="00882D2D" w:rsidRPr="004B0F39" w:rsidRDefault="00882D2D" w:rsidP="00882D2D">
            <w:pPr>
              <w:rPr>
                <w:b/>
              </w:rPr>
            </w:pPr>
            <w:r>
              <w:rPr>
                <w:b/>
              </w:rPr>
              <w:t>Seleccionar semana</w:t>
            </w:r>
            <w:r>
              <w:rPr>
                <w:b/>
              </w:rPr>
              <w:tab/>
            </w:r>
          </w:p>
        </w:tc>
      </w:tr>
      <w:tr w:rsidR="00882D2D" w:rsidRPr="00253E43" w14:paraId="650F95F1" w14:textId="77777777" w:rsidTr="00FC1B59">
        <w:tc>
          <w:tcPr>
            <w:tcW w:w="1418" w:type="dxa"/>
          </w:tcPr>
          <w:p w14:paraId="13351A81" w14:textId="77777777" w:rsidR="00882D2D" w:rsidRPr="00253E43" w:rsidRDefault="00882D2D" w:rsidP="00882D2D">
            <w:r w:rsidRPr="00253E43">
              <w:t>Actores:</w:t>
            </w:r>
          </w:p>
        </w:tc>
        <w:tc>
          <w:tcPr>
            <w:tcW w:w="8606" w:type="dxa"/>
          </w:tcPr>
          <w:p w14:paraId="77467551" w14:textId="3D1941D8" w:rsidR="00882D2D" w:rsidRPr="004B0F39" w:rsidRDefault="00882D2D" w:rsidP="00882D2D">
            <w:pPr>
              <w:rPr>
                <w:bCs/>
              </w:rPr>
            </w:pPr>
            <w:r w:rsidRPr="004B0F39">
              <w:t>Administrador</w:t>
            </w:r>
            <w:r>
              <w:t xml:space="preserve"> / Profesor</w:t>
            </w:r>
          </w:p>
        </w:tc>
      </w:tr>
      <w:tr w:rsidR="00882D2D" w:rsidRPr="00253E43" w14:paraId="2CA53CE5" w14:textId="77777777" w:rsidTr="00FC1B59">
        <w:tc>
          <w:tcPr>
            <w:tcW w:w="1418" w:type="dxa"/>
          </w:tcPr>
          <w:p w14:paraId="21F81F96" w14:textId="77777777" w:rsidR="00882D2D" w:rsidRPr="00253E43" w:rsidRDefault="00882D2D" w:rsidP="00882D2D">
            <w:r w:rsidRPr="00253E43">
              <w:t>Función:</w:t>
            </w:r>
          </w:p>
        </w:tc>
        <w:tc>
          <w:tcPr>
            <w:tcW w:w="8606" w:type="dxa"/>
          </w:tcPr>
          <w:p w14:paraId="46E07996" w14:textId="76A6F594" w:rsidR="00882D2D" w:rsidRPr="004B0F39" w:rsidRDefault="00882D2D" w:rsidP="00882D2D">
            <w:pPr>
              <w:rPr>
                <w:bCs/>
              </w:rPr>
            </w:pPr>
            <w:r>
              <w:rPr>
                <w:bCs/>
              </w:rPr>
              <w:t>Seleccionar la semana en la que ver el parte</w:t>
            </w:r>
          </w:p>
        </w:tc>
      </w:tr>
      <w:tr w:rsidR="00882D2D" w:rsidRPr="00253E43" w14:paraId="2045109A" w14:textId="77777777" w:rsidTr="00FC1B59">
        <w:tc>
          <w:tcPr>
            <w:tcW w:w="1418" w:type="dxa"/>
          </w:tcPr>
          <w:p w14:paraId="5A1DE904" w14:textId="77777777" w:rsidR="00882D2D" w:rsidRPr="00253E43" w:rsidRDefault="00882D2D" w:rsidP="00882D2D">
            <w:r w:rsidRPr="00253E43">
              <w:t>Referencias:</w:t>
            </w:r>
          </w:p>
        </w:tc>
        <w:tc>
          <w:tcPr>
            <w:tcW w:w="8606" w:type="dxa"/>
          </w:tcPr>
          <w:p w14:paraId="488137C3" w14:textId="50B37D0B" w:rsidR="00882D2D" w:rsidRPr="004B0F39" w:rsidRDefault="00882D2D" w:rsidP="00882D2D">
            <w:pPr>
              <w:rPr>
                <w:bCs/>
              </w:rPr>
            </w:pPr>
            <w:r w:rsidRPr="004B0F39">
              <w:rPr>
                <w:bCs/>
              </w:rPr>
              <w:t>R</w:t>
            </w:r>
            <w:r>
              <w:rPr>
                <w:bCs/>
              </w:rPr>
              <w:t>F4</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0C579AA1" w:rsidR="003A29E9" w:rsidRPr="004B0F39" w:rsidRDefault="00882D2D" w:rsidP="003A29E9">
            <w:pPr>
              <w:rPr>
                <w:b/>
              </w:rPr>
            </w:pPr>
            <w:r>
              <w:rPr>
                <w:b/>
              </w:rPr>
              <w:t>Añadir guardia</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4AC44A9C" w:rsidR="003A29E9" w:rsidRPr="004B0F39" w:rsidRDefault="00882D2D" w:rsidP="003A29E9">
            <w:pPr>
              <w:rPr>
                <w:bCs/>
              </w:rPr>
            </w:pPr>
            <w:r w:rsidRPr="004B0F39">
              <w:t>Administrador</w:t>
            </w:r>
            <w:r>
              <w:t xml:space="preserve"> / Profesor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448CB82F" w:rsidR="003A29E9" w:rsidRPr="004B0F39" w:rsidRDefault="00882D2D" w:rsidP="003A29E9">
            <w:pPr>
              <w:rPr>
                <w:bCs/>
              </w:rPr>
            </w:pPr>
            <w:r>
              <w:rPr>
                <w:bCs/>
              </w:rPr>
              <w:t>Crear la guardia en el día, hora, grupo deseado</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12548D0A" w:rsidR="003A29E9" w:rsidRPr="004B0F39" w:rsidRDefault="00882D2D" w:rsidP="003A29E9">
            <w:pPr>
              <w:rPr>
                <w:bCs/>
              </w:rPr>
            </w:pPr>
            <w:r>
              <w:rPr>
                <w:bCs/>
              </w:rPr>
              <w:t>RF4</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r w:rsidRPr="004B0F39">
              <w:rPr>
                <w:b/>
              </w:rPr>
              <w:t>logout</w:t>
            </w:r>
          </w:p>
        </w:tc>
      </w:tr>
      <w:tr w:rsidR="00882D2D" w:rsidRPr="00253E43" w14:paraId="67BEAED4" w14:textId="77777777" w:rsidTr="00FC1B59">
        <w:tc>
          <w:tcPr>
            <w:tcW w:w="1418" w:type="dxa"/>
          </w:tcPr>
          <w:p w14:paraId="3968B533" w14:textId="77777777" w:rsidR="00882D2D" w:rsidRPr="00253E43" w:rsidRDefault="00882D2D" w:rsidP="00882D2D">
            <w:r w:rsidRPr="00253E43">
              <w:t>Actores:</w:t>
            </w:r>
          </w:p>
        </w:tc>
        <w:tc>
          <w:tcPr>
            <w:tcW w:w="8606" w:type="dxa"/>
          </w:tcPr>
          <w:p w14:paraId="00FC3D0C" w14:textId="2FAE5B07" w:rsidR="00882D2D" w:rsidRPr="004B0F39" w:rsidRDefault="00882D2D" w:rsidP="00882D2D">
            <w:r w:rsidRPr="004B0F39">
              <w:t>Administrador</w:t>
            </w:r>
            <w:r>
              <w:t xml:space="preserve"> / Profesor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435374FE" w:rsidR="003A29E9" w:rsidRPr="004B0F39" w:rsidRDefault="003A29E9" w:rsidP="003A29E9">
            <w:r>
              <w:t>RF</w:t>
            </w:r>
            <w:r w:rsidR="00882D2D">
              <w:t>4</w:t>
            </w:r>
          </w:p>
        </w:tc>
      </w:tr>
    </w:tbl>
    <w:p w14:paraId="1DB2177F" w14:textId="77777777" w:rsidR="003A29E9" w:rsidRDefault="003A29E9" w:rsidP="003A29E9"/>
    <w:p w14:paraId="274889CB" w14:textId="0B221D17" w:rsidR="00882D2D" w:rsidRPr="00253E43" w:rsidRDefault="00882D2D" w:rsidP="00882D2D">
      <w:pPr>
        <w:pStyle w:val="Ttulo3"/>
      </w:pPr>
      <w:bookmarkStart w:id="78" w:name="_Toc182218963"/>
      <w:bookmarkStart w:id="79" w:name="_Toc182500138"/>
      <w:r w:rsidRPr="00882D2D">
        <w:t xml:space="preserve">Dar de </w:t>
      </w:r>
      <w:r>
        <w:t>baja</w:t>
      </w:r>
      <w:r w:rsidRPr="00882D2D">
        <w:t xml:space="preserve"> guaridas</w:t>
      </w:r>
      <w:bookmarkEnd w:id="78"/>
      <w:bookmarkEnd w:id="79"/>
    </w:p>
    <w:tbl>
      <w:tblPr>
        <w:tblStyle w:val="Tablaconcuadrcula"/>
        <w:tblW w:w="0" w:type="auto"/>
        <w:tblLook w:val="04A0" w:firstRow="1" w:lastRow="0" w:firstColumn="1" w:lastColumn="0" w:noHBand="0" w:noVBand="1"/>
      </w:tblPr>
      <w:tblGrid>
        <w:gridCol w:w="1418"/>
        <w:gridCol w:w="8606"/>
      </w:tblGrid>
      <w:tr w:rsidR="00882D2D" w:rsidRPr="00253E43" w14:paraId="3DA4CF1E" w14:textId="77777777" w:rsidTr="00A1177F">
        <w:tc>
          <w:tcPr>
            <w:tcW w:w="1418" w:type="dxa"/>
          </w:tcPr>
          <w:p w14:paraId="24DAEABE" w14:textId="77777777" w:rsidR="00882D2D" w:rsidRPr="00253E43" w:rsidRDefault="00882D2D" w:rsidP="00A1177F">
            <w:r w:rsidRPr="00253E43">
              <w:t>Nombre</w:t>
            </w:r>
          </w:p>
        </w:tc>
        <w:tc>
          <w:tcPr>
            <w:tcW w:w="8606" w:type="dxa"/>
          </w:tcPr>
          <w:p w14:paraId="7D6C4520" w14:textId="77777777" w:rsidR="00882D2D" w:rsidRPr="004B0F39" w:rsidRDefault="00882D2D" w:rsidP="00A1177F">
            <w:pPr>
              <w:rPr>
                <w:b/>
              </w:rPr>
            </w:pPr>
            <w:r w:rsidRPr="004B0F39">
              <w:rPr>
                <w:b/>
              </w:rPr>
              <w:t>Login</w:t>
            </w:r>
          </w:p>
        </w:tc>
      </w:tr>
      <w:tr w:rsidR="00882D2D" w:rsidRPr="00253E43" w14:paraId="6E19D6C8" w14:textId="77777777" w:rsidTr="00A1177F">
        <w:tc>
          <w:tcPr>
            <w:tcW w:w="1418" w:type="dxa"/>
          </w:tcPr>
          <w:p w14:paraId="76AA7A5A" w14:textId="77777777" w:rsidR="00882D2D" w:rsidRPr="00253E43" w:rsidRDefault="00882D2D" w:rsidP="00A1177F">
            <w:r w:rsidRPr="00253E43">
              <w:t>Actores:</w:t>
            </w:r>
          </w:p>
        </w:tc>
        <w:tc>
          <w:tcPr>
            <w:tcW w:w="8606" w:type="dxa"/>
          </w:tcPr>
          <w:p w14:paraId="0524C157" w14:textId="77777777" w:rsidR="00882D2D" w:rsidRPr="004B0F39" w:rsidRDefault="00882D2D" w:rsidP="00A1177F">
            <w:r w:rsidRPr="004B0F39">
              <w:t>Administrador</w:t>
            </w:r>
            <w:r>
              <w:t xml:space="preserve"> / Profesor</w:t>
            </w:r>
          </w:p>
        </w:tc>
      </w:tr>
      <w:tr w:rsidR="00882D2D" w:rsidRPr="00253E43" w14:paraId="5945DCE7" w14:textId="77777777" w:rsidTr="00A909CB">
        <w:trPr>
          <w:trHeight w:val="54"/>
        </w:trPr>
        <w:tc>
          <w:tcPr>
            <w:tcW w:w="1418" w:type="dxa"/>
          </w:tcPr>
          <w:p w14:paraId="7051AEFD" w14:textId="77777777" w:rsidR="00882D2D" w:rsidRPr="00253E43" w:rsidRDefault="00882D2D" w:rsidP="00A1177F">
            <w:r w:rsidRPr="00253E43">
              <w:t>Función:</w:t>
            </w:r>
          </w:p>
        </w:tc>
        <w:tc>
          <w:tcPr>
            <w:tcW w:w="8606" w:type="dxa"/>
          </w:tcPr>
          <w:p w14:paraId="08B31554" w14:textId="77777777" w:rsidR="00882D2D" w:rsidRPr="004B0F39" w:rsidRDefault="00882D2D" w:rsidP="00A1177F">
            <w:r w:rsidRPr="004B0F39">
              <w:t>Da acceso al sistema para poder realizar el resto de acciones.</w:t>
            </w:r>
          </w:p>
        </w:tc>
      </w:tr>
      <w:tr w:rsidR="00882D2D" w:rsidRPr="00253E43" w14:paraId="5F705C70" w14:textId="77777777" w:rsidTr="00A1177F">
        <w:tc>
          <w:tcPr>
            <w:tcW w:w="1418" w:type="dxa"/>
          </w:tcPr>
          <w:p w14:paraId="68387C42" w14:textId="77777777" w:rsidR="00882D2D" w:rsidRPr="00253E43" w:rsidRDefault="00882D2D" w:rsidP="00A1177F">
            <w:r w:rsidRPr="00253E43">
              <w:t>Referencias:</w:t>
            </w:r>
          </w:p>
        </w:tc>
        <w:tc>
          <w:tcPr>
            <w:tcW w:w="8606" w:type="dxa"/>
          </w:tcPr>
          <w:p w14:paraId="5A03D0DC" w14:textId="68381657" w:rsidR="00882D2D" w:rsidRPr="004B0F39" w:rsidRDefault="00882D2D" w:rsidP="00A1177F">
            <w:r w:rsidRPr="004B0F39">
              <w:t>RF</w:t>
            </w:r>
            <w:r>
              <w:t>5</w:t>
            </w:r>
          </w:p>
        </w:tc>
      </w:tr>
      <w:tr w:rsidR="00882D2D" w:rsidRPr="00253E43" w14:paraId="6733E7BD" w14:textId="77777777" w:rsidTr="00A1177F">
        <w:trPr>
          <w:trHeight w:val="74"/>
        </w:trPr>
        <w:tc>
          <w:tcPr>
            <w:tcW w:w="10024" w:type="dxa"/>
            <w:gridSpan w:val="2"/>
            <w:shd w:val="clear" w:color="auto" w:fill="D0CECE" w:themeFill="background2" w:themeFillShade="E6"/>
          </w:tcPr>
          <w:p w14:paraId="749730B1" w14:textId="77777777" w:rsidR="00882D2D" w:rsidRPr="001F316D" w:rsidRDefault="00882D2D" w:rsidP="00A1177F">
            <w:pPr>
              <w:rPr>
                <w:color w:val="FF0000"/>
              </w:rPr>
            </w:pPr>
          </w:p>
        </w:tc>
      </w:tr>
      <w:tr w:rsidR="00882D2D" w:rsidRPr="00253E43" w14:paraId="7DEBEFF4" w14:textId="77777777" w:rsidTr="00A1177F">
        <w:tc>
          <w:tcPr>
            <w:tcW w:w="1418" w:type="dxa"/>
          </w:tcPr>
          <w:p w14:paraId="4D4E3E29" w14:textId="77777777" w:rsidR="00882D2D" w:rsidRPr="00253E43" w:rsidRDefault="00882D2D" w:rsidP="00A1177F">
            <w:r w:rsidRPr="00253E43">
              <w:t>Nombre</w:t>
            </w:r>
          </w:p>
        </w:tc>
        <w:tc>
          <w:tcPr>
            <w:tcW w:w="8606" w:type="dxa"/>
          </w:tcPr>
          <w:p w14:paraId="4DB39870" w14:textId="77777777" w:rsidR="00882D2D" w:rsidRPr="004B0F39" w:rsidRDefault="00882D2D" w:rsidP="00A1177F">
            <w:pPr>
              <w:rPr>
                <w:b/>
              </w:rPr>
            </w:pPr>
            <w:r>
              <w:rPr>
                <w:b/>
              </w:rPr>
              <w:t>Seleccionar semana</w:t>
            </w:r>
            <w:r>
              <w:rPr>
                <w:b/>
              </w:rPr>
              <w:tab/>
            </w:r>
          </w:p>
        </w:tc>
      </w:tr>
      <w:tr w:rsidR="00882D2D" w:rsidRPr="00253E43" w14:paraId="2F08923B" w14:textId="77777777" w:rsidTr="00A1177F">
        <w:tc>
          <w:tcPr>
            <w:tcW w:w="1418" w:type="dxa"/>
          </w:tcPr>
          <w:p w14:paraId="5F6159BA" w14:textId="77777777" w:rsidR="00882D2D" w:rsidRPr="00253E43" w:rsidRDefault="00882D2D" w:rsidP="00A1177F">
            <w:r w:rsidRPr="00253E43">
              <w:t>Actores:</w:t>
            </w:r>
          </w:p>
        </w:tc>
        <w:tc>
          <w:tcPr>
            <w:tcW w:w="8606" w:type="dxa"/>
          </w:tcPr>
          <w:p w14:paraId="34BC189A" w14:textId="77777777" w:rsidR="00882D2D" w:rsidRPr="004B0F39" w:rsidRDefault="00882D2D" w:rsidP="00A1177F">
            <w:pPr>
              <w:rPr>
                <w:bCs/>
              </w:rPr>
            </w:pPr>
            <w:r w:rsidRPr="004B0F39">
              <w:t>Administrador</w:t>
            </w:r>
            <w:r>
              <w:t xml:space="preserve"> / Profesor</w:t>
            </w:r>
          </w:p>
        </w:tc>
      </w:tr>
      <w:tr w:rsidR="00882D2D" w:rsidRPr="00253E43" w14:paraId="36BABB9B" w14:textId="77777777" w:rsidTr="00A1177F">
        <w:tc>
          <w:tcPr>
            <w:tcW w:w="1418" w:type="dxa"/>
          </w:tcPr>
          <w:p w14:paraId="76DEA371" w14:textId="77777777" w:rsidR="00882D2D" w:rsidRPr="00253E43" w:rsidRDefault="00882D2D" w:rsidP="00A1177F">
            <w:r w:rsidRPr="00253E43">
              <w:t>Función:</w:t>
            </w:r>
          </w:p>
        </w:tc>
        <w:tc>
          <w:tcPr>
            <w:tcW w:w="8606" w:type="dxa"/>
          </w:tcPr>
          <w:p w14:paraId="5631273A" w14:textId="77777777" w:rsidR="00882D2D" w:rsidRPr="004B0F39" w:rsidRDefault="00882D2D" w:rsidP="00A1177F">
            <w:pPr>
              <w:rPr>
                <w:bCs/>
              </w:rPr>
            </w:pPr>
            <w:r>
              <w:rPr>
                <w:bCs/>
              </w:rPr>
              <w:t>Seleccionar la semana en la que ver el parte</w:t>
            </w:r>
          </w:p>
        </w:tc>
      </w:tr>
      <w:tr w:rsidR="00882D2D" w:rsidRPr="00253E43" w14:paraId="1BA3A090" w14:textId="77777777" w:rsidTr="00A1177F">
        <w:tc>
          <w:tcPr>
            <w:tcW w:w="1418" w:type="dxa"/>
          </w:tcPr>
          <w:p w14:paraId="34BBF37D" w14:textId="77777777" w:rsidR="00882D2D" w:rsidRPr="00253E43" w:rsidRDefault="00882D2D" w:rsidP="00A1177F">
            <w:r w:rsidRPr="00253E43">
              <w:t>Referencias:</w:t>
            </w:r>
          </w:p>
        </w:tc>
        <w:tc>
          <w:tcPr>
            <w:tcW w:w="8606" w:type="dxa"/>
          </w:tcPr>
          <w:p w14:paraId="2978D582" w14:textId="724D9AC6" w:rsidR="00882D2D" w:rsidRPr="004B0F39" w:rsidRDefault="00882D2D" w:rsidP="00A1177F">
            <w:pPr>
              <w:rPr>
                <w:bCs/>
              </w:rPr>
            </w:pPr>
            <w:r w:rsidRPr="004B0F39">
              <w:rPr>
                <w:bCs/>
              </w:rPr>
              <w:t>R</w:t>
            </w:r>
            <w:r>
              <w:rPr>
                <w:bCs/>
              </w:rPr>
              <w:t>F5</w:t>
            </w:r>
          </w:p>
        </w:tc>
      </w:tr>
      <w:tr w:rsidR="00882D2D" w:rsidRPr="00253E43" w14:paraId="71875699" w14:textId="77777777" w:rsidTr="00A1177F">
        <w:trPr>
          <w:trHeight w:val="74"/>
        </w:trPr>
        <w:tc>
          <w:tcPr>
            <w:tcW w:w="10024" w:type="dxa"/>
            <w:gridSpan w:val="2"/>
            <w:shd w:val="clear" w:color="auto" w:fill="D0CECE" w:themeFill="background2" w:themeFillShade="E6"/>
          </w:tcPr>
          <w:p w14:paraId="6F5380F6" w14:textId="77777777" w:rsidR="00882D2D" w:rsidRPr="004B0F39" w:rsidRDefault="00882D2D" w:rsidP="00A1177F">
            <w:pPr>
              <w:rPr>
                <w:bCs/>
              </w:rPr>
            </w:pPr>
          </w:p>
        </w:tc>
      </w:tr>
      <w:tr w:rsidR="00882D2D" w:rsidRPr="00253E43" w14:paraId="7018B052" w14:textId="77777777" w:rsidTr="00A1177F">
        <w:tc>
          <w:tcPr>
            <w:tcW w:w="1418" w:type="dxa"/>
          </w:tcPr>
          <w:p w14:paraId="701227E3" w14:textId="77777777" w:rsidR="00882D2D" w:rsidRPr="00253E43" w:rsidRDefault="00882D2D" w:rsidP="00A1177F">
            <w:r w:rsidRPr="00253E43">
              <w:t>Nombre</w:t>
            </w:r>
          </w:p>
        </w:tc>
        <w:tc>
          <w:tcPr>
            <w:tcW w:w="8606" w:type="dxa"/>
          </w:tcPr>
          <w:p w14:paraId="0391167F" w14:textId="77777777" w:rsidR="00882D2D" w:rsidRPr="004B0F39" w:rsidRDefault="00882D2D" w:rsidP="00A1177F">
            <w:pPr>
              <w:rPr>
                <w:b/>
              </w:rPr>
            </w:pPr>
            <w:r>
              <w:rPr>
                <w:b/>
              </w:rPr>
              <w:t>Añadir guardia</w:t>
            </w:r>
          </w:p>
        </w:tc>
      </w:tr>
      <w:tr w:rsidR="00882D2D" w:rsidRPr="00253E43" w14:paraId="17216A58" w14:textId="77777777" w:rsidTr="00A1177F">
        <w:tc>
          <w:tcPr>
            <w:tcW w:w="1418" w:type="dxa"/>
          </w:tcPr>
          <w:p w14:paraId="7E311DBD" w14:textId="77777777" w:rsidR="00882D2D" w:rsidRPr="00253E43" w:rsidRDefault="00882D2D" w:rsidP="00A1177F">
            <w:r w:rsidRPr="00253E43">
              <w:t>Actores:</w:t>
            </w:r>
          </w:p>
        </w:tc>
        <w:tc>
          <w:tcPr>
            <w:tcW w:w="8606" w:type="dxa"/>
          </w:tcPr>
          <w:p w14:paraId="3D4EE7DA" w14:textId="77777777" w:rsidR="00882D2D" w:rsidRPr="004B0F39" w:rsidRDefault="00882D2D" w:rsidP="00A1177F">
            <w:pPr>
              <w:rPr>
                <w:bCs/>
              </w:rPr>
            </w:pPr>
            <w:r w:rsidRPr="004B0F39">
              <w:t>Administrador</w:t>
            </w:r>
            <w:r>
              <w:t xml:space="preserve"> / Profesor</w:t>
            </w:r>
          </w:p>
        </w:tc>
      </w:tr>
      <w:tr w:rsidR="00882D2D" w:rsidRPr="00253E43" w14:paraId="321EA471" w14:textId="77777777" w:rsidTr="00A1177F">
        <w:tc>
          <w:tcPr>
            <w:tcW w:w="1418" w:type="dxa"/>
          </w:tcPr>
          <w:p w14:paraId="77F964C4" w14:textId="77777777" w:rsidR="00882D2D" w:rsidRPr="00253E43" w:rsidRDefault="00882D2D" w:rsidP="00A1177F">
            <w:r w:rsidRPr="00253E43">
              <w:t>Función:</w:t>
            </w:r>
          </w:p>
        </w:tc>
        <w:tc>
          <w:tcPr>
            <w:tcW w:w="8606" w:type="dxa"/>
          </w:tcPr>
          <w:p w14:paraId="359BB940" w14:textId="40DC26B1" w:rsidR="00882D2D" w:rsidRPr="004B0F39" w:rsidRDefault="00882D2D" w:rsidP="00A1177F">
            <w:pPr>
              <w:rPr>
                <w:bCs/>
              </w:rPr>
            </w:pPr>
            <w:r>
              <w:rPr>
                <w:bCs/>
              </w:rPr>
              <w:t>Borrar la guardia correspondiente, si es profesor solo las suyas si es administrador todas.</w:t>
            </w:r>
          </w:p>
        </w:tc>
      </w:tr>
      <w:tr w:rsidR="00882D2D" w:rsidRPr="00253E43" w14:paraId="72EE8D96" w14:textId="77777777" w:rsidTr="00A1177F">
        <w:tc>
          <w:tcPr>
            <w:tcW w:w="1418" w:type="dxa"/>
          </w:tcPr>
          <w:p w14:paraId="5C9754DF" w14:textId="77777777" w:rsidR="00882D2D" w:rsidRPr="00253E43" w:rsidRDefault="00882D2D" w:rsidP="00A1177F">
            <w:r w:rsidRPr="00253E43">
              <w:t>Referencias:</w:t>
            </w:r>
          </w:p>
        </w:tc>
        <w:tc>
          <w:tcPr>
            <w:tcW w:w="8606" w:type="dxa"/>
          </w:tcPr>
          <w:p w14:paraId="349FD657" w14:textId="3A704180" w:rsidR="00882D2D" w:rsidRPr="004B0F39" w:rsidRDefault="00882D2D" w:rsidP="00A1177F">
            <w:pPr>
              <w:rPr>
                <w:bCs/>
              </w:rPr>
            </w:pPr>
            <w:r>
              <w:rPr>
                <w:bCs/>
              </w:rPr>
              <w:t>RF5</w:t>
            </w:r>
          </w:p>
        </w:tc>
      </w:tr>
      <w:tr w:rsidR="00882D2D" w:rsidRPr="00253E43" w14:paraId="478CDC6E" w14:textId="77777777" w:rsidTr="00A1177F">
        <w:trPr>
          <w:trHeight w:val="74"/>
        </w:trPr>
        <w:tc>
          <w:tcPr>
            <w:tcW w:w="10024" w:type="dxa"/>
            <w:gridSpan w:val="2"/>
            <w:shd w:val="clear" w:color="auto" w:fill="D0CECE" w:themeFill="background2" w:themeFillShade="E6"/>
          </w:tcPr>
          <w:p w14:paraId="44BAA65B" w14:textId="0934FDCE" w:rsidR="00882D2D" w:rsidRPr="004B0F39" w:rsidRDefault="0045264A" w:rsidP="0045264A">
            <w:pPr>
              <w:tabs>
                <w:tab w:val="left" w:pos="2520"/>
              </w:tabs>
              <w:rPr>
                <w:bCs/>
              </w:rPr>
            </w:pPr>
            <w:r>
              <w:rPr>
                <w:bCs/>
              </w:rPr>
              <w:tab/>
            </w:r>
          </w:p>
        </w:tc>
      </w:tr>
      <w:tr w:rsidR="00882D2D" w:rsidRPr="00253E43" w14:paraId="41C4318B" w14:textId="77777777" w:rsidTr="00A1177F">
        <w:tc>
          <w:tcPr>
            <w:tcW w:w="1418" w:type="dxa"/>
          </w:tcPr>
          <w:p w14:paraId="01F14CF8" w14:textId="77777777" w:rsidR="00882D2D" w:rsidRPr="00253E43" w:rsidRDefault="00882D2D" w:rsidP="00A1177F">
            <w:r w:rsidRPr="00253E43">
              <w:t>Nombre</w:t>
            </w:r>
          </w:p>
        </w:tc>
        <w:tc>
          <w:tcPr>
            <w:tcW w:w="8606" w:type="dxa"/>
          </w:tcPr>
          <w:p w14:paraId="212273E1" w14:textId="77777777" w:rsidR="00882D2D" w:rsidRPr="004B0F39" w:rsidRDefault="00882D2D" w:rsidP="00A1177F">
            <w:pPr>
              <w:rPr>
                <w:b/>
              </w:rPr>
            </w:pPr>
            <w:r w:rsidRPr="004B0F39">
              <w:rPr>
                <w:b/>
              </w:rPr>
              <w:t>logout</w:t>
            </w:r>
          </w:p>
        </w:tc>
      </w:tr>
      <w:tr w:rsidR="00882D2D" w:rsidRPr="00253E43" w14:paraId="7E545948" w14:textId="77777777" w:rsidTr="00A1177F">
        <w:tc>
          <w:tcPr>
            <w:tcW w:w="1418" w:type="dxa"/>
          </w:tcPr>
          <w:p w14:paraId="1EAD71D2" w14:textId="77777777" w:rsidR="00882D2D" w:rsidRPr="00253E43" w:rsidRDefault="00882D2D" w:rsidP="00A1177F">
            <w:r w:rsidRPr="00253E43">
              <w:t>Actores:</w:t>
            </w:r>
          </w:p>
        </w:tc>
        <w:tc>
          <w:tcPr>
            <w:tcW w:w="8606" w:type="dxa"/>
          </w:tcPr>
          <w:p w14:paraId="7EF45456" w14:textId="77777777" w:rsidR="00882D2D" w:rsidRPr="004B0F39" w:rsidRDefault="00882D2D" w:rsidP="00A1177F">
            <w:r w:rsidRPr="004B0F39">
              <w:t>Administrador</w:t>
            </w:r>
            <w:r>
              <w:t xml:space="preserve"> / Profesor</w:t>
            </w:r>
          </w:p>
        </w:tc>
      </w:tr>
      <w:tr w:rsidR="00882D2D" w:rsidRPr="00253E43" w14:paraId="46D2CE28" w14:textId="77777777" w:rsidTr="00A1177F">
        <w:tc>
          <w:tcPr>
            <w:tcW w:w="1418" w:type="dxa"/>
          </w:tcPr>
          <w:p w14:paraId="04F20AAF" w14:textId="77777777" w:rsidR="00882D2D" w:rsidRPr="00253E43" w:rsidRDefault="00882D2D" w:rsidP="00A1177F">
            <w:r w:rsidRPr="00253E43">
              <w:t>Función:</w:t>
            </w:r>
          </w:p>
        </w:tc>
        <w:tc>
          <w:tcPr>
            <w:tcW w:w="8606" w:type="dxa"/>
          </w:tcPr>
          <w:p w14:paraId="549081DD" w14:textId="77777777" w:rsidR="00882D2D" w:rsidRPr="004B0F39" w:rsidRDefault="00882D2D" w:rsidP="00A1177F">
            <w:r w:rsidRPr="004B0F39">
              <w:t>Salida del sistema.</w:t>
            </w:r>
          </w:p>
        </w:tc>
      </w:tr>
      <w:tr w:rsidR="00882D2D" w:rsidRPr="00253E43" w14:paraId="6573425E" w14:textId="77777777" w:rsidTr="00A1177F">
        <w:tc>
          <w:tcPr>
            <w:tcW w:w="1418" w:type="dxa"/>
          </w:tcPr>
          <w:p w14:paraId="203BAA54" w14:textId="77777777" w:rsidR="00882D2D" w:rsidRPr="00253E43" w:rsidRDefault="00882D2D" w:rsidP="00A1177F">
            <w:r w:rsidRPr="00253E43">
              <w:t>Referencias:</w:t>
            </w:r>
          </w:p>
        </w:tc>
        <w:tc>
          <w:tcPr>
            <w:tcW w:w="8606" w:type="dxa"/>
          </w:tcPr>
          <w:p w14:paraId="2C020B2B" w14:textId="4C69DDE7" w:rsidR="00882D2D" w:rsidRPr="004B0F39" w:rsidRDefault="00882D2D" w:rsidP="00A1177F">
            <w:r>
              <w:t>RF</w:t>
            </w:r>
            <w:r w:rsidR="00DC2AA5">
              <w:t>5</w:t>
            </w:r>
          </w:p>
        </w:tc>
      </w:tr>
    </w:tbl>
    <w:p w14:paraId="11C5F082" w14:textId="181E156B" w:rsidR="00882D2D" w:rsidRDefault="00882D2D" w:rsidP="00882D2D"/>
    <w:p w14:paraId="0AED95D9" w14:textId="774F519B" w:rsidR="000E1431" w:rsidRPr="00253E43" w:rsidRDefault="000E1431" w:rsidP="000E1431">
      <w:pPr>
        <w:pStyle w:val="Ttulo3"/>
      </w:pPr>
      <w:bookmarkStart w:id="80" w:name="_Toc182218964"/>
      <w:bookmarkStart w:id="81" w:name="_Toc182500139"/>
      <w:r>
        <w:t>Generar Informe</w:t>
      </w:r>
      <w:bookmarkEnd w:id="80"/>
      <w:bookmarkEnd w:id="81"/>
    </w:p>
    <w:tbl>
      <w:tblPr>
        <w:tblStyle w:val="Tablaconcuadrcula"/>
        <w:tblW w:w="0" w:type="auto"/>
        <w:tblLook w:val="04A0" w:firstRow="1" w:lastRow="0" w:firstColumn="1" w:lastColumn="0" w:noHBand="0" w:noVBand="1"/>
      </w:tblPr>
      <w:tblGrid>
        <w:gridCol w:w="1418"/>
        <w:gridCol w:w="8606"/>
      </w:tblGrid>
      <w:tr w:rsidR="0045264A" w:rsidRPr="004B0F39" w14:paraId="427CAB74" w14:textId="77777777" w:rsidTr="009A2554">
        <w:tc>
          <w:tcPr>
            <w:tcW w:w="1418" w:type="dxa"/>
          </w:tcPr>
          <w:p w14:paraId="25ADFB49" w14:textId="77777777" w:rsidR="0045264A" w:rsidRPr="00253E43" w:rsidRDefault="0045264A" w:rsidP="009A2554">
            <w:r w:rsidRPr="00253E43">
              <w:t>Nombre</w:t>
            </w:r>
          </w:p>
        </w:tc>
        <w:tc>
          <w:tcPr>
            <w:tcW w:w="8606" w:type="dxa"/>
          </w:tcPr>
          <w:p w14:paraId="1E8DD6F8" w14:textId="77777777" w:rsidR="0045264A" w:rsidRPr="004B0F39" w:rsidRDefault="0045264A" w:rsidP="009A2554">
            <w:pPr>
              <w:rPr>
                <w:b/>
              </w:rPr>
            </w:pPr>
            <w:r w:rsidRPr="004B0F39">
              <w:rPr>
                <w:b/>
              </w:rPr>
              <w:t>Login</w:t>
            </w:r>
          </w:p>
        </w:tc>
      </w:tr>
      <w:tr w:rsidR="0045264A" w:rsidRPr="004B0F39" w14:paraId="48AEC070" w14:textId="77777777" w:rsidTr="009A2554">
        <w:tc>
          <w:tcPr>
            <w:tcW w:w="1418" w:type="dxa"/>
          </w:tcPr>
          <w:p w14:paraId="43CA664B" w14:textId="77777777" w:rsidR="0045264A" w:rsidRPr="00253E43" w:rsidRDefault="0045264A" w:rsidP="009A2554">
            <w:r w:rsidRPr="00253E43">
              <w:t>Actores:</w:t>
            </w:r>
          </w:p>
        </w:tc>
        <w:tc>
          <w:tcPr>
            <w:tcW w:w="8606" w:type="dxa"/>
          </w:tcPr>
          <w:p w14:paraId="46C32D54" w14:textId="3CF6CF28" w:rsidR="0045264A" w:rsidRPr="004B0F39" w:rsidRDefault="0045264A" w:rsidP="009A2554">
            <w:r w:rsidRPr="004B0F39">
              <w:t>Administrador</w:t>
            </w:r>
            <w:r>
              <w:t xml:space="preserve"> </w:t>
            </w:r>
          </w:p>
        </w:tc>
      </w:tr>
      <w:tr w:rsidR="0045264A" w:rsidRPr="004B0F39" w14:paraId="006DFA67" w14:textId="77777777" w:rsidTr="009A2554">
        <w:tc>
          <w:tcPr>
            <w:tcW w:w="1418" w:type="dxa"/>
          </w:tcPr>
          <w:p w14:paraId="7319691E" w14:textId="77777777" w:rsidR="0045264A" w:rsidRPr="00253E43" w:rsidRDefault="0045264A" w:rsidP="009A2554">
            <w:r w:rsidRPr="00253E43">
              <w:t>Función:</w:t>
            </w:r>
          </w:p>
        </w:tc>
        <w:tc>
          <w:tcPr>
            <w:tcW w:w="8606" w:type="dxa"/>
          </w:tcPr>
          <w:p w14:paraId="30E29B56" w14:textId="77777777" w:rsidR="0045264A" w:rsidRPr="004B0F39" w:rsidRDefault="0045264A" w:rsidP="009A2554">
            <w:r w:rsidRPr="004B0F39">
              <w:t>Da acceso al sistema para poder realizar el resto de acciones.</w:t>
            </w:r>
          </w:p>
        </w:tc>
      </w:tr>
      <w:tr w:rsidR="0045264A" w:rsidRPr="004B0F39" w14:paraId="38B8FBA9" w14:textId="77777777" w:rsidTr="009A2554">
        <w:tc>
          <w:tcPr>
            <w:tcW w:w="1418" w:type="dxa"/>
          </w:tcPr>
          <w:p w14:paraId="162BF1D3" w14:textId="77777777" w:rsidR="0045264A" w:rsidRPr="00253E43" w:rsidRDefault="0045264A" w:rsidP="009A2554">
            <w:r w:rsidRPr="00253E43">
              <w:t>Referencias:</w:t>
            </w:r>
          </w:p>
        </w:tc>
        <w:tc>
          <w:tcPr>
            <w:tcW w:w="8606" w:type="dxa"/>
          </w:tcPr>
          <w:p w14:paraId="2EE8EC2B" w14:textId="0FCE55EC" w:rsidR="0045264A" w:rsidRPr="004B0F39" w:rsidRDefault="0045264A" w:rsidP="009A2554">
            <w:r w:rsidRPr="004B0F39">
              <w:t>RF</w:t>
            </w:r>
            <w:r>
              <w:t>6</w:t>
            </w:r>
          </w:p>
        </w:tc>
      </w:tr>
      <w:tr w:rsidR="0045264A" w:rsidRPr="004B0F39" w14:paraId="27FAF053" w14:textId="77777777" w:rsidTr="009A2554">
        <w:trPr>
          <w:trHeight w:val="74"/>
        </w:trPr>
        <w:tc>
          <w:tcPr>
            <w:tcW w:w="10024" w:type="dxa"/>
            <w:gridSpan w:val="2"/>
            <w:shd w:val="clear" w:color="auto" w:fill="D0CECE" w:themeFill="background2" w:themeFillShade="E6"/>
          </w:tcPr>
          <w:p w14:paraId="1A1B64E9" w14:textId="77777777" w:rsidR="0045264A" w:rsidRPr="004B0F39" w:rsidRDefault="0045264A" w:rsidP="009A2554">
            <w:pPr>
              <w:tabs>
                <w:tab w:val="left" w:pos="2520"/>
              </w:tabs>
              <w:rPr>
                <w:bCs/>
              </w:rPr>
            </w:pPr>
            <w:r>
              <w:rPr>
                <w:bCs/>
              </w:rPr>
              <w:tab/>
            </w:r>
          </w:p>
        </w:tc>
      </w:tr>
      <w:tr w:rsidR="0045264A" w:rsidRPr="00253E43" w14:paraId="0367FEDA" w14:textId="77777777" w:rsidTr="00F07DA0">
        <w:tc>
          <w:tcPr>
            <w:tcW w:w="1418" w:type="dxa"/>
          </w:tcPr>
          <w:p w14:paraId="579A69CA" w14:textId="2F791DAB" w:rsidR="0045264A" w:rsidRPr="00253E43" w:rsidRDefault="0045264A" w:rsidP="0045264A">
            <w:r w:rsidRPr="00253E43">
              <w:t>Nombre</w:t>
            </w:r>
          </w:p>
        </w:tc>
        <w:tc>
          <w:tcPr>
            <w:tcW w:w="8606" w:type="dxa"/>
          </w:tcPr>
          <w:p w14:paraId="59D960EB" w14:textId="005958C2" w:rsidR="0045264A" w:rsidRPr="004B0F39" w:rsidRDefault="0045264A" w:rsidP="0045264A">
            <w:pPr>
              <w:rPr>
                <w:b/>
              </w:rPr>
            </w:pPr>
            <w:r>
              <w:rPr>
                <w:b/>
              </w:rPr>
              <w:t>Seleccionar fecha inicio</w:t>
            </w:r>
          </w:p>
        </w:tc>
      </w:tr>
      <w:tr w:rsidR="0045264A" w:rsidRPr="00253E43" w14:paraId="4B6A268F" w14:textId="77777777" w:rsidTr="00F07DA0">
        <w:tc>
          <w:tcPr>
            <w:tcW w:w="1418" w:type="dxa"/>
          </w:tcPr>
          <w:p w14:paraId="47A89EC0" w14:textId="11A88BF8" w:rsidR="0045264A" w:rsidRPr="00253E43" w:rsidRDefault="0045264A" w:rsidP="0045264A">
            <w:r w:rsidRPr="00253E43">
              <w:lastRenderedPageBreak/>
              <w:t>Actores:</w:t>
            </w:r>
          </w:p>
        </w:tc>
        <w:tc>
          <w:tcPr>
            <w:tcW w:w="8606" w:type="dxa"/>
          </w:tcPr>
          <w:p w14:paraId="2ADF1660" w14:textId="1D28237E" w:rsidR="0045264A" w:rsidRPr="000E1431" w:rsidRDefault="0045264A" w:rsidP="0045264A">
            <w:pPr>
              <w:rPr>
                <w:color w:val="FF0000"/>
              </w:rPr>
            </w:pPr>
            <w:r w:rsidRPr="004B0F39">
              <w:t>Administrador</w:t>
            </w:r>
            <w:r>
              <w:t xml:space="preserve"> </w:t>
            </w:r>
          </w:p>
        </w:tc>
      </w:tr>
      <w:tr w:rsidR="0045264A" w:rsidRPr="00253E43" w14:paraId="4EC412A1" w14:textId="77777777" w:rsidTr="00F07DA0">
        <w:tc>
          <w:tcPr>
            <w:tcW w:w="1418" w:type="dxa"/>
          </w:tcPr>
          <w:p w14:paraId="425612F1" w14:textId="2326D666" w:rsidR="0045264A" w:rsidRPr="00253E43" w:rsidRDefault="0045264A" w:rsidP="0045264A">
            <w:r w:rsidRPr="00253E43">
              <w:t>Función:</w:t>
            </w:r>
          </w:p>
        </w:tc>
        <w:tc>
          <w:tcPr>
            <w:tcW w:w="8606" w:type="dxa"/>
          </w:tcPr>
          <w:p w14:paraId="7B217CF7" w14:textId="3B3915BB" w:rsidR="0045264A" w:rsidRPr="000E1431" w:rsidRDefault="0045264A" w:rsidP="0045264A">
            <w:pPr>
              <w:rPr>
                <w:color w:val="FF0000"/>
              </w:rPr>
            </w:pPr>
            <w:r>
              <w:t>Selecciona la fecha a partir de la cual se generará el informe de guardias</w:t>
            </w:r>
          </w:p>
        </w:tc>
      </w:tr>
      <w:tr w:rsidR="0045264A" w:rsidRPr="00253E43" w14:paraId="4772F475" w14:textId="77777777" w:rsidTr="00F07DA0">
        <w:tc>
          <w:tcPr>
            <w:tcW w:w="1418" w:type="dxa"/>
          </w:tcPr>
          <w:p w14:paraId="530B90EA" w14:textId="697550EB" w:rsidR="0045264A" w:rsidRPr="00253E43" w:rsidRDefault="0045264A" w:rsidP="0045264A">
            <w:r w:rsidRPr="00253E43">
              <w:t>Referencias:</w:t>
            </w:r>
          </w:p>
        </w:tc>
        <w:tc>
          <w:tcPr>
            <w:tcW w:w="8606" w:type="dxa"/>
          </w:tcPr>
          <w:p w14:paraId="7DC34675" w14:textId="47CFC7E9" w:rsidR="0045264A" w:rsidRPr="004B0F39" w:rsidRDefault="0045264A" w:rsidP="0045264A">
            <w:r w:rsidRPr="004B0F39">
              <w:t>RF</w:t>
            </w:r>
            <w:r>
              <w:t>6</w:t>
            </w:r>
          </w:p>
        </w:tc>
      </w:tr>
      <w:tr w:rsidR="0045264A" w:rsidRPr="004B0F39" w14:paraId="6506F54A" w14:textId="77777777" w:rsidTr="009A2554">
        <w:trPr>
          <w:trHeight w:val="74"/>
        </w:trPr>
        <w:tc>
          <w:tcPr>
            <w:tcW w:w="10024" w:type="dxa"/>
            <w:gridSpan w:val="2"/>
            <w:shd w:val="clear" w:color="auto" w:fill="D0CECE" w:themeFill="background2" w:themeFillShade="E6"/>
          </w:tcPr>
          <w:p w14:paraId="136000AF" w14:textId="77777777" w:rsidR="0045264A" w:rsidRPr="004B0F39" w:rsidRDefault="0045264A" w:rsidP="009A2554">
            <w:pPr>
              <w:tabs>
                <w:tab w:val="left" w:pos="2520"/>
              </w:tabs>
              <w:rPr>
                <w:bCs/>
              </w:rPr>
            </w:pPr>
            <w:r>
              <w:rPr>
                <w:bCs/>
              </w:rPr>
              <w:tab/>
            </w:r>
          </w:p>
        </w:tc>
      </w:tr>
      <w:tr w:rsidR="0045264A" w:rsidRPr="004B0F39" w14:paraId="536AF977" w14:textId="77777777" w:rsidTr="009A2554">
        <w:tc>
          <w:tcPr>
            <w:tcW w:w="1418" w:type="dxa"/>
          </w:tcPr>
          <w:p w14:paraId="165F63CF" w14:textId="77777777" w:rsidR="0045264A" w:rsidRPr="00253E43" w:rsidRDefault="0045264A" w:rsidP="009A2554">
            <w:r w:rsidRPr="00253E43">
              <w:t>Nombre</w:t>
            </w:r>
          </w:p>
        </w:tc>
        <w:tc>
          <w:tcPr>
            <w:tcW w:w="8606" w:type="dxa"/>
          </w:tcPr>
          <w:p w14:paraId="6484BD9C" w14:textId="3C043A99" w:rsidR="0045264A" w:rsidRPr="004B0F39" w:rsidRDefault="0045264A" w:rsidP="009A2554">
            <w:pPr>
              <w:rPr>
                <w:b/>
              </w:rPr>
            </w:pPr>
            <w:r>
              <w:rPr>
                <w:b/>
              </w:rPr>
              <w:t>Seleccionar fecha fin</w:t>
            </w:r>
          </w:p>
        </w:tc>
      </w:tr>
      <w:tr w:rsidR="0045264A" w:rsidRPr="000E1431" w14:paraId="6852D091" w14:textId="77777777" w:rsidTr="009A2554">
        <w:tc>
          <w:tcPr>
            <w:tcW w:w="1418" w:type="dxa"/>
          </w:tcPr>
          <w:p w14:paraId="49F1245E" w14:textId="77777777" w:rsidR="0045264A" w:rsidRPr="00253E43" w:rsidRDefault="0045264A" w:rsidP="009A2554">
            <w:r w:rsidRPr="00253E43">
              <w:t>Actores:</w:t>
            </w:r>
          </w:p>
        </w:tc>
        <w:tc>
          <w:tcPr>
            <w:tcW w:w="8606" w:type="dxa"/>
          </w:tcPr>
          <w:p w14:paraId="430D17B2" w14:textId="77777777" w:rsidR="0045264A" w:rsidRPr="000E1431" w:rsidRDefault="0045264A" w:rsidP="009A2554">
            <w:pPr>
              <w:rPr>
                <w:color w:val="FF0000"/>
              </w:rPr>
            </w:pPr>
            <w:r w:rsidRPr="004B0F39">
              <w:t>Administrador</w:t>
            </w:r>
            <w:r>
              <w:t xml:space="preserve"> </w:t>
            </w:r>
          </w:p>
        </w:tc>
      </w:tr>
      <w:tr w:rsidR="0045264A" w:rsidRPr="000E1431" w14:paraId="1FEC9D4C" w14:textId="77777777" w:rsidTr="009A2554">
        <w:tc>
          <w:tcPr>
            <w:tcW w:w="1418" w:type="dxa"/>
          </w:tcPr>
          <w:p w14:paraId="4C1840C3" w14:textId="77777777" w:rsidR="0045264A" w:rsidRPr="00253E43" w:rsidRDefault="0045264A" w:rsidP="009A2554">
            <w:r w:rsidRPr="00253E43">
              <w:t>Función:</w:t>
            </w:r>
          </w:p>
        </w:tc>
        <w:tc>
          <w:tcPr>
            <w:tcW w:w="8606" w:type="dxa"/>
          </w:tcPr>
          <w:p w14:paraId="59795CDE" w14:textId="64CB86A3" w:rsidR="0045264A" w:rsidRPr="000E1431" w:rsidRDefault="0045264A" w:rsidP="009A2554">
            <w:pPr>
              <w:rPr>
                <w:color w:val="FF0000"/>
              </w:rPr>
            </w:pPr>
            <w:r>
              <w:t>Selecciona la fecha límite para el informe de las guardias. Debe ser mayor o igual que la fecha de inicio.</w:t>
            </w:r>
          </w:p>
        </w:tc>
      </w:tr>
      <w:tr w:rsidR="0045264A" w:rsidRPr="004B0F39" w14:paraId="7ED73AEF" w14:textId="77777777" w:rsidTr="009A2554">
        <w:tc>
          <w:tcPr>
            <w:tcW w:w="1418" w:type="dxa"/>
          </w:tcPr>
          <w:p w14:paraId="535B2E9F" w14:textId="77777777" w:rsidR="0045264A" w:rsidRPr="00253E43" w:rsidRDefault="0045264A" w:rsidP="009A2554">
            <w:r w:rsidRPr="00253E43">
              <w:t>Referencias:</w:t>
            </w:r>
          </w:p>
        </w:tc>
        <w:tc>
          <w:tcPr>
            <w:tcW w:w="8606" w:type="dxa"/>
          </w:tcPr>
          <w:p w14:paraId="6C186493" w14:textId="77777777" w:rsidR="0045264A" w:rsidRPr="004B0F39" w:rsidRDefault="0045264A" w:rsidP="009A2554">
            <w:r w:rsidRPr="004B0F39">
              <w:t>RF</w:t>
            </w:r>
            <w:r>
              <w:t>6</w:t>
            </w:r>
          </w:p>
        </w:tc>
      </w:tr>
      <w:tr w:rsidR="0045264A" w:rsidRPr="004B0F39" w14:paraId="7B487030" w14:textId="77777777" w:rsidTr="009A2554">
        <w:trPr>
          <w:trHeight w:val="74"/>
        </w:trPr>
        <w:tc>
          <w:tcPr>
            <w:tcW w:w="10024" w:type="dxa"/>
            <w:gridSpan w:val="2"/>
            <w:shd w:val="clear" w:color="auto" w:fill="D0CECE" w:themeFill="background2" w:themeFillShade="E6"/>
          </w:tcPr>
          <w:p w14:paraId="21FCD372" w14:textId="77777777" w:rsidR="0045264A" w:rsidRPr="004B0F39" w:rsidRDefault="0045264A" w:rsidP="009A2554">
            <w:pPr>
              <w:tabs>
                <w:tab w:val="left" w:pos="2520"/>
              </w:tabs>
              <w:rPr>
                <w:bCs/>
              </w:rPr>
            </w:pPr>
            <w:r>
              <w:rPr>
                <w:bCs/>
              </w:rPr>
              <w:tab/>
            </w:r>
          </w:p>
        </w:tc>
      </w:tr>
      <w:tr w:rsidR="0045264A" w:rsidRPr="004B0F39" w14:paraId="5BF96E65" w14:textId="77777777" w:rsidTr="009A2554">
        <w:tc>
          <w:tcPr>
            <w:tcW w:w="1418" w:type="dxa"/>
          </w:tcPr>
          <w:p w14:paraId="3C63C16E" w14:textId="77777777" w:rsidR="0045264A" w:rsidRPr="00253E43" w:rsidRDefault="0045264A" w:rsidP="009A2554">
            <w:r w:rsidRPr="00253E43">
              <w:t>Nombre</w:t>
            </w:r>
          </w:p>
        </w:tc>
        <w:tc>
          <w:tcPr>
            <w:tcW w:w="8606" w:type="dxa"/>
          </w:tcPr>
          <w:p w14:paraId="5A006397" w14:textId="1D307C29" w:rsidR="0045264A" w:rsidRPr="004B0F39" w:rsidRDefault="0045264A" w:rsidP="009A2554">
            <w:pPr>
              <w:rPr>
                <w:b/>
              </w:rPr>
            </w:pPr>
            <w:r>
              <w:rPr>
                <w:b/>
              </w:rPr>
              <w:t>Mostrar informe</w:t>
            </w:r>
          </w:p>
        </w:tc>
      </w:tr>
      <w:tr w:rsidR="0045264A" w:rsidRPr="000E1431" w14:paraId="7F77BB27" w14:textId="77777777" w:rsidTr="009A2554">
        <w:tc>
          <w:tcPr>
            <w:tcW w:w="1418" w:type="dxa"/>
          </w:tcPr>
          <w:p w14:paraId="0B0D1108" w14:textId="77777777" w:rsidR="0045264A" w:rsidRPr="00253E43" w:rsidRDefault="0045264A" w:rsidP="009A2554">
            <w:r w:rsidRPr="00253E43">
              <w:t>Actores:</w:t>
            </w:r>
          </w:p>
        </w:tc>
        <w:tc>
          <w:tcPr>
            <w:tcW w:w="8606" w:type="dxa"/>
          </w:tcPr>
          <w:p w14:paraId="0F530872" w14:textId="77777777" w:rsidR="0045264A" w:rsidRPr="000E1431" w:rsidRDefault="0045264A" w:rsidP="009A2554">
            <w:pPr>
              <w:rPr>
                <w:color w:val="FF0000"/>
              </w:rPr>
            </w:pPr>
            <w:r w:rsidRPr="004B0F39">
              <w:t>Administrador</w:t>
            </w:r>
            <w:r>
              <w:t xml:space="preserve"> </w:t>
            </w:r>
          </w:p>
        </w:tc>
      </w:tr>
      <w:tr w:rsidR="0045264A" w:rsidRPr="000E1431" w14:paraId="157B9BB5" w14:textId="77777777" w:rsidTr="009A2554">
        <w:tc>
          <w:tcPr>
            <w:tcW w:w="1418" w:type="dxa"/>
          </w:tcPr>
          <w:p w14:paraId="2F53BAC9" w14:textId="77777777" w:rsidR="0045264A" w:rsidRPr="00253E43" w:rsidRDefault="0045264A" w:rsidP="009A2554">
            <w:r w:rsidRPr="00253E43">
              <w:t>Función:</w:t>
            </w:r>
          </w:p>
        </w:tc>
        <w:tc>
          <w:tcPr>
            <w:tcW w:w="8606" w:type="dxa"/>
          </w:tcPr>
          <w:p w14:paraId="3A316EFC" w14:textId="61987236" w:rsidR="0045264A" w:rsidRPr="000E1431" w:rsidRDefault="0045264A" w:rsidP="009A2554">
            <w:pPr>
              <w:rPr>
                <w:color w:val="FF0000"/>
              </w:rPr>
            </w:pPr>
            <w:r>
              <w:t>Mostrara el informe de las guardias entre las dos fechas seleccionadas. EL informe incluirá la fecha y hora de la guardia, el profesor, el curso y al final cuantas guardias tuvo en total cada profesor dentro del intervalo seleccionado.</w:t>
            </w:r>
          </w:p>
        </w:tc>
      </w:tr>
      <w:tr w:rsidR="0045264A" w:rsidRPr="004B0F39" w14:paraId="596C3B0A" w14:textId="77777777" w:rsidTr="009A2554">
        <w:tc>
          <w:tcPr>
            <w:tcW w:w="1418" w:type="dxa"/>
          </w:tcPr>
          <w:p w14:paraId="42112048" w14:textId="77777777" w:rsidR="0045264A" w:rsidRPr="00253E43" w:rsidRDefault="0045264A" w:rsidP="009A2554">
            <w:r w:rsidRPr="00253E43">
              <w:t>Referencias:</w:t>
            </w:r>
          </w:p>
        </w:tc>
        <w:tc>
          <w:tcPr>
            <w:tcW w:w="8606" w:type="dxa"/>
          </w:tcPr>
          <w:p w14:paraId="26104678" w14:textId="77777777" w:rsidR="0045264A" w:rsidRPr="004B0F39" w:rsidRDefault="0045264A" w:rsidP="009A2554">
            <w:r w:rsidRPr="004B0F39">
              <w:t>RF</w:t>
            </w:r>
            <w:r>
              <w:t>6</w:t>
            </w:r>
          </w:p>
        </w:tc>
      </w:tr>
      <w:tr w:rsidR="0045264A" w:rsidRPr="004B0F39" w14:paraId="35A11E46" w14:textId="77777777" w:rsidTr="009A2554">
        <w:trPr>
          <w:trHeight w:val="74"/>
        </w:trPr>
        <w:tc>
          <w:tcPr>
            <w:tcW w:w="10024" w:type="dxa"/>
            <w:gridSpan w:val="2"/>
            <w:shd w:val="clear" w:color="auto" w:fill="D0CECE" w:themeFill="background2" w:themeFillShade="E6"/>
          </w:tcPr>
          <w:p w14:paraId="2821D97B" w14:textId="77777777" w:rsidR="0045264A" w:rsidRPr="004B0F39" w:rsidRDefault="0045264A" w:rsidP="009A2554">
            <w:pPr>
              <w:tabs>
                <w:tab w:val="left" w:pos="2520"/>
              </w:tabs>
              <w:rPr>
                <w:bCs/>
              </w:rPr>
            </w:pPr>
            <w:r>
              <w:rPr>
                <w:bCs/>
              </w:rPr>
              <w:tab/>
            </w:r>
          </w:p>
        </w:tc>
      </w:tr>
      <w:tr w:rsidR="0045264A" w:rsidRPr="004B0F39" w14:paraId="44FC9B52" w14:textId="77777777" w:rsidTr="009A2554">
        <w:tc>
          <w:tcPr>
            <w:tcW w:w="1418" w:type="dxa"/>
          </w:tcPr>
          <w:p w14:paraId="18C5CA91" w14:textId="77777777" w:rsidR="0045264A" w:rsidRPr="00253E43" w:rsidRDefault="0045264A" w:rsidP="009A2554">
            <w:r w:rsidRPr="00253E43">
              <w:t>Nombre</w:t>
            </w:r>
          </w:p>
        </w:tc>
        <w:tc>
          <w:tcPr>
            <w:tcW w:w="8606" w:type="dxa"/>
          </w:tcPr>
          <w:p w14:paraId="76F8E1D5" w14:textId="086E2389" w:rsidR="0045264A" w:rsidRPr="004B0F39" w:rsidRDefault="0045264A" w:rsidP="009A2554">
            <w:pPr>
              <w:rPr>
                <w:b/>
              </w:rPr>
            </w:pPr>
            <w:r>
              <w:rPr>
                <w:b/>
              </w:rPr>
              <w:t>L</w:t>
            </w:r>
            <w:r w:rsidRPr="004B0F39">
              <w:rPr>
                <w:b/>
              </w:rPr>
              <w:t>ogout</w:t>
            </w:r>
          </w:p>
        </w:tc>
      </w:tr>
      <w:tr w:rsidR="0045264A" w:rsidRPr="004B0F39" w14:paraId="16694E68" w14:textId="77777777" w:rsidTr="009A2554">
        <w:tc>
          <w:tcPr>
            <w:tcW w:w="1418" w:type="dxa"/>
          </w:tcPr>
          <w:p w14:paraId="29DF64D8" w14:textId="77777777" w:rsidR="0045264A" w:rsidRPr="00253E43" w:rsidRDefault="0045264A" w:rsidP="009A2554">
            <w:r w:rsidRPr="00253E43">
              <w:t>Actores:</w:t>
            </w:r>
          </w:p>
        </w:tc>
        <w:tc>
          <w:tcPr>
            <w:tcW w:w="8606" w:type="dxa"/>
          </w:tcPr>
          <w:p w14:paraId="7A2C73F4" w14:textId="287D8CA7" w:rsidR="0045264A" w:rsidRPr="004B0F39" w:rsidRDefault="0045264A" w:rsidP="009A2554">
            <w:r w:rsidRPr="004B0F39">
              <w:t>Administrador</w:t>
            </w:r>
            <w:r>
              <w:t xml:space="preserve"> </w:t>
            </w:r>
          </w:p>
        </w:tc>
      </w:tr>
      <w:tr w:rsidR="0045264A" w:rsidRPr="004B0F39" w14:paraId="689BA329" w14:textId="77777777" w:rsidTr="009A2554">
        <w:tc>
          <w:tcPr>
            <w:tcW w:w="1418" w:type="dxa"/>
          </w:tcPr>
          <w:p w14:paraId="60F19B82" w14:textId="77777777" w:rsidR="0045264A" w:rsidRPr="00253E43" w:rsidRDefault="0045264A" w:rsidP="009A2554">
            <w:r w:rsidRPr="00253E43">
              <w:t>Función:</w:t>
            </w:r>
          </w:p>
        </w:tc>
        <w:tc>
          <w:tcPr>
            <w:tcW w:w="8606" w:type="dxa"/>
          </w:tcPr>
          <w:p w14:paraId="2FE7BF1E" w14:textId="77777777" w:rsidR="0045264A" w:rsidRPr="004B0F39" w:rsidRDefault="0045264A" w:rsidP="009A2554">
            <w:r w:rsidRPr="004B0F39">
              <w:t>Salida del sistema.</w:t>
            </w:r>
          </w:p>
        </w:tc>
      </w:tr>
      <w:tr w:rsidR="0045264A" w:rsidRPr="004B0F39" w14:paraId="6AE3CBC8" w14:textId="77777777" w:rsidTr="009A2554">
        <w:tc>
          <w:tcPr>
            <w:tcW w:w="1418" w:type="dxa"/>
          </w:tcPr>
          <w:p w14:paraId="35CF3DC0" w14:textId="77777777" w:rsidR="0045264A" w:rsidRPr="00253E43" w:rsidRDefault="0045264A" w:rsidP="009A2554">
            <w:r w:rsidRPr="00253E43">
              <w:t>Referencias:</w:t>
            </w:r>
          </w:p>
        </w:tc>
        <w:tc>
          <w:tcPr>
            <w:tcW w:w="8606" w:type="dxa"/>
          </w:tcPr>
          <w:p w14:paraId="6A80D121" w14:textId="00BF1634" w:rsidR="0045264A" w:rsidRPr="004B0F39" w:rsidRDefault="0045264A" w:rsidP="009A2554">
            <w:r>
              <w:t>RF6</w:t>
            </w:r>
          </w:p>
        </w:tc>
      </w:tr>
    </w:tbl>
    <w:p w14:paraId="2FAF5CE6" w14:textId="77777777" w:rsidR="000E1431" w:rsidRDefault="000E1431" w:rsidP="000E1431"/>
    <w:p w14:paraId="2AEB7A4C" w14:textId="09603186" w:rsidR="00823EED" w:rsidRPr="00253E43" w:rsidRDefault="00823EED" w:rsidP="00823EED">
      <w:pPr>
        <w:pStyle w:val="Ttulo3"/>
      </w:pPr>
      <w:bookmarkStart w:id="82" w:name="_Toc182500140"/>
      <w:r>
        <w:t>Generar listado usuario</w:t>
      </w:r>
      <w:bookmarkEnd w:id="82"/>
    </w:p>
    <w:tbl>
      <w:tblPr>
        <w:tblStyle w:val="Tablaconcuadrcula"/>
        <w:tblW w:w="0" w:type="auto"/>
        <w:tblLook w:val="04A0" w:firstRow="1" w:lastRow="0" w:firstColumn="1" w:lastColumn="0" w:noHBand="0" w:noVBand="1"/>
      </w:tblPr>
      <w:tblGrid>
        <w:gridCol w:w="1418"/>
        <w:gridCol w:w="8606"/>
      </w:tblGrid>
      <w:tr w:rsidR="0067279D" w:rsidRPr="004B0F39" w14:paraId="2AB44C39" w14:textId="77777777" w:rsidTr="009A2554">
        <w:tc>
          <w:tcPr>
            <w:tcW w:w="1418" w:type="dxa"/>
          </w:tcPr>
          <w:p w14:paraId="2F7927B3" w14:textId="77777777" w:rsidR="0067279D" w:rsidRPr="00253E43" w:rsidRDefault="0067279D" w:rsidP="009A2554">
            <w:r w:rsidRPr="00253E43">
              <w:t>Nombre</w:t>
            </w:r>
          </w:p>
        </w:tc>
        <w:tc>
          <w:tcPr>
            <w:tcW w:w="8606" w:type="dxa"/>
          </w:tcPr>
          <w:p w14:paraId="55F4C848" w14:textId="77777777" w:rsidR="0067279D" w:rsidRPr="004B0F39" w:rsidRDefault="0067279D" w:rsidP="009A2554">
            <w:pPr>
              <w:rPr>
                <w:b/>
              </w:rPr>
            </w:pPr>
            <w:r w:rsidRPr="004B0F39">
              <w:rPr>
                <w:b/>
              </w:rPr>
              <w:t>Login</w:t>
            </w:r>
          </w:p>
        </w:tc>
      </w:tr>
      <w:tr w:rsidR="0067279D" w:rsidRPr="004B0F39" w14:paraId="2823E031" w14:textId="77777777" w:rsidTr="009A2554">
        <w:tc>
          <w:tcPr>
            <w:tcW w:w="1418" w:type="dxa"/>
          </w:tcPr>
          <w:p w14:paraId="61DCE6EB" w14:textId="77777777" w:rsidR="0067279D" w:rsidRPr="00253E43" w:rsidRDefault="0067279D" w:rsidP="009A2554">
            <w:r w:rsidRPr="00253E43">
              <w:t>Actores:</w:t>
            </w:r>
          </w:p>
        </w:tc>
        <w:tc>
          <w:tcPr>
            <w:tcW w:w="8606" w:type="dxa"/>
          </w:tcPr>
          <w:p w14:paraId="7293B8C2" w14:textId="70638450" w:rsidR="0067279D" w:rsidRPr="004B0F39" w:rsidRDefault="0067279D" w:rsidP="009A2554">
            <w:r w:rsidRPr="004B0F39">
              <w:t>Administrador</w:t>
            </w:r>
            <w:r>
              <w:t xml:space="preserve"> </w:t>
            </w:r>
          </w:p>
        </w:tc>
      </w:tr>
      <w:tr w:rsidR="0067279D" w:rsidRPr="004B0F39" w14:paraId="642D4E80" w14:textId="77777777" w:rsidTr="009A2554">
        <w:tc>
          <w:tcPr>
            <w:tcW w:w="1418" w:type="dxa"/>
          </w:tcPr>
          <w:p w14:paraId="035C7911" w14:textId="77777777" w:rsidR="0067279D" w:rsidRPr="00253E43" w:rsidRDefault="0067279D" w:rsidP="009A2554">
            <w:r w:rsidRPr="00253E43">
              <w:t>Función:</w:t>
            </w:r>
          </w:p>
        </w:tc>
        <w:tc>
          <w:tcPr>
            <w:tcW w:w="8606" w:type="dxa"/>
          </w:tcPr>
          <w:p w14:paraId="0D9D3CAC" w14:textId="77777777" w:rsidR="0067279D" w:rsidRPr="004B0F39" w:rsidRDefault="0067279D" w:rsidP="009A2554">
            <w:r w:rsidRPr="004B0F39">
              <w:t>Da acceso al sistema para poder realizar el resto de acciones.</w:t>
            </w:r>
          </w:p>
        </w:tc>
      </w:tr>
      <w:tr w:rsidR="0067279D" w:rsidRPr="004B0F39" w14:paraId="53758085" w14:textId="77777777" w:rsidTr="009A2554">
        <w:tc>
          <w:tcPr>
            <w:tcW w:w="1418" w:type="dxa"/>
          </w:tcPr>
          <w:p w14:paraId="3929714C" w14:textId="77777777" w:rsidR="0067279D" w:rsidRPr="00253E43" w:rsidRDefault="0067279D" w:rsidP="009A2554">
            <w:r w:rsidRPr="00253E43">
              <w:t>Referencias:</w:t>
            </w:r>
          </w:p>
        </w:tc>
        <w:tc>
          <w:tcPr>
            <w:tcW w:w="8606" w:type="dxa"/>
          </w:tcPr>
          <w:p w14:paraId="05EC4090" w14:textId="74AF577F" w:rsidR="0067279D" w:rsidRPr="004B0F39" w:rsidRDefault="0067279D" w:rsidP="009A2554">
            <w:r w:rsidRPr="004B0F39">
              <w:t>RF</w:t>
            </w:r>
            <w:r>
              <w:t>7</w:t>
            </w:r>
          </w:p>
        </w:tc>
      </w:tr>
      <w:tr w:rsidR="0067279D" w:rsidRPr="004B0F39" w14:paraId="1B642D15" w14:textId="77777777" w:rsidTr="009A2554">
        <w:trPr>
          <w:trHeight w:val="74"/>
        </w:trPr>
        <w:tc>
          <w:tcPr>
            <w:tcW w:w="10024" w:type="dxa"/>
            <w:gridSpan w:val="2"/>
            <w:shd w:val="clear" w:color="auto" w:fill="D0CECE" w:themeFill="background2" w:themeFillShade="E6"/>
          </w:tcPr>
          <w:p w14:paraId="5DD04E99" w14:textId="77777777" w:rsidR="0067279D" w:rsidRPr="004B0F39" w:rsidRDefault="0067279D" w:rsidP="009A2554">
            <w:pPr>
              <w:tabs>
                <w:tab w:val="left" w:pos="2520"/>
              </w:tabs>
              <w:rPr>
                <w:bCs/>
              </w:rPr>
            </w:pPr>
            <w:r>
              <w:rPr>
                <w:bCs/>
              </w:rPr>
              <w:tab/>
            </w:r>
          </w:p>
        </w:tc>
      </w:tr>
      <w:tr w:rsidR="0067279D" w:rsidRPr="004B0F39" w14:paraId="176FA93E" w14:textId="77777777" w:rsidTr="009A2554">
        <w:tc>
          <w:tcPr>
            <w:tcW w:w="1418" w:type="dxa"/>
          </w:tcPr>
          <w:p w14:paraId="6D224EE0" w14:textId="77777777" w:rsidR="0067279D" w:rsidRPr="00253E43" w:rsidRDefault="0067279D" w:rsidP="009A2554">
            <w:r w:rsidRPr="00253E43">
              <w:t>Nombre</w:t>
            </w:r>
          </w:p>
        </w:tc>
        <w:tc>
          <w:tcPr>
            <w:tcW w:w="8606" w:type="dxa"/>
          </w:tcPr>
          <w:p w14:paraId="5838D5D1" w14:textId="3F07E577" w:rsidR="0067279D" w:rsidRPr="004B0F39" w:rsidRDefault="0067279D" w:rsidP="009A2554">
            <w:pPr>
              <w:rPr>
                <w:b/>
              </w:rPr>
            </w:pPr>
            <w:r>
              <w:rPr>
                <w:b/>
              </w:rPr>
              <w:t>Mostrar listado</w:t>
            </w:r>
          </w:p>
        </w:tc>
      </w:tr>
      <w:tr w:rsidR="0067279D" w:rsidRPr="000E1431" w14:paraId="0C27287C" w14:textId="77777777" w:rsidTr="009A2554">
        <w:tc>
          <w:tcPr>
            <w:tcW w:w="1418" w:type="dxa"/>
          </w:tcPr>
          <w:p w14:paraId="31BC5BBB" w14:textId="77777777" w:rsidR="0067279D" w:rsidRPr="00253E43" w:rsidRDefault="0067279D" w:rsidP="009A2554">
            <w:r w:rsidRPr="00253E43">
              <w:t>Actores:</w:t>
            </w:r>
          </w:p>
        </w:tc>
        <w:tc>
          <w:tcPr>
            <w:tcW w:w="8606" w:type="dxa"/>
          </w:tcPr>
          <w:p w14:paraId="2217F538" w14:textId="77777777" w:rsidR="0067279D" w:rsidRPr="000E1431" w:rsidRDefault="0067279D" w:rsidP="009A2554">
            <w:pPr>
              <w:rPr>
                <w:color w:val="FF0000"/>
              </w:rPr>
            </w:pPr>
            <w:r w:rsidRPr="004B0F39">
              <w:t>Administrador</w:t>
            </w:r>
            <w:r>
              <w:t xml:space="preserve"> </w:t>
            </w:r>
          </w:p>
        </w:tc>
      </w:tr>
      <w:tr w:rsidR="0067279D" w:rsidRPr="000E1431" w14:paraId="1CB84215" w14:textId="77777777" w:rsidTr="009A2554">
        <w:tc>
          <w:tcPr>
            <w:tcW w:w="1418" w:type="dxa"/>
          </w:tcPr>
          <w:p w14:paraId="5548C6EE" w14:textId="77777777" w:rsidR="0067279D" w:rsidRPr="00253E43" w:rsidRDefault="0067279D" w:rsidP="009A2554">
            <w:r w:rsidRPr="00253E43">
              <w:t>Función:</w:t>
            </w:r>
          </w:p>
        </w:tc>
        <w:tc>
          <w:tcPr>
            <w:tcW w:w="8606" w:type="dxa"/>
          </w:tcPr>
          <w:p w14:paraId="640486E7" w14:textId="5EA5B77E" w:rsidR="0067279D" w:rsidRPr="000E1431" w:rsidRDefault="0067279D" w:rsidP="009A2554">
            <w:pPr>
              <w:rPr>
                <w:color w:val="FF0000"/>
              </w:rPr>
            </w:pPr>
            <w:r>
              <w:t xml:space="preserve">Muestra el listado de los usuarios que pueden acceder al sistema. </w:t>
            </w:r>
            <w:r w:rsidR="00833761">
              <w:t xml:space="preserve">Selecciona a todos los profesores que pueden acceder al sistema </w:t>
            </w:r>
            <w:r>
              <w:t>y presenta todos los datos de cada uno sin su clave de acceso.</w:t>
            </w:r>
          </w:p>
        </w:tc>
      </w:tr>
      <w:tr w:rsidR="0067279D" w:rsidRPr="004B0F39" w14:paraId="58D9F509" w14:textId="77777777" w:rsidTr="009A2554">
        <w:tc>
          <w:tcPr>
            <w:tcW w:w="1418" w:type="dxa"/>
          </w:tcPr>
          <w:p w14:paraId="63CBE443" w14:textId="77777777" w:rsidR="0067279D" w:rsidRPr="00253E43" w:rsidRDefault="0067279D" w:rsidP="009A2554">
            <w:r w:rsidRPr="00253E43">
              <w:t>Referencias:</w:t>
            </w:r>
          </w:p>
        </w:tc>
        <w:tc>
          <w:tcPr>
            <w:tcW w:w="8606" w:type="dxa"/>
          </w:tcPr>
          <w:p w14:paraId="2000C6DE" w14:textId="3BF57587" w:rsidR="0067279D" w:rsidRPr="004B0F39" w:rsidRDefault="0067279D" w:rsidP="009A2554">
            <w:r w:rsidRPr="004B0F39">
              <w:t>RF</w:t>
            </w:r>
            <w:r>
              <w:t>7</w:t>
            </w:r>
          </w:p>
        </w:tc>
      </w:tr>
      <w:tr w:rsidR="0067279D" w:rsidRPr="004B0F39" w14:paraId="026C2C3F" w14:textId="77777777" w:rsidTr="009A2554">
        <w:trPr>
          <w:trHeight w:val="74"/>
        </w:trPr>
        <w:tc>
          <w:tcPr>
            <w:tcW w:w="10024" w:type="dxa"/>
            <w:gridSpan w:val="2"/>
            <w:shd w:val="clear" w:color="auto" w:fill="D0CECE" w:themeFill="background2" w:themeFillShade="E6"/>
          </w:tcPr>
          <w:p w14:paraId="3C9A3190" w14:textId="77777777" w:rsidR="0067279D" w:rsidRPr="004B0F39" w:rsidRDefault="0067279D" w:rsidP="009A2554">
            <w:pPr>
              <w:tabs>
                <w:tab w:val="left" w:pos="2520"/>
              </w:tabs>
              <w:rPr>
                <w:bCs/>
              </w:rPr>
            </w:pPr>
            <w:r>
              <w:rPr>
                <w:bCs/>
              </w:rPr>
              <w:tab/>
            </w:r>
          </w:p>
        </w:tc>
      </w:tr>
      <w:tr w:rsidR="0067279D" w:rsidRPr="004B0F39" w14:paraId="75539A01" w14:textId="77777777" w:rsidTr="009A2554">
        <w:tc>
          <w:tcPr>
            <w:tcW w:w="1418" w:type="dxa"/>
          </w:tcPr>
          <w:p w14:paraId="0AEA1294" w14:textId="02AA56C3" w:rsidR="0067279D" w:rsidRPr="00253E43" w:rsidRDefault="0067279D" w:rsidP="0067279D">
            <w:r w:rsidRPr="00253E43">
              <w:t>Nombre</w:t>
            </w:r>
          </w:p>
        </w:tc>
        <w:tc>
          <w:tcPr>
            <w:tcW w:w="8606" w:type="dxa"/>
          </w:tcPr>
          <w:p w14:paraId="50D77941" w14:textId="33AE8D16" w:rsidR="0067279D" w:rsidRPr="004B0F39" w:rsidRDefault="0067279D" w:rsidP="0067279D">
            <w:pPr>
              <w:rPr>
                <w:b/>
              </w:rPr>
            </w:pPr>
            <w:r>
              <w:rPr>
                <w:b/>
              </w:rPr>
              <w:t>L</w:t>
            </w:r>
            <w:r w:rsidRPr="004B0F39">
              <w:rPr>
                <w:b/>
              </w:rPr>
              <w:t>ogout</w:t>
            </w:r>
          </w:p>
        </w:tc>
      </w:tr>
      <w:tr w:rsidR="0067279D" w:rsidRPr="000E1431" w14:paraId="75593CB3" w14:textId="77777777" w:rsidTr="009A2554">
        <w:tc>
          <w:tcPr>
            <w:tcW w:w="1418" w:type="dxa"/>
          </w:tcPr>
          <w:p w14:paraId="2347FC65" w14:textId="79D08D01" w:rsidR="0067279D" w:rsidRPr="00253E43" w:rsidRDefault="0067279D" w:rsidP="0067279D">
            <w:r w:rsidRPr="00253E43">
              <w:t>Actores:</w:t>
            </w:r>
          </w:p>
        </w:tc>
        <w:tc>
          <w:tcPr>
            <w:tcW w:w="8606" w:type="dxa"/>
          </w:tcPr>
          <w:p w14:paraId="1BAA750D" w14:textId="33E35E26" w:rsidR="0067279D" w:rsidRPr="000E1431" w:rsidRDefault="0067279D" w:rsidP="0067279D">
            <w:pPr>
              <w:rPr>
                <w:color w:val="FF0000"/>
              </w:rPr>
            </w:pPr>
            <w:r w:rsidRPr="004B0F39">
              <w:t>Administrador</w:t>
            </w:r>
            <w:r>
              <w:t xml:space="preserve"> </w:t>
            </w:r>
          </w:p>
        </w:tc>
      </w:tr>
      <w:tr w:rsidR="0067279D" w:rsidRPr="000E1431" w14:paraId="2D24A1BD" w14:textId="77777777" w:rsidTr="009A2554">
        <w:tc>
          <w:tcPr>
            <w:tcW w:w="1418" w:type="dxa"/>
          </w:tcPr>
          <w:p w14:paraId="7B7A9C14" w14:textId="6BB70C66" w:rsidR="0067279D" w:rsidRPr="00253E43" w:rsidRDefault="0067279D" w:rsidP="0067279D">
            <w:r w:rsidRPr="00253E43">
              <w:t>Función:</w:t>
            </w:r>
          </w:p>
        </w:tc>
        <w:tc>
          <w:tcPr>
            <w:tcW w:w="8606" w:type="dxa"/>
          </w:tcPr>
          <w:p w14:paraId="29C2B19D" w14:textId="4E77ACCD" w:rsidR="0067279D" w:rsidRPr="000E1431" w:rsidRDefault="0067279D" w:rsidP="0067279D">
            <w:pPr>
              <w:rPr>
                <w:color w:val="FF0000"/>
              </w:rPr>
            </w:pPr>
            <w:r w:rsidRPr="004B0F39">
              <w:t>Salida del sistema.</w:t>
            </w:r>
          </w:p>
        </w:tc>
      </w:tr>
      <w:tr w:rsidR="0067279D" w:rsidRPr="004B0F39" w14:paraId="1910E034" w14:textId="77777777" w:rsidTr="009A2554">
        <w:tc>
          <w:tcPr>
            <w:tcW w:w="1418" w:type="dxa"/>
          </w:tcPr>
          <w:p w14:paraId="715D90FF" w14:textId="39B09A13" w:rsidR="0067279D" w:rsidRPr="00253E43" w:rsidRDefault="0067279D" w:rsidP="0067279D">
            <w:r w:rsidRPr="00253E43">
              <w:t>Referencias:</w:t>
            </w:r>
          </w:p>
        </w:tc>
        <w:tc>
          <w:tcPr>
            <w:tcW w:w="8606" w:type="dxa"/>
          </w:tcPr>
          <w:p w14:paraId="2D906F76" w14:textId="5E0BD581" w:rsidR="0067279D" w:rsidRPr="004B0F39" w:rsidRDefault="0067279D" w:rsidP="0067279D">
            <w:r>
              <w:t>RF7</w:t>
            </w:r>
          </w:p>
        </w:tc>
      </w:tr>
    </w:tbl>
    <w:p w14:paraId="5C8FF6A6" w14:textId="77777777" w:rsidR="00823EED" w:rsidRDefault="00823EED" w:rsidP="00823EED"/>
    <w:p w14:paraId="55286D15" w14:textId="77777777" w:rsidR="000E1431" w:rsidRDefault="000E1431" w:rsidP="00882D2D"/>
    <w:p w14:paraId="7D78ED2E" w14:textId="33C85DC0" w:rsidR="00CC2AEC" w:rsidRDefault="00CC2AEC" w:rsidP="00CC2AEC">
      <w:pPr>
        <w:pStyle w:val="Ttulo2"/>
        <w:rPr>
          <w:b w:val="0"/>
        </w:rPr>
      </w:pPr>
      <w:bookmarkStart w:id="83" w:name="_Toc49341813"/>
      <w:bookmarkStart w:id="84" w:name="_Toc182218965"/>
      <w:bookmarkStart w:id="85" w:name="_Toc182500141"/>
      <w:r w:rsidRPr="00253E43">
        <w:rPr>
          <w:b w:val="0"/>
        </w:rPr>
        <w:lastRenderedPageBreak/>
        <w:t>Diagrama Conceptual</w:t>
      </w:r>
      <w:bookmarkEnd w:id="83"/>
      <w:bookmarkEnd w:id="84"/>
      <w:bookmarkEnd w:id="85"/>
    </w:p>
    <w:p w14:paraId="28C16A17" w14:textId="630A1C7A" w:rsidR="00E4568F" w:rsidRPr="00E4568F" w:rsidRDefault="00111C71" w:rsidP="001F316D">
      <w:pPr>
        <w:jc w:val="center"/>
      </w:pPr>
      <w:r>
        <w:rPr>
          <w:noProof/>
        </w:rPr>
        <w:drawing>
          <wp:inline distT="0" distB="0" distL="0" distR="0" wp14:anchorId="0BB3843A" wp14:editId="7EE99BC7">
            <wp:extent cx="6366510" cy="3726815"/>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6510" cy="3726815"/>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6" w:name="_Toc49341814"/>
      <w:bookmarkStart w:id="87" w:name="_Toc182218966"/>
      <w:bookmarkStart w:id="88" w:name="_Toc182500142"/>
      <w:r w:rsidRPr="00253E43">
        <w:rPr>
          <w:b w:val="0"/>
        </w:rPr>
        <w:lastRenderedPageBreak/>
        <w:t>Diagrama de clases</w:t>
      </w:r>
      <w:r w:rsidR="008B0FB8" w:rsidRPr="00253E43">
        <w:rPr>
          <w:b w:val="0"/>
        </w:rPr>
        <w:t xml:space="preserve"> (diccionario de datos)</w:t>
      </w:r>
      <w:bookmarkEnd w:id="86"/>
      <w:bookmarkEnd w:id="87"/>
      <w:bookmarkEnd w:id="88"/>
    </w:p>
    <w:p w14:paraId="726C60C6" w14:textId="5D61C561" w:rsidR="009C1D39" w:rsidRPr="00253E43" w:rsidRDefault="00FD2312" w:rsidP="00F17C8C">
      <w:pPr>
        <w:jc w:val="center"/>
      </w:pPr>
      <w:r>
        <w:rPr>
          <w:noProof/>
        </w:rPr>
        <w:drawing>
          <wp:inline distT="0" distB="0" distL="0" distR="0" wp14:anchorId="7599F75D" wp14:editId="73213E59">
            <wp:extent cx="5633085" cy="267398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3085" cy="2673985"/>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9" w:name="_Toc49341818"/>
      <w:r w:rsidRPr="00D32006">
        <w:rPr>
          <w:b/>
          <w:color w:val="FF0000"/>
        </w:rPr>
        <w:br w:type="page"/>
      </w:r>
    </w:p>
    <w:p w14:paraId="37FE8231" w14:textId="5F346E40" w:rsidR="007928B8" w:rsidRPr="00253E43" w:rsidRDefault="007928B8" w:rsidP="007928B8">
      <w:pPr>
        <w:pStyle w:val="Ttulo2"/>
        <w:rPr>
          <w:b w:val="0"/>
        </w:rPr>
      </w:pPr>
      <w:bookmarkStart w:id="90" w:name="_Toc49341822"/>
      <w:bookmarkStart w:id="91" w:name="_Toc182218967"/>
      <w:bookmarkStart w:id="92" w:name="_Toc182500143"/>
      <w:bookmarkEnd w:id="89"/>
      <w:r w:rsidRPr="00253E43">
        <w:rPr>
          <w:b w:val="0"/>
        </w:rPr>
        <w:lastRenderedPageBreak/>
        <w:t>Diagrama de actividades</w:t>
      </w:r>
      <w:bookmarkEnd w:id="90"/>
      <w:bookmarkEnd w:id="91"/>
      <w:bookmarkEnd w:id="92"/>
    </w:p>
    <w:p w14:paraId="39D570BC" w14:textId="2CB6E20A" w:rsidR="007928B8" w:rsidRPr="00253E43" w:rsidRDefault="00633DAA" w:rsidP="007928B8">
      <w:pPr>
        <w:pStyle w:val="Ttulo3"/>
      </w:pPr>
      <w:bookmarkStart w:id="93" w:name="_Toc182218968"/>
      <w:bookmarkStart w:id="94" w:name="_Toc182500144"/>
      <w:r>
        <w:t>Generales</w:t>
      </w:r>
      <w:bookmarkEnd w:id="93"/>
      <w:bookmarkEnd w:id="94"/>
    </w:p>
    <w:p w14:paraId="4C52BB75" w14:textId="7F0A6695" w:rsidR="00F070F7" w:rsidRDefault="00EC350E" w:rsidP="00BA514F">
      <w:pPr>
        <w:jc w:val="center"/>
      </w:pPr>
      <w:r>
        <w:pict w14:anchorId="119133E6">
          <v:shape id="_x0000_i1036" type="#_x0000_t75" style="width:253.25pt;height:469.4pt">
            <v:imagedata r:id="rId25"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3701BC82" w14:textId="77777777" w:rsidR="0079447E" w:rsidRDefault="0079447E">
      <w:pPr>
        <w:spacing w:after="200"/>
        <w:jc w:val="left"/>
        <w:rPr>
          <w:rFonts w:asciiTheme="majorHAnsi" w:eastAsiaTheme="majorEastAsia" w:hAnsiTheme="majorHAnsi" w:cstheme="majorBidi"/>
          <w:b/>
          <w:color w:val="012639" w:themeColor="accent1" w:themeShade="7F"/>
        </w:rPr>
      </w:pPr>
      <w:r>
        <w:br w:type="page"/>
      </w:r>
    </w:p>
    <w:p w14:paraId="1B22301E" w14:textId="77777777" w:rsidR="00EA2C83" w:rsidRDefault="00EA2C83" w:rsidP="00B52741">
      <w:pPr>
        <w:pStyle w:val="Ttulo3"/>
      </w:pPr>
    </w:p>
    <w:p w14:paraId="099CA274" w14:textId="77777777" w:rsidR="00EA2C83" w:rsidRDefault="00EA2C83" w:rsidP="00B52741">
      <w:pPr>
        <w:pStyle w:val="Ttulo3"/>
        <w:sectPr w:rsidR="00EA2C83" w:rsidSect="0016695B">
          <w:headerReference w:type="default" r:id="rId27"/>
          <w:footerReference w:type="default" r:id="rId28"/>
          <w:pgSz w:w="11906" w:h="16838" w:code="9"/>
          <w:pgMar w:top="1291" w:right="936" w:bottom="720" w:left="936" w:header="0" w:footer="289" w:gutter="0"/>
          <w:pgNumType w:start="1"/>
          <w:cols w:space="720"/>
          <w:titlePg/>
          <w:docGrid w:linePitch="382"/>
        </w:sectPr>
      </w:pPr>
    </w:p>
    <w:p w14:paraId="6B432757" w14:textId="217185AE" w:rsidR="00B52741" w:rsidRDefault="00B52741" w:rsidP="00B52741">
      <w:pPr>
        <w:pStyle w:val="Ttulo3"/>
      </w:pPr>
      <w:bookmarkStart w:id="95" w:name="_Toc182218969"/>
      <w:bookmarkStart w:id="96" w:name="_Toc182500145"/>
      <w:r>
        <w:t>Carga de datos</w:t>
      </w:r>
      <w:bookmarkEnd w:id="95"/>
      <w:bookmarkEnd w:id="96"/>
    </w:p>
    <w:p w14:paraId="0C4627D6" w14:textId="77777777" w:rsidR="00EA2C83" w:rsidRDefault="00EA2C83" w:rsidP="001839D6">
      <w:pPr>
        <w:jc w:val="center"/>
        <w:sectPr w:rsidR="00EA2C83" w:rsidSect="00EA2C83">
          <w:type w:val="continuous"/>
          <w:pgSz w:w="11906" w:h="16838" w:code="9"/>
          <w:pgMar w:top="1291" w:right="936" w:bottom="720" w:left="936" w:header="0" w:footer="289" w:gutter="0"/>
          <w:pgNumType w:start="1"/>
          <w:cols w:num="2" w:space="720"/>
          <w:titlePg/>
          <w:docGrid w:linePitch="382"/>
        </w:sectPr>
      </w:pPr>
    </w:p>
    <w:p w14:paraId="40D4020C" w14:textId="50818669" w:rsidR="001839D6" w:rsidRPr="001839D6" w:rsidRDefault="008D3998" w:rsidP="001839D6">
      <w:pPr>
        <w:jc w:val="center"/>
      </w:pPr>
      <w:r>
        <w:rPr>
          <w:noProof/>
        </w:rPr>
        <w:drawing>
          <wp:inline distT="0" distB="0" distL="0" distR="0" wp14:anchorId="0B55E00D" wp14:editId="2E716D79">
            <wp:extent cx="1898015" cy="6107430"/>
            <wp:effectExtent l="0" t="0" r="6985"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8015" cy="6107430"/>
                    </a:xfrm>
                    <a:prstGeom prst="rect">
                      <a:avLst/>
                    </a:prstGeom>
                    <a:noFill/>
                    <a:ln>
                      <a:noFill/>
                    </a:ln>
                  </pic:spPr>
                </pic:pic>
              </a:graphicData>
            </a:graphic>
          </wp:inline>
        </w:drawing>
      </w:r>
    </w:p>
    <w:p w14:paraId="1CDE8BFB" w14:textId="778CF429" w:rsidR="00B52741" w:rsidRDefault="00B52741" w:rsidP="00B52741">
      <w:pPr>
        <w:pStyle w:val="Ttulo3"/>
      </w:pPr>
      <w:bookmarkStart w:id="97" w:name="_Toc182218970"/>
      <w:bookmarkStart w:id="98" w:name="_Toc182500146"/>
      <w:r>
        <w:t>Ver calendario</w:t>
      </w:r>
      <w:bookmarkEnd w:id="97"/>
      <w:bookmarkEnd w:id="98"/>
    </w:p>
    <w:p w14:paraId="757FCB6B" w14:textId="6E587AAE" w:rsidR="00396434" w:rsidRPr="00396434" w:rsidRDefault="006A6F28" w:rsidP="006A6F28">
      <w:pPr>
        <w:jc w:val="center"/>
      </w:pPr>
      <w:r>
        <w:rPr>
          <w:noProof/>
        </w:rPr>
        <w:drawing>
          <wp:inline distT="0" distB="0" distL="0" distR="0" wp14:anchorId="78873097" wp14:editId="348BB2D6">
            <wp:extent cx="1198880" cy="4675505"/>
            <wp:effectExtent l="0" t="0" r="127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98880" cy="4675505"/>
                    </a:xfrm>
                    <a:prstGeom prst="rect">
                      <a:avLst/>
                    </a:prstGeom>
                    <a:noFill/>
                    <a:ln>
                      <a:noFill/>
                    </a:ln>
                  </pic:spPr>
                </pic:pic>
              </a:graphicData>
            </a:graphic>
          </wp:inline>
        </w:drawing>
      </w:r>
    </w:p>
    <w:p w14:paraId="7A72FD54" w14:textId="77777777" w:rsidR="00EA2C83" w:rsidRDefault="00EA2C83" w:rsidP="00B52741">
      <w:pPr>
        <w:sectPr w:rsidR="00EA2C83" w:rsidSect="00EA2C83">
          <w:type w:val="continuous"/>
          <w:pgSz w:w="11906" w:h="16838" w:code="9"/>
          <w:pgMar w:top="1291" w:right="936" w:bottom="720" w:left="936" w:header="0" w:footer="289" w:gutter="0"/>
          <w:pgNumType w:start="1"/>
          <w:cols w:num="2" w:space="720"/>
          <w:titlePg/>
          <w:docGrid w:linePitch="382"/>
        </w:sectPr>
      </w:pPr>
    </w:p>
    <w:p w14:paraId="5910EE6B" w14:textId="77777777" w:rsidR="00EA2C83" w:rsidRDefault="00EA2C83" w:rsidP="00B52741">
      <w:pPr>
        <w:sectPr w:rsidR="00EA2C83" w:rsidSect="00EA2C83">
          <w:type w:val="continuous"/>
          <w:pgSz w:w="11906" w:h="16838" w:code="9"/>
          <w:pgMar w:top="1291" w:right="936" w:bottom="720" w:left="936" w:header="0" w:footer="289" w:gutter="0"/>
          <w:pgNumType w:start="1"/>
          <w:cols w:space="720"/>
          <w:titlePg/>
          <w:docGrid w:linePitch="382"/>
        </w:sectPr>
      </w:pPr>
    </w:p>
    <w:p w14:paraId="230089F5" w14:textId="77777777" w:rsidR="00B52741" w:rsidRPr="00B52741" w:rsidRDefault="00B52741" w:rsidP="00B52741"/>
    <w:p w14:paraId="656D600C" w14:textId="77777777" w:rsidR="00EA2C83" w:rsidRDefault="00EA2C83" w:rsidP="00B52741">
      <w:pPr>
        <w:pStyle w:val="Ttulo3"/>
        <w:sectPr w:rsidR="00EA2C83" w:rsidSect="00EA2C83">
          <w:type w:val="continuous"/>
          <w:pgSz w:w="11906" w:h="16838" w:code="9"/>
          <w:pgMar w:top="1291" w:right="936" w:bottom="720" w:left="936" w:header="0" w:footer="289" w:gutter="0"/>
          <w:pgNumType w:start="1"/>
          <w:cols w:space="720"/>
          <w:titlePg/>
          <w:docGrid w:linePitch="382"/>
        </w:sectPr>
      </w:pPr>
    </w:p>
    <w:p w14:paraId="4F59263B" w14:textId="38A7B667" w:rsidR="00B52741" w:rsidRDefault="00B52741" w:rsidP="00B52741">
      <w:pPr>
        <w:pStyle w:val="Ttulo3"/>
      </w:pPr>
      <w:bookmarkStart w:id="99" w:name="_Toc182218971"/>
      <w:bookmarkStart w:id="100" w:name="_Toc182500147"/>
      <w:r>
        <w:lastRenderedPageBreak/>
        <w:t xml:space="preserve">Dar de </w:t>
      </w:r>
      <w:r w:rsidR="00D2700E">
        <w:t>baja</w:t>
      </w:r>
      <w:r>
        <w:t xml:space="preserve"> guardia</w:t>
      </w:r>
      <w:bookmarkEnd w:id="99"/>
      <w:bookmarkEnd w:id="100"/>
    </w:p>
    <w:p w14:paraId="4FD478EE" w14:textId="049C058D" w:rsidR="00396434" w:rsidRPr="00396434" w:rsidRDefault="00EA2C83" w:rsidP="00396434">
      <w:r>
        <w:rPr>
          <w:noProof/>
        </w:rPr>
        <w:drawing>
          <wp:inline distT="0" distB="0" distL="0" distR="0" wp14:anchorId="7E139BE7" wp14:editId="5699ED40">
            <wp:extent cx="1898015" cy="5917565"/>
            <wp:effectExtent l="0" t="0" r="6985"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8015" cy="5917565"/>
                    </a:xfrm>
                    <a:prstGeom prst="rect">
                      <a:avLst/>
                    </a:prstGeom>
                    <a:noFill/>
                    <a:ln>
                      <a:noFill/>
                    </a:ln>
                  </pic:spPr>
                </pic:pic>
              </a:graphicData>
            </a:graphic>
          </wp:inline>
        </w:drawing>
      </w:r>
    </w:p>
    <w:p w14:paraId="4423BC4E" w14:textId="77777777" w:rsidR="00B52741" w:rsidRPr="00B52741" w:rsidRDefault="00B52741" w:rsidP="00B52741"/>
    <w:p w14:paraId="5837041E" w14:textId="2E9665D1" w:rsidR="00B52741" w:rsidRDefault="00B52741" w:rsidP="00B52741">
      <w:pPr>
        <w:pStyle w:val="Ttulo3"/>
      </w:pPr>
      <w:bookmarkStart w:id="101" w:name="_Toc182218972"/>
      <w:bookmarkStart w:id="102" w:name="_Toc182500148"/>
      <w:r>
        <w:t xml:space="preserve">Dar de </w:t>
      </w:r>
      <w:r w:rsidR="00D2700E">
        <w:t>alta</w:t>
      </w:r>
      <w:r>
        <w:t xml:space="preserve"> guardia</w:t>
      </w:r>
      <w:bookmarkEnd w:id="101"/>
      <w:bookmarkEnd w:id="102"/>
    </w:p>
    <w:p w14:paraId="4189A9D8" w14:textId="500FF328" w:rsidR="00396434" w:rsidRPr="00396434" w:rsidRDefault="00EA2C83" w:rsidP="00396434">
      <w:r>
        <w:rPr>
          <w:noProof/>
        </w:rPr>
        <w:drawing>
          <wp:inline distT="0" distB="0" distL="0" distR="0" wp14:anchorId="0EF02F2F" wp14:editId="2F4ED5E6">
            <wp:extent cx="1898015" cy="7151370"/>
            <wp:effectExtent l="0" t="0" r="698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98015" cy="7151370"/>
                    </a:xfrm>
                    <a:prstGeom prst="rect">
                      <a:avLst/>
                    </a:prstGeom>
                    <a:noFill/>
                    <a:ln>
                      <a:noFill/>
                    </a:ln>
                  </pic:spPr>
                </pic:pic>
              </a:graphicData>
            </a:graphic>
          </wp:inline>
        </w:drawing>
      </w:r>
    </w:p>
    <w:p w14:paraId="300A97E2" w14:textId="77777777" w:rsidR="00EA2C83" w:rsidRDefault="00EA2C83" w:rsidP="00B52741">
      <w:pPr>
        <w:sectPr w:rsidR="00EA2C83" w:rsidSect="005B50B7">
          <w:type w:val="continuous"/>
          <w:pgSz w:w="11906" w:h="16838" w:code="9"/>
          <w:pgMar w:top="1291" w:right="936" w:bottom="720" w:left="936" w:header="0" w:footer="289" w:gutter="0"/>
          <w:pgNumType w:start="18"/>
          <w:cols w:num="2" w:space="720"/>
          <w:docGrid w:linePitch="382"/>
        </w:sectPr>
      </w:pPr>
    </w:p>
    <w:p w14:paraId="51A5CE76" w14:textId="77777777" w:rsidR="00B52741" w:rsidRPr="00B52741" w:rsidRDefault="00B52741" w:rsidP="00B52741"/>
    <w:p w14:paraId="1B095045" w14:textId="77777777" w:rsidR="00B52741" w:rsidRPr="00B52741" w:rsidRDefault="00B52741" w:rsidP="00B52741"/>
    <w:p w14:paraId="4D0E50DF" w14:textId="45735348" w:rsidR="00633DAA" w:rsidRDefault="00633DAA">
      <w:pPr>
        <w:spacing w:after="200"/>
        <w:jc w:val="left"/>
      </w:pPr>
      <w:r>
        <w:br w:type="page"/>
      </w:r>
    </w:p>
    <w:p w14:paraId="30F8CE47" w14:textId="6FDD0C7D" w:rsidR="00EC3E60" w:rsidRDefault="000E1431" w:rsidP="00EC3E60">
      <w:pPr>
        <w:pStyle w:val="Ttulo3"/>
      </w:pPr>
      <w:bookmarkStart w:id="103" w:name="_Toc182218973"/>
      <w:bookmarkStart w:id="104" w:name="_Toc182500149"/>
      <w:bookmarkStart w:id="105" w:name="_Toc49341826"/>
      <w:r>
        <w:lastRenderedPageBreak/>
        <w:t>Generar informe</w:t>
      </w:r>
      <w:bookmarkEnd w:id="103"/>
      <w:bookmarkEnd w:id="104"/>
    </w:p>
    <w:p w14:paraId="2536BB07" w14:textId="1D71B010" w:rsidR="00EC3E60" w:rsidRDefault="00EC3E60" w:rsidP="00EC3E60">
      <w:r>
        <w:rPr>
          <w:noProof/>
        </w:rPr>
        <w:drawing>
          <wp:inline distT="0" distB="0" distL="0" distR="0" wp14:anchorId="2D7C0F82" wp14:editId="52973AE0">
            <wp:extent cx="4191215" cy="8090316"/>
            <wp:effectExtent l="0" t="0" r="0" b="6350"/>
            <wp:docPr id="21137905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0517" name="Imagen 2113790517"/>
                    <pic:cNvPicPr/>
                  </pic:nvPicPr>
                  <pic:blipFill>
                    <a:blip r:embed="rId33">
                      <a:extLst>
                        <a:ext uri="{28A0092B-C50C-407E-A947-70E740481C1C}">
                          <a14:useLocalDpi xmlns:a14="http://schemas.microsoft.com/office/drawing/2010/main" val="0"/>
                        </a:ext>
                      </a:extLst>
                    </a:blip>
                    <a:stretch>
                      <a:fillRect/>
                    </a:stretch>
                  </pic:blipFill>
                  <pic:spPr>
                    <a:xfrm>
                      <a:off x="0" y="0"/>
                      <a:ext cx="4191215" cy="8090316"/>
                    </a:xfrm>
                    <a:prstGeom prst="rect">
                      <a:avLst/>
                    </a:prstGeom>
                  </pic:spPr>
                </pic:pic>
              </a:graphicData>
            </a:graphic>
          </wp:inline>
        </w:drawing>
      </w:r>
    </w:p>
    <w:p w14:paraId="1FA53834" w14:textId="77777777" w:rsidR="00EC3E60" w:rsidRPr="00EC3E60" w:rsidRDefault="00EC3E60" w:rsidP="00EC3E60"/>
    <w:p w14:paraId="6ED838FF" w14:textId="66A34010" w:rsidR="00823EED" w:rsidRDefault="00823EED" w:rsidP="00EC3E60">
      <w:pPr>
        <w:pStyle w:val="Ttulo3"/>
      </w:pPr>
      <w:bookmarkStart w:id="106" w:name="_Toc182500150"/>
      <w:r>
        <w:lastRenderedPageBreak/>
        <w:t>Generar listado</w:t>
      </w:r>
      <w:bookmarkEnd w:id="106"/>
    </w:p>
    <w:p w14:paraId="102093B6" w14:textId="63A5AEB1" w:rsidR="00EC3E60" w:rsidRPr="00EC3E60" w:rsidRDefault="00EC3E60" w:rsidP="00EC3E60">
      <w:r>
        <w:rPr>
          <w:noProof/>
        </w:rPr>
        <w:drawing>
          <wp:inline distT="0" distB="0" distL="0" distR="0" wp14:anchorId="662BB934" wp14:editId="5981E932">
            <wp:extent cx="3568674" cy="4152869"/>
            <wp:effectExtent l="0" t="0" r="0" b="635"/>
            <wp:docPr id="17316625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2589" name="Imagen 1731662589"/>
                    <pic:cNvPicPr/>
                  </pic:nvPicPr>
                  <pic:blipFill>
                    <a:blip r:embed="rId34">
                      <a:extLst>
                        <a:ext uri="{28A0092B-C50C-407E-A947-70E740481C1C}">
                          <a14:useLocalDpi xmlns:a14="http://schemas.microsoft.com/office/drawing/2010/main" val="0"/>
                        </a:ext>
                      </a:extLst>
                    </a:blip>
                    <a:stretch>
                      <a:fillRect/>
                    </a:stretch>
                  </pic:blipFill>
                  <pic:spPr>
                    <a:xfrm>
                      <a:off x="0" y="0"/>
                      <a:ext cx="3568674" cy="4152869"/>
                    </a:xfrm>
                    <a:prstGeom prst="rect">
                      <a:avLst/>
                    </a:prstGeom>
                  </pic:spPr>
                </pic:pic>
              </a:graphicData>
            </a:graphic>
          </wp:inline>
        </w:drawing>
      </w:r>
    </w:p>
    <w:p w14:paraId="780F8984" w14:textId="77777777" w:rsidR="00823EED" w:rsidRDefault="00823EED" w:rsidP="00823EED">
      <w:pPr>
        <w:spacing w:after="200"/>
        <w:jc w:val="left"/>
        <w:rPr>
          <w:rFonts w:eastAsiaTheme="majorEastAsia" w:cstheme="majorBidi"/>
          <w:b/>
          <w:sz w:val="36"/>
          <w:szCs w:val="26"/>
        </w:rPr>
      </w:pPr>
      <w:r>
        <w:br w:type="page"/>
      </w:r>
    </w:p>
    <w:p w14:paraId="3BFE5942" w14:textId="7FDC29A0" w:rsidR="000E1431" w:rsidRDefault="000E1431">
      <w:pPr>
        <w:spacing w:after="200"/>
        <w:jc w:val="left"/>
        <w:rPr>
          <w:rFonts w:eastAsiaTheme="majorEastAsia" w:cstheme="majorBidi"/>
          <w:b/>
          <w:sz w:val="36"/>
          <w:szCs w:val="26"/>
        </w:rPr>
      </w:pPr>
    </w:p>
    <w:p w14:paraId="649F1414" w14:textId="3011F55A" w:rsidR="0034201D" w:rsidRPr="00253E43" w:rsidRDefault="0034201D" w:rsidP="0034201D">
      <w:pPr>
        <w:pStyle w:val="Ttulo2"/>
      </w:pPr>
      <w:bookmarkStart w:id="107" w:name="_Toc182218974"/>
      <w:bookmarkStart w:id="108" w:name="_Toc182500151"/>
      <w:r w:rsidRPr="00253E43">
        <w:t>Esquema Entidad / Relación</w:t>
      </w:r>
      <w:bookmarkEnd w:id="105"/>
      <w:bookmarkEnd w:id="107"/>
      <w:bookmarkEnd w:id="108"/>
    </w:p>
    <w:p w14:paraId="407755D9" w14:textId="699B32EF" w:rsidR="002E17C7" w:rsidRPr="00253E43" w:rsidRDefault="00FD2312" w:rsidP="0098414A">
      <w:pPr>
        <w:spacing w:after="200"/>
        <w:jc w:val="center"/>
        <w:rPr>
          <w:rFonts w:eastAsiaTheme="majorEastAsia" w:cstheme="majorBidi"/>
          <w:b/>
          <w:sz w:val="36"/>
          <w:szCs w:val="26"/>
        </w:rPr>
      </w:pPr>
      <w:r>
        <w:rPr>
          <w:rFonts w:eastAsiaTheme="majorEastAsia" w:cstheme="majorBidi"/>
          <w:b/>
          <w:noProof/>
          <w:sz w:val="36"/>
          <w:szCs w:val="26"/>
        </w:rPr>
        <w:drawing>
          <wp:inline distT="0" distB="0" distL="0" distR="0" wp14:anchorId="7CCB48C1" wp14:editId="7F4733CD">
            <wp:extent cx="6374765" cy="2398395"/>
            <wp:effectExtent l="0" t="0" r="698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74765" cy="2398395"/>
                    </a:xfrm>
                    <a:prstGeom prst="rect">
                      <a:avLst/>
                    </a:prstGeom>
                    <a:noFill/>
                    <a:ln>
                      <a:noFill/>
                    </a:ln>
                  </pic:spPr>
                </pic:pic>
              </a:graphicData>
            </a:graphic>
          </wp:inline>
        </w:drawing>
      </w:r>
    </w:p>
    <w:p w14:paraId="3D2539D4" w14:textId="1E84A07F" w:rsidR="0034201D" w:rsidRDefault="0034201D" w:rsidP="0034201D">
      <w:pPr>
        <w:pStyle w:val="Ttulo2"/>
      </w:pPr>
      <w:bookmarkStart w:id="109" w:name="_Toc49341827"/>
      <w:bookmarkStart w:id="110" w:name="_Toc182218975"/>
      <w:bookmarkStart w:id="111" w:name="_Toc182500152"/>
      <w:r w:rsidRPr="00253E43">
        <w:t>Modelo relacional y normalización</w:t>
      </w:r>
      <w:bookmarkEnd w:id="109"/>
      <w:bookmarkEnd w:id="110"/>
      <w:bookmarkEnd w:id="111"/>
    </w:p>
    <w:p w14:paraId="610DD8B0" w14:textId="5A90F206" w:rsidR="0098414A" w:rsidRDefault="00D73FC4" w:rsidP="0098414A">
      <w:pPr>
        <w:rPr>
          <w:u w:val="single"/>
        </w:rPr>
      </w:pPr>
      <w:r>
        <w:t xml:space="preserve">Cursos: </w:t>
      </w:r>
      <w:r w:rsidRPr="00D73FC4">
        <w:rPr>
          <w:u w:val="single"/>
        </w:rPr>
        <w:t>nombre</w:t>
      </w:r>
    </w:p>
    <w:p w14:paraId="6CDBE21C" w14:textId="7B0984AB" w:rsidR="00D73FC4" w:rsidRDefault="00D73FC4" w:rsidP="00D73FC4">
      <w:pPr>
        <w:rPr>
          <w:u w:val="single"/>
        </w:rPr>
      </w:pPr>
      <w:r>
        <w:t xml:space="preserve">Horas: </w:t>
      </w:r>
      <w:r w:rsidRPr="00D73FC4">
        <w:rPr>
          <w:u w:val="single"/>
        </w:rPr>
        <w:t>nombre</w:t>
      </w:r>
    </w:p>
    <w:p w14:paraId="4A7E2F4D" w14:textId="78FE9BE1" w:rsidR="00D73FC4" w:rsidRDefault="00D73FC4" w:rsidP="00D73FC4">
      <w:pPr>
        <w:rPr>
          <w:u w:val="single"/>
        </w:rPr>
      </w:pPr>
      <w:r>
        <w:t xml:space="preserve">Clases: </w:t>
      </w:r>
      <w:r w:rsidRPr="00D73FC4">
        <w:rPr>
          <w:u w:val="single"/>
        </w:rPr>
        <w:t>nombre</w:t>
      </w:r>
    </w:p>
    <w:p w14:paraId="676B1A4A" w14:textId="77777777" w:rsidR="00D73FC4" w:rsidRDefault="00D73FC4" w:rsidP="00D73FC4">
      <w:r>
        <w:t xml:space="preserve">Profesores: </w:t>
      </w:r>
      <w:r w:rsidRPr="00D73FC4">
        <w:rPr>
          <w:u w:val="single"/>
        </w:rPr>
        <w:t>id_usuario</w:t>
      </w:r>
      <w:r>
        <w:t>,nombre, apellidos, clave</w:t>
      </w:r>
    </w:p>
    <w:p w14:paraId="5AAEFB2D" w14:textId="40E25C79" w:rsidR="00D73FC4" w:rsidRPr="00D73FC4" w:rsidRDefault="00D73FC4" w:rsidP="00D73FC4">
      <w:r>
        <w:t xml:space="preserve">Guardias: </w:t>
      </w:r>
      <w:r w:rsidRPr="00D73FC4">
        <w:rPr>
          <w:u w:val="single"/>
        </w:rPr>
        <w:t>id_usuari</w:t>
      </w:r>
      <w:r>
        <w:rPr>
          <w:u w:val="single"/>
        </w:rPr>
        <w:t>o</w:t>
      </w:r>
      <w:r w:rsidRPr="00D73FC4">
        <w:rPr>
          <w:u w:val="single"/>
        </w:rPr>
        <w:t>, dia, hora</w:t>
      </w:r>
      <w:r>
        <w:t>, curso(FK), tarea(FK), clase(FK), tarea</w:t>
      </w:r>
      <w:r w:rsidR="00FD2312">
        <w:t>, ficheros</w:t>
      </w:r>
      <w:r>
        <w:t xml:space="preserve">  </w:t>
      </w:r>
    </w:p>
    <w:p w14:paraId="05A1C539" w14:textId="77777777" w:rsidR="00D73FC4" w:rsidRPr="0098414A" w:rsidRDefault="00D73FC4" w:rsidP="0098414A"/>
    <w:p w14:paraId="6674F396" w14:textId="77777777" w:rsidR="00E15C64" w:rsidRDefault="00E15C64" w:rsidP="00175904">
      <w:pPr>
        <w:rPr>
          <w:rFonts w:asciiTheme="majorHAnsi" w:eastAsiaTheme="majorEastAsia" w:hAnsiTheme="majorHAnsi" w:cstheme="majorBidi"/>
          <w:color w:val="061F57" w:themeColor="text2" w:themeShade="BF"/>
          <w:kern w:val="28"/>
        </w:rPr>
      </w:pPr>
      <w:bookmarkStart w:id="112" w:name="_Toc49341828"/>
      <w:r>
        <w:br w:type="page"/>
      </w:r>
    </w:p>
    <w:p w14:paraId="0195CD01" w14:textId="09B456DC" w:rsidR="00937301" w:rsidRPr="00253E43" w:rsidRDefault="00937301" w:rsidP="00312CEF">
      <w:pPr>
        <w:pStyle w:val="Ttulo1"/>
        <w:jc w:val="center"/>
        <w:rPr>
          <w:sz w:val="144"/>
          <w:szCs w:val="144"/>
        </w:rPr>
      </w:pPr>
      <w:bookmarkStart w:id="113" w:name="_Toc182218976"/>
      <w:bookmarkStart w:id="114" w:name="_Toc182500153"/>
      <w:r w:rsidRPr="00253E43">
        <w:rPr>
          <w:sz w:val="144"/>
          <w:szCs w:val="144"/>
        </w:rPr>
        <w:lastRenderedPageBreak/>
        <w:t>Diseño del Proyecto</w:t>
      </w:r>
      <w:bookmarkEnd w:id="112"/>
      <w:bookmarkEnd w:id="113"/>
      <w:bookmarkEnd w:id="114"/>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Default="00937301" w:rsidP="00312CEF">
      <w:pPr>
        <w:pStyle w:val="Ttulo2"/>
      </w:pPr>
      <w:bookmarkStart w:id="115" w:name="_Toc49341829"/>
      <w:bookmarkStart w:id="116" w:name="_Toc182218977"/>
      <w:bookmarkStart w:id="117" w:name="_Toc182500154"/>
      <w:r w:rsidRPr="00253E43">
        <w:lastRenderedPageBreak/>
        <w:t>Diseño físico de la B</w:t>
      </w:r>
      <w:r w:rsidR="00D15FED" w:rsidRPr="00253E43">
        <w:t>ase de Datos</w:t>
      </w:r>
      <w:bookmarkEnd w:id="115"/>
      <w:bookmarkEnd w:id="116"/>
      <w:bookmarkEnd w:id="117"/>
      <w:r w:rsidRPr="00253E43">
        <w:t xml:space="preserve"> </w:t>
      </w:r>
    </w:p>
    <w:p w14:paraId="1EB76774" w14:textId="003D2DE5" w:rsidR="00A069FF" w:rsidRPr="00A069FF" w:rsidRDefault="00A069FF" w:rsidP="00A069FF">
      <w:pPr>
        <w:rPr>
          <w:color w:val="EE0000"/>
        </w:rPr>
      </w:pPr>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85BC590" w14:textId="77777777" w:rsidTr="00A1177F">
        <w:tc>
          <w:tcPr>
            <w:tcW w:w="10024" w:type="dxa"/>
            <w:gridSpan w:val="8"/>
            <w:shd w:val="clear" w:color="auto" w:fill="E7E6E6" w:themeFill="background2"/>
          </w:tcPr>
          <w:p w14:paraId="7F92A89F" w14:textId="5C0FA32A" w:rsidR="00F71BB3" w:rsidRPr="00253E43" w:rsidRDefault="00F71BB3" w:rsidP="00A1177F">
            <w:pPr>
              <w:jc w:val="center"/>
              <w:rPr>
                <w:rFonts w:cstheme="minorHAnsi"/>
                <w:b/>
                <w:sz w:val="16"/>
                <w:szCs w:val="16"/>
              </w:rPr>
            </w:pPr>
            <w:r>
              <w:rPr>
                <w:rFonts w:cstheme="minorHAnsi"/>
                <w:b/>
                <w:sz w:val="16"/>
                <w:szCs w:val="16"/>
              </w:rPr>
              <w:t>Cursos</w:t>
            </w:r>
          </w:p>
        </w:tc>
      </w:tr>
      <w:tr w:rsidR="00F71BB3" w:rsidRPr="00253E43" w14:paraId="4B04E256" w14:textId="77777777" w:rsidTr="00A1177F">
        <w:tc>
          <w:tcPr>
            <w:tcW w:w="1918" w:type="dxa"/>
            <w:shd w:val="clear" w:color="auto" w:fill="F2F2F2" w:themeFill="background1" w:themeFillShade="F2"/>
          </w:tcPr>
          <w:p w14:paraId="33B6EB12"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B64EF8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3A44D2CC"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7D57B904"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961D7A6"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299AC543"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18E5988"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D0D871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3937B45" w14:textId="77777777" w:rsidTr="00A1177F">
        <w:tc>
          <w:tcPr>
            <w:tcW w:w="1918" w:type="dxa"/>
          </w:tcPr>
          <w:p w14:paraId="0DA17284"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05B2DBD8"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39A88F30" w14:textId="2CC165BF" w:rsidR="00F71BB3" w:rsidRPr="00253E43" w:rsidRDefault="005B4140" w:rsidP="00A1177F">
            <w:pPr>
              <w:rPr>
                <w:rFonts w:cstheme="minorHAnsi"/>
                <w:b/>
                <w:sz w:val="16"/>
                <w:szCs w:val="16"/>
              </w:rPr>
            </w:pPr>
            <w:r>
              <w:rPr>
                <w:rFonts w:cstheme="minorHAnsi"/>
                <w:b/>
                <w:sz w:val="16"/>
                <w:szCs w:val="16"/>
              </w:rPr>
              <w:t>100</w:t>
            </w:r>
          </w:p>
        </w:tc>
        <w:tc>
          <w:tcPr>
            <w:tcW w:w="422" w:type="dxa"/>
          </w:tcPr>
          <w:p w14:paraId="1289F43D" w14:textId="296F2EAD" w:rsidR="00F71BB3" w:rsidRPr="00253E43" w:rsidRDefault="00F71BB3" w:rsidP="00A1177F">
            <w:pPr>
              <w:rPr>
                <w:rFonts w:cstheme="minorHAnsi"/>
                <w:b/>
                <w:sz w:val="16"/>
                <w:szCs w:val="16"/>
              </w:rPr>
            </w:pPr>
            <w:r>
              <w:rPr>
                <w:rFonts w:cstheme="minorHAnsi"/>
                <w:b/>
                <w:sz w:val="16"/>
                <w:szCs w:val="16"/>
              </w:rPr>
              <w:t>X</w:t>
            </w:r>
          </w:p>
        </w:tc>
        <w:tc>
          <w:tcPr>
            <w:tcW w:w="422" w:type="dxa"/>
          </w:tcPr>
          <w:p w14:paraId="516B8CCB" w14:textId="77777777" w:rsidR="00F71BB3" w:rsidRPr="00253E43" w:rsidRDefault="00F71BB3" w:rsidP="00A1177F">
            <w:pPr>
              <w:rPr>
                <w:rFonts w:cstheme="minorHAnsi"/>
                <w:b/>
                <w:sz w:val="16"/>
                <w:szCs w:val="16"/>
              </w:rPr>
            </w:pPr>
          </w:p>
        </w:tc>
        <w:tc>
          <w:tcPr>
            <w:tcW w:w="775" w:type="dxa"/>
          </w:tcPr>
          <w:p w14:paraId="26053046"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3019AFD1" w14:textId="77777777" w:rsidR="00F71BB3" w:rsidRPr="00253E43" w:rsidRDefault="00F71BB3" w:rsidP="00A1177F">
            <w:pPr>
              <w:rPr>
                <w:rFonts w:cstheme="minorHAnsi"/>
                <w:b/>
                <w:sz w:val="16"/>
                <w:szCs w:val="16"/>
              </w:rPr>
            </w:pPr>
          </w:p>
        </w:tc>
        <w:tc>
          <w:tcPr>
            <w:tcW w:w="3057" w:type="dxa"/>
          </w:tcPr>
          <w:p w14:paraId="647ABC37" w14:textId="77777777" w:rsidR="00F71BB3" w:rsidRPr="00253E43" w:rsidRDefault="00F71BB3" w:rsidP="00A1177F">
            <w:pPr>
              <w:rPr>
                <w:rFonts w:cstheme="minorHAnsi"/>
                <w:b/>
                <w:sz w:val="16"/>
                <w:szCs w:val="16"/>
              </w:rPr>
            </w:pPr>
          </w:p>
        </w:tc>
      </w:tr>
    </w:tbl>
    <w:p w14:paraId="24206724" w14:textId="27297E8E" w:rsidR="00F158E5" w:rsidRDefault="00F158E5"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16149691" w14:textId="77777777" w:rsidTr="00A1177F">
        <w:tc>
          <w:tcPr>
            <w:tcW w:w="10024" w:type="dxa"/>
            <w:gridSpan w:val="8"/>
            <w:shd w:val="clear" w:color="auto" w:fill="E7E6E6" w:themeFill="background2"/>
          </w:tcPr>
          <w:p w14:paraId="6648E8B7" w14:textId="22E5AA05" w:rsidR="00F71BB3" w:rsidRPr="00253E43" w:rsidRDefault="00F71BB3" w:rsidP="00A1177F">
            <w:pPr>
              <w:jc w:val="center"/>
              <w:rPr>
                <w:rFonts w:cstheme="minorHAnsi"/>
                <w:b/>
                <w:sz w:val="16"/>
                <w:szCs w:val="16"/>
              </w:rPr>
            </w:pPr>
            <w:r>
              <w:rPr>
                <w:rFonts w:cstheme="minorHAnsi"/>
                <w:b/>
                <w:sz w:val="16"/>
                <w:szCs w:val="16"/>
              </w:rPr>
              <w:t>Horas</w:t>
            </w:r>
          </w:p>
        </w:tc>
      </w:tr>
      <w:tr w:rsidR="00F71BB3" w:rsidRPr="00253E43" w14:paraId="30205F03" w14:textId="77777777" w:rsidTr="00A1177F">
        <w:tc>
          <w:tcPr>
            <w:tcW w:w="1918" w:type="dxa"/>
            <w:shd w:val="clear" w:color="auto" w:fill="F2F2F2" w:themeFill="background1" w:themeFillShade="F2"/>
          </w:tcPr>
          <w:p w14:paraId="2EE0E33D"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47A553C"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424898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8BC083B"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094AEA1"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2FC1F3F"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0D4775AD"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097A33C2"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60360D1" w14:textId="77777777" w:rsidTr="00A1177F">
        <w:tc>
          <w:tcPr>
            <w:tcW w:w="1918" w:type="dxa"/>
          </w:tcPr>
          <w:p w14:paraId="64E9BF25"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7656CC19"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7AE0DD3B" w14:textId="65E99013" w:rsidR="00F71BB3" w:rsidRPr="00253E43" w:rsidRDefault="005B4140" w:rsidP="00A1177F">
            <w:pPr>
              <w:rPr>
                <w:rFonts w:cstheme="minorHAnsi"/>
                <w:b/>
                <w:sz w:val="16"/>
                <w:szCs w:val="16"/>
              </w:rPr>
            </w:pPr>
            <w:r>
              <w:rPr>
                <w:rFonts w:cstheme="minorHAnsi"/>
                <w:b/>
                <w:sz w:val="16"/>
                <w:szCs w:val="16"/>
              </w:rPr>
              <w:t>100</w:t>
            </w:r>
          </w:p>
        </w:tc>
        <w:tc>
          <w:tcPr>
            <w:tcW w:w="422" w:type="dxa"/>
          </w:tcPr>
          <w:p w14:paraId="1F940DE8" w14:textId="295E593F" w:rsidR="00F71BB3" w:rsidRPr="00253E43" w:rsidRDefault="00F71BB3" w:rsidP="00A1177F">
            <w:pPr>
              <w:rPr>
                <w:rFonts w:cstheme="minorHAnsi"/>
                <w:b/>
                <w:sz w:val="16"/>
                <w:szCs w:val="16"/>
              </w:rPr>
            </w:pPr>
            <w:r>
              <w:rPr>
                <w:rFonts w:cstheme="minorHAnsi"/>
                <w:b/>
                <w:sz w:val="16"/>
                <w:szCs w:val="16"/>
              </w:rPr>
              <w:t>X</w:t>
            </w:r>
          </w:p>
        </w:tc>
        <w:tc>
          <w:tcPr>
            <w:tcW w:w="422" w:type="dxa"/>
          </w:tcPr>
          <w:p w14:paraId="0DE63F4C" w14:textId="77777777" w:rsidR="00F71BB3" w:rsidRPr="00253E43" w:rsidRDefault="00F71BB3" w:rsidP="00A1177F">
            <w:pPr>
              <w:rPr>
                <w:rFonts w:cstheme="minorHAnsi"/>
                <w:b/>
                <w:sz w:val="16"/>
                <w:szCs w:val="16"/>
              </w:rPr>
            </w:pPr>
          </w:p>
        </w:tc>
        <w:tc>
          <w:tcPr>
            <w:tcW w:w="775" w:type="dxa"/>
          </w:tcPr>
          <w:p w14:paraId="5516FB0F"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DAA4DFB" w14:textId="77777777" w:rsidR="00F71BB3" w:rsidRPr="00253E43" w:rsidRDefault="00F71BB3" w:rsidP="00A1177F">
            <w:pPr>
              <w:rPr>
                <w:rFonts w:cstheme="minorHAnsi"/>
                <w:b/>
                <w:sz w:val="16"/>
                <w:szCs w:val="16"/>
              </w:rPr>
            </w:pPr>
          </w:p>
        </w:tc>
        <w:tc>
          <w:tcPr>
            <w:tcW w:w="3057" w:type="dxa"/>
          </w:tcPr>
          <w:p w14:paraId="397E86BA" w14:textId="77777777" w:rsidR="00F71BB3" w:rsidRPr="00253E43" w:rsidRDefault="00F71BB3" w:rsidP="00A1177F">
            <w:pPr>
              <w:rPr>
                <w:rFonts w:cstheme="minorHAnsi"/>
                <w:b/>
                <w:sz w:val="16"/>
                <w:szCs w:val="16"/>
              </w:rPr>
            </w:pPr>
          </w:p>
        </w:tc>
      </w:tr>
    </w:tbl>
    <w:p w14:paraId="7DE8C7E0" w14:textId="0AA60433"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C9863E8" w14:textId="77777777" w:rsidTr="00A1177F">
        <w:tc>
          <w:tcPr>
            <w:tcW w:w="10024" w:type="dxa"/>
            <w:gridSpan w:val="8"/>
            <w:shd w:val="clear" w:color="auto" w:fill="E7E6E6" w:themeFill="background2"/>
          </w:tcPr>
          <w:p w14:paraId="3DAACD72" w14:textId="45B5472B" w:rsidR="00F71BB3" w:rsidRPr="00253E43" w:rsidRDefault="004C5C53" w:rsidP="00A1177F">
            <w:pPr>
              <w:jc w:val="center"/>
              <w:rPr>
                <w:rFonts w:cstheme="minorHAnsi"/>
                <w:b/>
                <w:sz w:val="16"/>
                <w:szCs w:val="16"/>
              </w:rPr>
            </w:pPr>
            <w:r>
              <w:rPr>
                <w:rFonts w:cstheme="minorHAnsi"/>
                <w:b/>
                <w:sz w:val="16"/>
                <w:szCs w:val="16"/>
              </w:rPr>
              <w:t>Aulas</w:t>
            </w:r>
          </w:p>
        </w:tc>
      </w:tr>
      <w:tr w:rsidR="00F71BB3" w:rsidRPr="00253E43" w14:paraId="6DCF585B" w14:textId="77777777" w:rsidTr="00A1177F">
        <w:tc>
          <w:tcPr>
            <w:tcW w:w="1918" w:type="dxa"/>
            <w:shd w:val="clear" w:color="auto" w:fill="F2F2F2" w:themeFill="background1" w:themeFillShade="F2"/>
          </w:tcPr>
          <w:p w14:paraId="5D3D9EC9"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2001674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70E2E11B"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4AE2C75D"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79070CAE"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1E7E5D82"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70D60616"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DB46D3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77AAC14" w14:textId="77777777" w:rsidTr="00A1177F">
        <w:tc>
          <w:tcPr>
            <w:tcW w:w="1918" w:type="dxa"/>
          </w:tcPr>
          <w:p w14:paraId="467D98CA"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5B5B4F6E"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590304D4" w14:textId="20F92121" w:rsidR="00F71BB3" w:rsidRPr="00253E43" w:rsidRDefault="005B4140" w:rsidP="00A1177F">
            <w:pPr>
              <w:rPr>
                <w:rFonts w:cstheme="minorHAnsi"/>
                <w:b/>
                <w:sz w:val="16"/>
                <w:szCs w:val="16"/>
              </w:rPr>
            </w:pPr>
            <w:r>
              <w:rPr>
                <w:rFonts w:cstheme="minorHAnsi"/>
                <w:b/>
                <w:sz w:val="16"/>
                <w:szCs w:val="16"/>
              </w:rPr>
              <w:t>100</w:t>
            </w:r>
          </w:p>
        </w:tc>
        <w:tc>
          <w:tcPr>
            <w:tcW w:w="422" w:type="dxa"/>
          </w:tcPr>
          <w:p w14:paraId="63DD18FF" w14:textId="23929AC8" w:rsidR="00F71BB3" w:rsidRPr="00253E43" w:rsidRDefault="00F71BB3" w:rsidP="00A1177F">
            <w:pPr>
              <w:rPr>
                <w:rFonts w:cstheme="minorHAnsi"/>
                <w:b/>
                <w:sz w:val="16"/>
                <w:szCs w:val="16"/>
              </w:rPr>
            </w:pPr>
            <w:r>
              <w:rPr>
                <w:rFonts w:cstheme="minorHAnsi"/>
                <w:b/>
                <w:sz w:val="16"/>
                <w:szCs w:val="16"/>
              </w:rPr>
              <w:t>X</w:t>
            </w:r>
          </w:p>
        </w:tc>
        <w:tc>
          <w:tcPr>
            <w:tcW w:w="422" w:type="dxa"/>
          </w:tcPr>
          <w:p w14:paraId="3414E2A0" w14:textId="77777777" w:rsidR="00F71BB3" w:rsidRPr="00253E43" w:rsidRDefault="00F71BB3" w:rsidP="00A1177F">
            <w:pPr>
              <w:rPr>
                <w:rFonts w:cstheme="minorHAnsi"/>
                <w:b/>
                <w:sz w:val="16"/>
                <w:szCs w:val="16"/>
              </w:rPr>
            </w:pPr>
          </w:p>
        </w:tc>
        <w:tc>
          <w:tcPr>
            <w:tcW w:w="775" w:type="dxa"/>
          </w:tcPr>
          <w:p w14:paraId="2046F4DC"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D2C6281" w14:textId="77777777" w:rsidR="00F71BB3" w:rsidRPr="00253E43" w:rsidRDefault="00F71BB3" w:rsidP="00A1177F">
            <w:pPr>
              <w:rPr>
                <w:rFonts w:cstheme="minorHAnsi"/>
                <w:b/>
                <w:sz w:val="16"/>
                <w:szCs w:val="16"/>
              </w:rPr>
            </w:pPr>
          </w:p>
        </w:tc>
        <w:tc>
          <w:tcPr>
            <w:tcW w:w="3057" w:type="dxa"/>
          </w:tcPr>
          <w:p w14:paraId="0ACBCCC1" w14:textId="77777777" w:rsidR="00F71BB3" w:rsidRPr="00253E43" w:rsidRDefault="00F71BB3" w:rsidP="00A1177F">
            <w:pPr>
              <w:rPr>
                <w:rFonts w:cstheme="minorHAnsi"/>
                <w:b/>
                <w:sz w:val="16"/>
                <w:szCs w:val="16"/>
              </w:rPr>
            </w:pPr>
          </w:p>
        </w:tc>
      </w:tr>
    </w:tbl>
    <w:p w14:paraId="1DFBDCF0" w14:textId="106D4F1D"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52B1A59" w14:textId="77777777" w:rsidTr="00A1177F">
        <w:tc>
          <w:tcPr>
            <w:tcW w:w="10024" w:type="dxa"/>
            <w:gridSpan w:val="8"/>
            <w:shd w:val="clear" w:color="auto" w:fill="E7E6E6" w:themeFill="background2"/>
          </w:tcPr>
          <w:p w14:paraId="00D3B749" w14:textId="68DFD163" w:rsidR="00F71BB3" w:rsidRPr="00253E43" w:rsidRDefault="00F71BB3" w:rsidP="00A1177F">
            <w:pPr>
              <w:jc w:val="center"/>
              <w:rPr>
                <w:rFonts w:cstheme="minorHAnsi"/>
                <w:b/>
                <w:sz w:val="16"/>
                <w:szCs w:val="16"/>
              </w:rPr>
            </w:pPr>
            <w:r>
              <w:rPr>
                <w:rFonts w:cstheme="minorHAnsi"/>
                <w:b/>
                <w:sz w:val="16"/>
                <w:szCs w:val="16"/>
              </w:rPr>
              <w:t>Profesores</w:t>
            </w:r>
          </w:p>
        </w:tc>
      </w:tr>
      <w:tr w:rsidR="00F71BB3" w:rsidRPr="00253E43" w14:paraId="2F51F5DB" w14:textId="77777777" w:rsidTr="00A1177F">
        <w:tc>
          <w:tcPr>
            <w:tcW w:w="1918" w:type="dxa"/>
            <w:shd w:val="clear" w:color="auto" w:fill="F2F2F2" w:themeFill="background1" w:themeFillShade="F2"/>
          </w:tcPr>
          <w:p w14:paraId="719EB653"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70C58C54"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5A56E38"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1682565A"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13785C7"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A13D6E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1628D4FC"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77F7255"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33FF1D96" w14:textId="77777777" w:rsidTr="00A1177F">
        <w:tc>
          <w:tcPr>
            <w:tcW w:w="1918" w:type="dxa"/>
          </w:tcPr>
          <w:p w14:paraId="76519744" w14:textId="3E66C291" w:rsidR="00F71BB3" w:rsidRPr="00253E43" w:rsidRDefault="00112FF9" w:rsidP="00112FF9">
            <w:pPr>
              <w:tabs>
                <w:tab w:val="right" w:pos="1702"/>
              </w:tabs>
              <w:rPr>
                <w:rFonts w:cstheme="minorHAnsi"/>
                <w:b/>
                <w:sz w:val="16"/>
                <w:szCs w:val="16"/>
              </w:rPr>
            </w:pPr>
            <w:r>
              <w:rPr>
                <w:rFonts w:cstheme="minorHAnsi"/>
                <w:b/>
                <w:sz w:val="16"/>
                <w:szCs w:val="16"/>
              </w:rPr>
              <w:t>i</w:t>
            </w:r>
            <w:r w:rsidR="00F71BB3">
              <w:rPr>
                <w:rFonts w:cstheme="minorHAnsi"/>
                <w:b/>
                <w:sz w:val="16"/>
                <w:szCs w:val="16"/>
              </w:rPr>
              <w:t>d</w:t>
            </w:r>
            <w:r>
              <w:rPr>
                <w:rFonts w:cstheme="minorHAnsi"/>
                <w:b/>
                <w:sz w:val="16"/>
                <w:szCs w:val="16"/>
              </w:rPr>
              <w:tab/>
            </w:r>
          </w:p>
        </w:tc>
        <w:tc>
          <w:tcPr>
            <w:tcW w:w="1533" w:type="dxa"/>
          </w:tcPr>
          <w:p w14:paraId="3324FB33" w14:textId="15BFA05F"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2CC591CB" w14:textId="101FE1A0" w:rsidR="00F71BB3" w:rsidRPr="00253E43" w:rsidRDefault="005B4140" w:rsidP="00A1177F">
            <w:pPr>
              <w:rPr>
                <w:rFonts w:cstheme="minorHAnsi"/>
                <w:b/>
                <w:sz w:val="16"/>
                <w:szCs w:val="16"/>
              </w:rPr>
            </w:pPr>
            <w:r>
              <w:rPr>
                <w:rFonts w:cstheme="minorHAnsi"/>
                <w:b/>
                <w:sz w:val="16"/>
                <w:szCs w:val="16"/>
              </w:rPr>
              <w:t>100</w:t>
            </w:r>
          </w:p>
        </w:tc>
        <w:tc>
          <w:tcPr>
            <w:tcW w:w="422" w:type="dxa"/>
          </w:tcPr>
          <w:p w14:paraId="3276F06A" w14:textId="4A48BCC7" w:rsidR="00F71BB3" w:rsidRPr="00253E43" w:rsidRDefault="00F71BB3" w:rsidP="00A1177F">
            <w:pPr>
              <w:rPr>
                <w:rFonts w:cstheme="minorHAnsi"/>
                <w:b/>
                <w:sz w:val="16"/>
                <w:szCs w:val="16"/>
              </w:rPr>
            </w:pPr>
            <w:r>
              <w:rPr>
                <w:rFonts w:cstheme="minorHAnsi"/>
                <w:b/>
                <w:sz w:val="16"/>
                <w:szCs w:val="16"/>
              </w:rPr>
              <w:t>X</w:t>
            </w:r>
          </w:p>
        </w:tc>
        <w:tc>
          <w:tcPr>
            <w:tcW w:w="422" w:type="dxa"/>
          </w:tcPr>
          <w:p w14:paraId="17F1D9EB" w14:textId="77777777" w:rsidR="00F71BB3" w:rsidRPr="00253E43" w:rsidRDefault="00F71BB3" w:rsidP="00A1177F">
            <w:pPr>
              <w:rPr>
                <w:rFonts w:cstheme="minorHAnsi"/>
                <w:b/>
                <w:sz w:val="16"/>
                <w:szCs w:val="16"/>
              </w:rPr>
            </w:pPr>
          </w:p>
        </w:tc>
        <w:tc>
          <w:tcPr>
            <w:tcW w:w="775" w:type="dxa"/>
          </w:tcPr>
          <w:p w14:paraId="3441C3D2"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A0212A6" w14:textId="77777777" w:rsidR="00F71BB3" w:rsidRPr="00253E43" w:rsidRDefault="00F71BB3" w:rsidP="00A1177F">
            <w:pPr>
              <w:rPr>
                <w:rFonts w:cstheme="minorHAnsi"/>
                <w:b/>
                <w:sz w:val="16"/>
                <w:szCs w:val="16"/>
              </w:rPr>
            </w:pPr>
          </w:p>
        </w:tc>
        <w:tc>
          <w:tcPr>
            <w:tcW w:w="3057" w:type="dxa"/>
          </w:tcPr>
          <w:p w14:paraId="1C924F76" w14:textId="77777777" w:rsidR="00F71BB3" w:rsidRPr="00253E43" w:rsidRDefault="00F71BB3" w:rsidP="00A1177F">
            <w:pPr>
              <w:rPr>
                <w:rFonts w:cstheme="minorHAnsi"/>
                <w:b/>
                <w:sz w:val="16"/>
                <w:szCs w:val="16"/>
              </w:rPr>
            </w:pPr>
          </w:p>
        </w:tc>
      </w:tr>
      <w:tr w:rsidR="00F71BB3" w:rsidRPr="00253E43" w14:paraId="7A332BB9" w14:textId="77777777" w:rsidTr="00A1177F">
        <w:tc>
          <w:tcPr>
            <w:tcW w:w="1918" w:type="dxa"/>
          </w:tcPr>
          <w:p w14:paraId="68DD668D" w14:textId="3E0E18F0" w:rsidR="00F71BB3" w:rsidRDefault="00F71BB3" w:rsidP="00F71BB3">
            <w:pPr>
              <w:rPr>
                <w:rFonts w:cstheme="minorHAnsi"/>
                <w:b/>
                <w:sz w:val="16"/>
                <w:szCs w:val="16"/>
              </w:rPr>
            </w:pPr>
            <w:r>
              <w:rPr>
                <w:rFonts w:cstheme="minorHAnsi"/>
                <w:b/>
                <w:sz w:val="16"/>
                <w:szCs w:val="16"/>
              </w:rPr>
              <w:t>nombre</w:t>
            </w:r>
          </w:p>
        </w:tc>
        <w:tc>
          <w:tcPr>
            <w:tcW w:w="1533" w:type="dxa"/>
          </w:tcPr>
          <w:p w14:paraId="10B42264" w14:textId="6CCB5AC7"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699810C5" w14:textId="4AD2C6EC" w:rsidR="00F71BB3" w:rsidRDefault="00F71BB3" w:rsidP="00F71BB3">
            <w:pPr>
              <w:rPr>
                <w:rFonts w:cstheme="minorHAnsi"/>
                <w:b/>
                <w:sz w:val="16"/>
                <w:szCs w:val="16"/>
              </w:rPr>
            </w:pPr>
            <w:r>
              <w:rPr>
                <w:rFonts w:cstheme="minorHAnsi"/>
                <w:b/>
                <w:sz w:val="16"/>
                <w:szCs w:val="16"/>
              </w:rPr>
              <w:t>255</w:t>
            </w:r>
          </w:p>
        </w:tc>
        <w:tc>
          <w:tcPr>
            <w:tcW w:w="422" w:type="dxa"/>
          </w:tcPr>
          <w:p w14:paraId="09C8497C" w14:textId="77777777" w:rsidR="00F71BB3" w:rsidRDefault="00F71BB3" w:rsidP="00F71BB3">
            <w:pPr>
              <w:rPr>
                <w:rFonts w:cstheme="minorHAnsi"/>
                <w:b/>
                <w:sz w:val="16"/>
                <w:szCs w:val="16"/>
              </w:rPr>
            </w:pPr>
          </w:p>
        </w:tc>
        <w:tc>
          <w:tcPr>
            <w:tcW w:w="422" w:type="dxa"/>
          </w:tcPr>
          <w:p w14:paraId="63B7CD72" w14:textId="77777777" w:rsidR="00F71BB3" w:rsidRPr="00253E43" w:rsidRDefault="00F71BB3" w:rsidP="00F71BB3">
            <w:pPr>
              <w:rPr>
                <w:rFonts w:cstheme="minorHAnsi"/>
                <w:b/>
                <w:sz w:val="16"/>
                <w:szCs w:val="16"/>
              </w:rPr>
            </w:pPr>
          </w:p>
        </w:tc>
        <w:tc>
          <w:tcPr>
            <w:tcW w:w="775" w:type="dxa"/>
          </w:tcPr>
          <w:p w14:paraId="1D517F7C" w14:textId="53BFD034" w:rsidR="00F71BB3" w:rsidRDefault="00F71BB3" w:rsidP="00F71BB3">
            <w:pPr>
              <w:jc w:val="center"/>
              <w:rPr>
                <w:rFonts w:cstheme="minorHAnsi"/>
                <w:b/>
                <w:sz w:val="16"/>
                <w:szCs w:val="16"/>
              </w:rPr>
            </w:pPr>
            <w:r>
              <w:rPr>
                <w:rFonts w:cstheme="minorHAnsi"/>
                <w:b/>
                <w:sz w:val="16"/>
                <w:szCs w:val="16"/>
              </w:rPr>
              <w:t>X</w:t>
            </w:r>
          </w:p>
        </w:tc>
        <w:tc>
          <w:tcPr>
            <w:tcW w:w="1141" w:type="dxa"/>
          </w:tcPr>
          <w:p w14:paraId="5A946F31" w14:textId="77777777" w:rsidR="00F71BB3" w:rsidRPr="00253E43" w:rsidRDefault="00F71BB3" w:rsidP="00F71BB3">
            <w:pPr>
              <w:rPr>
                <w:rFonts w:cstheme="minorHAnsi"/>
                <w:b/>
                <w:sz w:val="16"/>
                <w:szCs w:val="16"/>
              </w:rPr>
            </w:pPr>
          </w:p>
        </w:tc>
        <w:tc>
          <w:tcPr>
            <w:tcW w:w="3057" w:type="dxa"/>
          </w:tcPr>
          <w:p w14:paraId="0B7A9F05" w14:textId="77777777" w:rsidR="00F71BB3" w:rsidRPr="00253E43" w:rsidRDefault="00F71BB3" w:rsidP="00F71BB3">
            <w:pPr>
              <w:rPr>
                <w:rFonts w:cstheme="minorHAnsi"/>
                <w:b/>
                <w:sz w:val="16"/>
                <w:szCs w:val="16"/>
              </w:rPr>
            </w:pPr>
          </w:p>
        </w:tc>
      </w:tr>
      <w:tr w:rsidR="00F71BB3" w:rsidRPr="00253E43" w14:paraId="2C6CEE3B" w14:textId="77777777" w:rsidTr="00A1177F">
        <w:tc>
          <w:tcPr>
            <w:tcW w:w="1918" w:type="dxa"/>
          </w:tcPr>
          <w:p w14:paraId="73F05442" w14:textId="45BACAA5" w:rsidR="00F71BB3" w:rsidRDefault="00F71BB3" w:rsidP="00F71BB3">
            <w:pPr>
              <w:rPr>
                <w:rFonts w:cstheme="minorHAnsi"/>
                <w:b/>
                <w:sz w:val="16"/>
                <w:szCs w:val="16"/>
              </w:rPr>
            </w:pPr>
            <w:r>
              <w:rPr>
                <w:rFonts w:cstheme="minorHAnsi"/>
                <w:b/>
                <w:sz w:val="16"/>
                <w:szCs w:val="16"/>
              </w:rPr>
              <w:t>apellido</w:t>
            </w:r>
          </w:p>
        </w:tc>
        <w:tc>
          <w:tcPr>
            <w:tcW w:w="1533" w:type="dxa"/>
          </w:tcPr>
          <w:p w14:paraId="65DD70A5" w14:textId="5066804C"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B374FC4" w14:textId="6239C619" w:rsidR="00F71BB3" w:rsidRDefault="00F71BB3" w:rsidP="00F71BB3">
            <w:pPr>
              <w:rPr>
                <w:rFonts w:cstheme="minorHAnsi"/>
                <w:b/>
                <w:sz w:val="16"/>
                <w:szCs w:val="16"/>
              </w:rPr>
            </w:pPr>
            <w:r w:rsidRPr="00D42B7C">
              <w:rPr>
                <w:rFonts w:cstheme="minorHAnsi"/>
                <w:b/>
                <w:sz w:val="16"/>
                <w:szCs w:val="16"/>
              </w:rPr>
              <w:t>255</w:t>
            </w:r>
          </w:p>
        </w:tc>
        <w:tc>
          <w:tcPr>
            <w:tcW w:w="422" w:type="dxa"/>
          </w:tcPr>
          <w:p w14:paraId="13FC0CA4" w14:textId="77777777" w:rsidR="00F71BB3" w:rsidRDefault="00F71BB3" w:rsidP="00F71BB3">
            <w:pPr>
              <w:rPr>
                <w:rFonts w:cstheme="minorHAnsi"/>
                <w:b/>
                <w:sz w:val="16"/>
                <w:szCs w:val="16"/>
              </w:rPr>
            </w:pPr>
          </w:p>
        </w:tc>
        <w:tc>
          <w:tcPr>
            <w:tcW w:w="422" w:type="dxa"/>
          </w:tcPr>
          <w:p w14:paraId="477D9B90" w14:textId="77777777" w:rsidR="00F71BB3" w:rsidRPr="00253E43" w:rsidRDefault="00F71BB3" w:rsidP="00F71BB3">
            <w:pPr>
              <w:rPr>
                <w:rFonts w:cstheme="minorHAnsi"/>
                <w:b/>
                <w:sz w:val="16"/>
                <w:szCs w:val="16"/>
              </w:rPr>
            </w:pPr>
          </w:p>
        </w:tc>
        <w:tc>
          <w:tcPr>
            <w:tcW w:w="775" w:type="dxa"/>
          </w:tcPr>
          <w:p w14:paraId="38C5AEB1" w14:textId="723083E5" w:rsidR="00F71BB3" w:rsidRDefault="00F71BB3" w:rsidP="00F71BB3">
            <w:pPr>
              <w:jc w:val="center"/>
              <w:rPr>
                <w:rFonts w:cstheme="minorHAnsi"/>
                <w:b/>
                <w:sz w:val="16"/>
                <w:szCs w:val="16"/>
              </w:rPr>
            </w:pPr>
            <w:r>
              <w:rPr>
                <w:rFonts w:cstheme="minorHAnsi"/>
                <w:b/>
                <w:sz w:val="16"/>
                <w:szCs w:val="16"/>
              </w:rPr>
              <w:t>X</w:t>
            </w:r>
          </w:p>
        </w:tc>
        <w:tc>
          <w:tcPr>
            <w:tcW w:w="1141" w:type="dxa"/>
          </w:tcPr>
          <w:p w14:paraId="12CB8BCE" w14:textId="77777777" w:rsidR="00F71BB3" w:rsidRPr="00253E43" w:rsidRDefault="00F71BB3" w:rsidP="00F71BB3">
            <w:pPr>
              <w:rPr>
                <w:rFonts w:cstheme="minorHAnsi"/>
                <w:b/>
                <w:sz w:val="16"/>
                <w:szCs w:val="16"/>
              </w:rPr>
            </w:pPr>
          </w:p>
        </w:tc>
        <w:tc>
          <w:tcPr>
            <w:tcW w:w="3057" w:type="dxa"/>
          </w:tcPr>
          <w:p w14:paraId="25BF0699" w14:textId="77777777" w:rsidR="00F71BB3" w:rsidRPr="00253E43" w:rsidRDefault="00F71BB3" w:rsidP="00F71BB3">
            <w:pPr>
              <w:rPr>
                <w:rFonts w:cstheme="minorHAnsi"/>
                <w:b/>
                <w:sz w:val="16"/>
                <w:szCs w:val="16"/>
              </w:rPr>
            </w:pPr>
          </w:p>
        </w:tc>
      </w:tr>
      <w:tr w:rsidR="00F71BB3" w:rsidRPr="00253E43" w14:paraId="6E6865ED" w14:textId="77777777" w:rsidTr="00A1177F">
        <w:tc>
          <w:tcPr>
            <w:tcW w:w="1918" w:type="dxa"/>
          </w:tcPr>
          <w:p w14:paraId="56C3C291" w14:textId="581B97E7" w:rsidR="00F71BB3" w:rsidRDefault="00F71BB3" w:rsidP="00F71BB3">
            <w:pPr>
              <w:rPr>
                <w:rFonts w:cstheme="minorHAnsi"/>
                <w:b/>
                <w:sz w:val="16"/>
                <w:szCs w:val="16"/>
              </w:rPr>
            </w:pPr>
            <w:r>
              <w:rPr>
                <w:rFonts w:cstheme="minorHAnsi"/>
                <w:b/>
                <w:sz w:val="16"/>
                <w:szCs w:val="16"/>
              </w:rPr>
              <w:t>clave</w:t>
            </w:r>
          </w:p>
        </w:tc>
        <w:tc>
          <w:tcPr>
            <w:tcW w:w="1533" w:type="dxa"/>
          </w:tcPr>
          <w:p w14:paraId="2F0C1988" w14:textId="0754D521"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E3C3C9C" w14:textId="5D71A531" w:rsidR="00F71BB3" w:rsidRDefault="00F71BB3" w:rsidP="00F71BB3">
            <w:pPr>
              <w:rPr>
                <w:rFonts w:cstheme="minorHAnsi"/>
                <w:b/>
                <w:sz w:val="16"/>
                <w:szCs w:val="16"/>
              </w:rPr>
            </w:pPr>
            <w:r w:rsidRPr="00D42B7C">
              <w:rPr>
                <w:rFonts w:cstheme="minorHAnsi"/>
                <w:b/>
                <w:sz w:val="16"/>
                <w:szCs w:val="16"/>
              </w:rPr>
              <w:t>255</w:t>
            </w:r>
          </w:p>
        </w:tc>
        <w:tc>
          <w:tcPr>
            <w:tcW w:w="422" w:type="dxa"/>
          </w:tcPr>
          <w:p w14:paraId="67EE3471" w14:textId="77777777" w:rsidR="00F71BB3" w:rsidRDefault="00F71BB3" w:rsidP="00F71BB3">
            <w:pPr>
              <w:rPr>
                <w:rFonts w:cstheme="minorHAnsi"/>
                <w:b/>
                <w:sz w:val="16"/>
                <w:szCs w:val="16"/>
              </w:rPr>
            </w:pPr>
          </w:p>
        </w:tc>
        <w:tc>
          <w:tcPr>
            <w:tcW w:w="422" w:type="dxa"/>
          </w:tcPr>
          <w:p w14:paraId="385EB1FC" w14:textId="77777777" w:rsidR="00F71BB3" w:rsidRPr="00253E43" w:rsidRDefault="00F71BB3" w:rsidP="00F71BB3">
            <w:pPr>
              <w:rPr>
                <w:rFonts w:cstheme="minorHAnsi"/>
                <w:b/>
                <w:sz w:val="16"/>
                <w:szCs w:val="16"/>
              </w:rPr>
            </w:pPr>
          </w:p>
        </w:tc>
        <w:tc>
          <w:tcPr>
            <w:tcW w:w="775" w:type="dxa"/>
          </w:tcPr>
          <w:p w14:paraId="23DEEFB5" w14:textId="70FD9427" w:rsidR="00F71BB3" w:rsidRDefault="00F71BB3" w:rsidP="00F71BB3">
            <w:pPr>
              <w:jc w:val="center"/>
              <w:rPr>
                <w:rFonts w:cstheme="minorHAnsi"/>
                <w:b/>
                <w:sz w:val="16"/>
                <w:szCs w:val="16"/>
              </w:rPr>
            </w:pPr>
            <w:r>
              <w:rPr>
                <w:rFonts w:cstheme="minorHAnsi"/>
                <w:b/>
                <w:sz w:val="16"/>
                <w:szCs w:val="16"/>
              </w:rPr>
              <w:t>X</w:t>
            </w:r>
          </w:p>
        </w:tc>
        <w:tc>
          <w:tcPr>
            <w:tcW w:w="1141" w:type="dxa"/>
          </w:tcPr>
          <w:p w14:paraId="3A9EC075" w14:textId="77777777" w:rsidR="00F71BB3" w:rsidRPr="00253E43" w:rsidRDefault="00F71BB3" w:rsidP="00F71BB3">
            <w:pPr>
              <w:rPr>
                <w:rFonts w:cstheme="minorHAnsi"/>
                <w:b/>
                <w:sz w:val="16"/>
                <w:szCs w:val="16"/>
              </w:rPr>
            </w:pPr>
          </w:p>
        </w:tc>
        <w:tc>
          <w:tcPr>
            <w:tcW w:w="3057" w:type="dxa"/>
          </w:tcPr>
          <w:p w14:paraId="774A09D7" w14:textId="3C27CD48" w:rsidR="00F71BB3" w:rsidRPr="00253E43" w:rsidRDefault="00F71BB3" w:rsidP="00F71BB3">
            <w:pPr>
              <w:rPr>
                <w:rFonts w:cstheme="minorHAnsi"/>
                <w:b/>
                <w:sz w:val="16"/>
                <w:szCs w:val="16"/>
              </w:rPr>
            </w:pPr>
            <w:r>
              <w:rPr>
                <w:rFonts w:cstheme="minorHAnsi"/>
                <w:b/>
                <w:sz w:val="16"/>
                <w:szCs w:val="16"/>
              </w:rPr>
              <w:t>Encriptada SHA1</w:t>
            </w:r>
          </w:p>
        </w:tc>
      </w:tr>
    </w:tbl>
    <w:p w14:paraId="4C80B605" w14:textId="31B72295"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F4C43BE" w14:textId="77777777" w:rsidTr="00A1177F">
        <w:tc>
          <w:tcPr>
            <w:tcW w:w="10024" w:type="dxa"/>
            <w:gridSpan w:val="8"/>
            <w:shd w:val="clear" w:color="auto" w:fill="E7E6E6" w:themeFill="background2"/>
          </w:tcPr>
          <w:p w14:paraId="47F5E483" w14:textId="4576A00B" w:rsidR="00F71BB3" w:rsidRPr="00253E43" w:rsidRDefault="00F71BB3" w:rsidP="00A1177F">
            <w:pPr>
              <w:jc w:val="center"/>
              <w:rPr>
                <w:rFonts w:cstheme="minorHAnsi"/>
                <w:b/>
                <w:sz w:val="16"/>
                <w:szCs w:val="16"/>
              </w:rPr>
            </w:pPr>
            <w:r>
              <w:rPr>
                <w:rFonts w:cstheme="minorHAnsi"/>
                <w:b/>
                <w:sz w:val="16"/>
                <w:szCs w:val="16"/>
              </w:rPr>
              <w:t>Guardias</w:t>
            </w:r>
          </w:p>
        </w:tc>
      </w:tr>
      <w:tr w:rsidR="00F71BB3" w:rsidRPr="00253E43" w14:paraId="0434E395" w14:textId="77777777" w:rsidTr="00A1177F">
        <w:tc>
          <w:tcPr>
            <w:tcW w:w="1918" w:type="dxa"/>
            <w:shd w:val="clear" w:color="auto" w:fill="F2F2F2" w:themeFill="background1" w:themeFillShade="F2"/>
          </w:tcPr>
          <w:p w14:paraId="6BCF94CE"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158C994D"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4DE1D93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C560BCF"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3C0FEA54"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499D622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5CBFAAA"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6D5C2CF0"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8C884A6" w14:textId="77777777" w:rsidTr="00A1177F">
        <w:tc>
          <w:tcPr>
            <w:tcW w:w="1918" w:type="dxa"/>
          </w:tcPr>
          <w:p w14:paraId="7C0B9049" w14:textId="019A3480" w:rsidR="00F71BB3" w:rsidRPr="00253E43" w:rsidRDefault="00112FF9" w:rsidP="00A1177F">
            <w:pPr>
              <w:rPr>
                <w:rFonts w:cstheme="minorHAnsi"/>
                <w:b/>
                <w:sz w:val="16"/>
                <w:szCs w:val="16"/>
              </w:rPr>
            </w:pPr>
            <w:r>
              <w:rPr>
                <w:rFonts w:cstheme="minorHAnsi"/>
                <w:b/>
                <w:sz w:val="16"/>
                <w:szCs w:val="16"/>
              </w:rPr>
              <w:t>id</w:t>
            </w:r>
          </w:p>
        </w:tc>
        <w:tc>
          <w:tcPr>
            <w:tcW w:w="1533" w:type="dxa"/>
          </w:tcPr>
          <w:p w14:paraId="62AB3375" w14:textId="77777777"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5CE201EB" w14:textId="301F93C8" w:rsidR="00F71BB3" w:rsidRPr="00253E43" w:rsidRDefault="005B4140" w:rsidP="00A1177F">
            <w:pPr>
              <w:rPr>
                <w:rFonts w:cstheme="minorHAnsi"/>
                <w:b/>
                <w:sz w:val="16"/>
                <w:szCs w:val="16"/>
              </w:rPr>
            </w:pPr>
            <w:r>
              <w:rPr>
                <w:rFonts w:cstheme="minorHAnsi"/>
                <w:b/>
                <w:sz w:val="16"/>
                <w:szCs w:val="16"/>
              </w:rPr>
              <w:t>100</w:t>
            </w:r>
          </w:p>
        </w:tc>
        <w:tc>
          <w:tcPr>
            <w:tcW w:w="422" w:type="dxa"/>
          </w:tcPr>
          <w:p w14:paraId="65707C38" w14:textId="77777777" w:rsidR="00F71BB3" w:rsidRPr="00253E43" w:rsidRDefault="00F71BB3" w:rsidP="00A1177F">
            <w:pPr>
              <w:rPr>
                <w:rFonts w:cstheme="minorHAnsi"/>
                <w:b/>
                <w:sz w:val="16"/>
                <w:szCs w:val="16"/>
              </w:rPr>
            </w:pPr>
            <w:r>
              <w:rPr>
                <w:rFonts w:cstheme="minorHAnsi"/>
                <w:b/>
                <w:sz w:val="16"/>
                <w:szCs w:val="16"/>
              </w:rPr>
              <w:t>X</w:t>
            </w:r>
          </w:p>
        </w:tc>
        <w:tc>
          <w:tcPr>
            <w:tcW w:w="422" w:type="dxa"/>
          </w:tcPr>
          <w:p w14:paraId="275A671B" w14:textId="77777777" w:rsidR="00F71BB3" w:rsidRPr="00253E43" w:rsidRDefault="00F71BB3" w:rsidP="00A1177F">
            <w:pPr>
              <w:rPr>
                <w:rFonts w:cstheme="minorHAnsi"/>
                <w:b/>
                <w:sz w:val="16"/>
                <w:szCs w:val="16"/>
              </w:rPr>
            </w:pPr>
          </w:p>
        </w:tc>
        <w:tc>
          <w:tcPr>
            <w:tcW w:w="775" w:type="dxa"/>
          </w:tcPr>
          <w:p w14:paraId="52324CD3"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EBA2892" w14:textId="77777777" w:rsidR="00F71BB3" w:rsidRPr="00253E43" w:rsidRDefault="00F71BB3" w:rsidP="00A1177F">
            <w:pPr>
              <w:rPr>
                <w:rFonts w:cstheme="minorHAnsi"/>
                <w:b/>
                <w:sz w:val="16"/>
                <w:szCs w:val="16"/>
              </w:rPr>
            </w:pPr>
          </w:p>
        </w:tc>
        <w:tc>
          <w:tcPr>
            <w:tcW w:w="3057" w:type="dxa"/>
          </w:tcPr>
          <w:p w14:paraId="76B354C8" w14:textId="77777777" w:rsidR="00F71BB3" w:rsidRPr="00253E43" w:rsidRDefault="00F71BB3" w:rsidP="00A1177F">
            <w:pPr>
              <w:rPr>
                <w:rFonts w:cstheme="minorHAnsi"/>
                <w:b/>
                <w:sz w:val="16"/>
                <w:szCs w:val="16"/>
              </w:rPr>
            </w:pPr>
          </w:p>
        </w:tc>
      </w:tr>
      <w:tr w:rsidR="00F71BB3" w:rsidRPr="00253E43" w14:paraId="16CEB71F" w14:textId="77777777" w:rsidTr="00A1177F">
        <w:tc>
          <w:tcPr>
            <w:tcW w:w="1918" w:type="dxa"/>
          </w:tcPr>
          <w:p w14:paraId="1F95C839" w14:textId="383FE508" w:rsidR="00F71BB3" w:rsidRDefault="00F71BB3" w:rsidP="00A1177F">
            <w:pPr>
              <w:rPr>
                <w:rFonts w:cstheme="minorHAnsi"/>
                <w:b/>
                <w:sz w:val="16"/>
                <w:szCs w:val="16"/>
              </w:rPr>
            </w:pPr>
            <w:r>
              <w:rPr>
                <w:rFonts w:cstheme="minorHAnsi"/>
                <w:b/>
                <w:sz w:val="16"/>
                <w:szCs w:val="16"/>
              </w:rPr>
              <w:t>dia</w:t>
            </w:r>
          </w:p>
        </w:tc>
        <w:tc>
          <w:tcPr>
            <w:tcW w:w="1533" w:type="dxa"/>
          </w:tcPr>
          <w:p w14:paraId="502EE61B" w14:textId="7B2EE98A" w:rsidR="00F71BB3" w:rsidRDefault="00F71BB3" w:rsidP="00A1177F">
            <w:pPr>
              <w:rPr>
                <w:rFonts w:cstheme="minorHAnsi"/>
                <w:b/>
                <w:sz w:val="16"/>
                <w:szCs w:val="16"/>
              </w:rPr>
            </w:pPr>
            <w:r>
              <w:rPr>
                <w:rFonts w:cstheme="minorHAnsi"/>
                <w:b/>
                <w:sz w:val="16"/>
                <w:szCs w:val="16"/>
              </w:rPr>
              <w:t>DATE</w:t>
            </w:r>
          </w:p>
        </w:tc>
        <w:tc>
          <w:tcPr>
            <w:tcW w:w="756" w:type="dxa"/>
          </w:tcPr>
          <w:p w14:paraId="323E8AE0" w14:textId="77777777" w:rsidR="00F71BB3" w:rsidRDefault="00F71BB3" w:rsidP="00A1177F">
            <w:pPr>
              <w:rPr>
                <w:rFonts w:cstheme="minorHAnsi"/>
                <w:b/>
                <w:sz w:val="16"/>
                <w:szCs w:val="16"/>
              </w:rPr>
            </w:pPr>
            <w:r>
              <w:rPr>
                <w:rFonts w:cstheme="minorHAnsi"/>
                <w:b/>
                <w:sz w:val="16"/>
                <w:szCs w:val="16"/>
              </w:rPr>
              <w:t>255</w:t>
            </w:r>
          </w:p>
        </w:tc>
        <w:tc>
          <w:tcPr>
            <w:tcW w:w="422" w:type="dxa"/>
          </w:tcPr>
          <w:p w14:paraId="246290E3" w14:textId="2DD50C74" w:rsidR="00F71BB3" w:rsidRDefault="00F71BB3" w:rsidP="00A1177F">
            <w:pPr>
              <w:rPr>
                <w:rFonts w:cstheme="minorHAnsi"/>
                <w:b/>
                <w:sz w:val="16"/>
                <w:szCs w:val="16"/>
              </w:rPr>
            </w:pPr>
            <w:r>
              <w:rPr>
                <w:rFonts w:cstheme="minorHAnsi"/>
                <w:b/>
                <w:sz w:val="16"/>
                <w:szCs w:val="16"/>
              </w:rPr>
              <w:t>X</w:t>
            </w:r>
          </w:p>
        </w:tc>
        <w:tc>
          <w:tcPr>
            <w:tcW w:w="422" w:type="dxa"/>
          </w:tcPr>
          <w:p w14:paraId="745D2250" w14:textId="77777777" w:rsidR="00F71BB3" w:rsidRPr="00253E43" w:rsidRDefault="00F71BB3" w:rsidP="00A1177F">
            <w:pPr>
              <w:rPr>
                <w:rFonts w:cstheme="minorHAnsi"/>
                <w:b/>
                <w:sz w:val="16"/>
                <w:szCs w:val="16"/>
              </w:rPr>
            </w:pPr>
          </w:p>
        </w:tc>
        <w:tc>
          <w:tcPr>
            <w:tcW w:w="775" w:type="dxa"/>
          </w:tcPr>
          <w:p w14:paraId="33FA4CB3"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245D4FC3" w14:textId="77777777" w:rsidR="00F71BB3" w:rsidRPr="00253E43" w:rsidRDefault="00F71BB3" w:rsidP="00A1177F">
            <w:pPr>
              <w:rPr>
                <w:rFonts w:cstheme="minorHAnsi"/>
                <w:b/>
                <w:sz w:val="16"/>
                <w:szCs w:val="16"/>
              </w:rPr>
            </w:pPr>
          </w:p>
        </w:tc>
        <w:tc>
          <w:tcPr>
            <w:tcW w:w="3057" w:type="dxa"/>
          </w:tcPr>
          <w:p w14:paraId="2AC9B26D" w14:textId="2CE82DBE" w:rsidR="00F71BB3" w:rsidRPr="00253E43" w:rsidRDefault="00F71BB3" w:rsidP="00A1177F">
            <w:pPr>
              <w:rPr>
                <w:rFonts w:cstheme="minorHAnsi"/>
                <w:b/>
                <w:sz w:val="16"/>
                <w:szCs w:val="16"/>
              </w:rPr>
            </w:pPr>
            <w:r>
              <w:rPr>
                <w:rFonts w:cstheme="minorHAnsi"/>
                <w:b/>
                <w:sz w:val="16"/>
                <w:szCs w:val="16"/>
              </w:rPr>
              <w:t>Solo fecha, no hora</w:t>
            </w:r>
          </w:p>
        </w:tc>
      </w:tr>
      <w:tr w:rsidR="00F71BB3" w:rsidRPr="00253E43" w14:paraId="1BE4C22C" w14:textId="77777777" w:rsidTr="00A1177F">
        <w:tc>
          <w:tcPr>
            <w:tcW w:w="1918" w:type="dxa"/>
          </w:tcPr>
          <w:p w14:paraId="1353EA98" w14:textId="224435EA" w:rsidR="00F71BB3" w:rsidRDefault="00F71BB3" w:rsidP="00A1177F">
            <w:pPr>
              <w:rPr>
                <w:rFonts w:cstheme="minorHAnsi"/>
                <w:b/>
                <w:sz w:val="16"/>
                <w:szCs w:val="16"/>
              </w:rPr>
            </w:pPr>
            <w:r>
              <w:rPr>
                <w:rFonts w:cstheme="minorHAnsi"/>
                <w:b/>
                <w:sz w:val="16"/>
                <w:szCs w:val="16"/>
              </w:rPr>
              <w:t>hora</w:t>
            </w:r>
          </w:p>
        </w:tc>
        <w:tc>
          <w:tcPr>
            <w:tcW w:w="1533" w:type="dxa"/>
          </w:tcPr>
          <w:p w14:paraId="155B83E4"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72DF7DEB" w14:textId="0CC4D23C" w:rsidR="00F71BB3" w:rsidRDefault="005B4140" w:rsidP="00A1177F">
            <w:pPr>
              <w:rPr>
                <w:rFonts w:cstheme="minorHAnsi"/>
                <w:b/>
                <w:sz w:val="16"/>
                <w:szCs w:val="16"/>
              </w:rPr>
            </w:pPr>
            <w:r>
              <w:rPr>
                <w:rFonts w:cstheme="minorHAnsi"/>
                <w:b/>
                <w:sz w:val="16"/>
                <w:szCs w:val="16"/>
              </w:rPr>
              <w:t>100</w:t>
            </w:r>
          </w:p>
        </w:tc>
        <w:tc>
          <w:tcPr>
            <w:tcW w:w="422" w:type="dxa"/>
          </w:tcPr>
          <w:p w14:paraId="02EE9424" w14:textId="614B8BB1" w:rsidR="00F71BB3" w:rsidRDefault="00F71BB3" w:rsidP="00A1177F">
            <w:pPr>
              <w:rPr>
                <w:rFonts w:cstheme="minorHAnsi"/>
                <w:b/>
                <w:sz w:val="16"/>
                <w:szCs w:val="16"/>
              </w:rPr>
            </w:pPr>
            <w:r>
              <w:rPr>
                <w:rFonts w:cstheme="minorHAnsi"/>
                <w:b/>
                <w:sz w:val="16"/>
                <w:szCs w:val="16"/>
              </w:rPr>
              <w:t>X</w:t>
            </w:r>
          </w:p>
        </w:tc>
        <w:tc>
          <w:tcPr>
            <w:tcW w:w="422" w:type="dxa"/>
          </w:tcPr>
          <w:p w14:paraId="15B5CE9F" w14:textId="2A3ADF11" w:rsidR="00F71BB3" w:rsidRPr="00253E43" w:rsidRDefault="00F71BB3" w:rsidP="00A1177F">
            <w:pPr>
              <w:rPr>
                <w:rFonts w:cstheme="minorHAnsi"/>
                <w:b/>
                <w:sz w:val="16"/>
                <w:szCs w:val="16"/>
              </w:rPr>
            </w:pPr>
            <w:r>
              <w:rPr>
                <w:rFonts w:cstheme="minorHAnsi"/>
                <w:b/>
                <w:sz w:val="16"/>
                <w:szCs w:val="16"/>
              </w:rPr>
              <w:t>X</w:t>
            </w:r>
          </w:p>
        </w:tc>
        <w:tc>
          <w:tcPr>
            <w:tcW w:w="775" w:type="dxa"/>
          </w:tcPr>
          <w:p w14:paraId="7AC45D50"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5A3CB5B4" w14:textId="77777777" w:rsidR="00F71BB3" w:rsidRPr="00253E43" w:rsidRDefault="00F71BB3" w:rsidP="00A1177F">
            <w:pPr>
              <w:rPr>
                <w:rFonts w:cstheme="minorHAnsi"/>
                <w:b/>
                <w:sz w:val="16"/>
                <w:szCs w:val="16"/>
              </w:rPr>
            </w:pPr>
          </w:p>
        </w:tc>
        <w:tc>
          <w:tcPr>
            <w:tcW w:w="3057" w:type="dxa"/>
          </w:tcPr>
          <w:p w14:paraId="6613AD1B" w14:textId="007E9445" w:rsidR="00F71BB3" w:rsidRPr="00253E43" w:rsidRDefault="00F71BB3" w:rsidP="00A1177F">
            <w:pPr>
              <w:rPr>
                <w:rFonts w:cstheme="minorHAnsi"/>
                <w:b/>
                <w:sz w:val="16"/>
                <w:szCs w:val="16"/>
              </w:rPr>
            </w:pPr>
            <w:r>
              <w:rPr>
                <w:rFonts w:cstheme="minorHAnsi"/>
                <w:b/>
                <w:sz w:val="16"/>
                <w:szCs w:val="16"/>
              </w:rPr>
              <w:t>FK Horas</w:t>
            </w:r>
          </w:p>
        </w:tc>
      </w:tr>
      <w:tr w:rsidR="00F71BB3" w:rsidRPr="00253E43" w14:paraId="56FE8639" w14:textId="77777777" w:rsidTr="00A1177F">
        <w:tc>
          <w:tcPr>
            <w:tcW w:w="1918" w:type="dxa"/>
          </w:tcPr>
          <w:p w14:paraId="31F9D1E6" w14:textId="11AE6EFA" w:rsidR="00F71BB3" w:rsidRDefault="00F71BB3" w:rsidP="00A1177F">
            <w:pPr>
              <w:rPr>
                <w:rFonts w:cstheme="minorHAnsi"/>
                <w:b/>
                <w:sz w:val="16"/>
                <w:szCs w:val="16"/>
              </w:rPr>
            </w:pPr>
            <w:r>
              <w:rPr>
                <w:rFonts w:cstheme="minorHAnsi"/>
                <w:b/>
                <w:sz w:val="16"/>
                <w:szCs w:val="16"/>
              </w:rPr>
              <w:t>curso</w:t>
            </w:r>
          </w:p>
        </w:tc>
        <w:tc>
          <w:tcPr>
            <w:tcW w:w="1533" w:type="dxa"/>
          </w:tcPr>
          <w:p w14:paraId="57F63C12"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1C6B5E60" w14:textId="64E0A847" w:rsidR="00F71BB3" w:rsidRDefault="005B4140" w:rsidP="00A1177F">
            <w:pPr>
              <w:rPr>
                <w:rFonts w:cstheme="minorHAnsi"/>
                <w:b/>
                <w:sz w:val="16"/>
                <w:szCs w:val="16"/>
              </w:rPr>
            </w:pPr>
            <w:r>
              <w:rPr>
                <w:rFonts w:cstheme="minorHAnsi"/>
                <w:b/>
                <w:sz w:val="16"/>
                <w:szCs w:val="16"/>
              </w:rPr>
              <w:t>100</w:t>
            </w:r>
          </w:p>
        </w:tc>
        <w:tc>
          <w:tcPr>
            <w:tcW w:w="422" w:type="dxa"/>
          </w:tcPr>
          <w:p w14:paraId="5E104890" w14:textId="77777777" w:rsidR="00F71BB3" w:rsidRDefault="00F71BB3" w:rsidP="00A1177F">
            <w:pPr>
              <w:rPr>
                <w:rFonts w:cstheme="minorHAnsi"/>
                <w:b/>
                <w:sz w:val="16"/>
                <w:szCs w:val="16"/>
              </w:rPr>
            </w:pPr>
          </w:p>
        </w:tc>
        <w:tc>
          <w:tcPr>
            <w:tcW w:w="422" w:type="dxa"/>
          </w:tcPr>
          <w:p w14:paraId="31BCA54A" w14:textId="77777777" w:rsidR="00F71BB3" w:rsidRPr="00253E43" w:rsidRDefault="00F71BB3" w:rsidP="00A1177F">
            <w:pPr>
              <w:rPr>
                <w:rFonts w:cstheme="minorHAnsi"/>
                <w:b/>
                <w:sz w:val="16"/>
                <w:szCs w:val="16"/>
              </w:rPr>
            </w:pPr>
          </w:p>
        </w:tc>
        <w:tc>
          <w:tcPr>
            <w:tcW w:w="775" w:type="dxa"/>
          </w:tcPr>
          <w:p w14:paraId="2D1DCDB8"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6B69CA68" w14:textId="77777777" w:rsidR="00F71BB3" w:rsidRPr="00253E43" w:rsidRDefault="00F71BB3" w:rsidP="00A1177F">
            <w:pPr>
              <w:rPr>
                <w:rFonts w:cstheme="minorHAnsi"/>
                <w:b/>
                <w:sz w:val="16"/>
                <w:szCs w:val="16"/>
              </w:rPr>
            </w:pPr>
          </w:p>
        </w:tc>
        <w:tc>
          <w:tcPr>
            <w:tcW w:w="3057" w:type="dxa"/>
          </w:tcPr>
          <w:p w14:paraId="5486EB52" w14:textId="3C959BCD" w:rsidR="00F71BB3" w:rsidRPr="00253E43" w:rsidRDefault="00F71BB3" w:rsidP="00A1177F">
            <w:pPr>
              <w:rPr>
                <w:rFonts w:cstheme="minorHAnsi"/>
                <w:b/>
                <w:sz w:val="16"/>
                <w:szCs w:val="16"/>
              </w:rPr>
            </w:pPr>
            <w:r>
              <w:rPr>
                <w:rFonts w:cstheme="minorHAnsi"/>
                <w:b/>
                <w:sz w:val="16"/>
                <w:szCs w:val="16"/>
              </w:rPr>
              <w:t>FK Cursos</w:t>
            </w:r>
          </w:p>
        </w:tc>
      </w:tr>
      <w:tr w:rsidR="00F71BB3" w:rsidRPr="00253E43" w14:paraId="02F7F9C5" w14:textId="77777777" w:rsidTr="00A1177F">
        <w:tc>
          <w:tcPr>
            <w:tcW w:w="1918" w:type="dxa"/>
          </w:tcPr>
          <w:p w14:paraId="443EBA1D" w14:textId="5488B068" w:rsidR="00F71BB3" w:rsidRDefault="00F71BB3" w:rsidP="00F71BB3">
            <w:pPr>
              <w:rPr>
                <w:rFonts w:cstheme="minorHAnsi"/>
                <w:b/>
                <w:sz w:val="16"/>
                <w:szCs w:val="16"/>
              </w:rPr>
            </w:pPr>
            <w:r>
              <w:rPr>
                <w:rFonts w:cstheme="minorHAnsi"/>
                <w:b/>
                <w:sz w:val="16"/>
                <w:szCs w:val="16"/>
              </w:rPr>
              <w:t>clase</w:t>
            </w:r>
          </w:p>
        </w:tc>
        <w:tc>
          <w:tcPr>
            <w:tcW w:w="1533" w:type="dxa"/>
          </w:tcPr>
          <w:p w14:paraId="3576D0E1" w14:textId="43914FA0" w:rsidR="00F71BB3" w:rsidRPr="00957405" w:rsidRDefault="00F71BB3" w:rsidP="00F71BB3">
            <w:pPr>
              <w:rPr>
                <w:rFonts w:cstheme="minorHAnsi"/>
                <w:b/>
                <w:sz w:val="16"/>
                <w:szCs w:val="16"/>
              </w:rPr>
            </w:pPr>
            <w:r w:rsidRPr="00957405">
              <w:rPr>
                <w:rFonts w:cstheme="minorHAnsi"/>
                <w:b/>
                <w:sz w:val="16"/>
                <w:szCs w:val="16"/>
              </w:rPr>
              <w:t>VARCHAR</w:t>
            </w:r>
          </w:p>
        </w:tc>
        <w:tc>
          <w:tcPr>
            <w:tcW w:w="756" w:type="dxa"/>
          </w:tcPr>
          <w:p w14:paraId="2A3816F0" w14:textId="64C94AB6" w:rsidR="00F71BB3" w:rsidRDefault="005B4140" w:rsidP="00F71BB3">
            <w:pPr>
              <w:rPr>
                <w:rFonts w:cstheme="minorHAnsi"/>
                <w:b/>
                <w:sz w:val="16"/>
                <w:szCs w:val="16"/>
              </w:rPr>
            </w:pPr>
            <w:r>
              <w:rPr>
                <w:rFonts w:cstheme="minorHAnsi"/>
                <w:b/>
                <w:sz w:val="16"/>
                <w:szCs w:val="16"/>
              </w:rPr>
              <w:t>100</w:t>
            </w:r>
          </w:p>
        </w:tc>
        <w:tc>
          <w:tcPr>
            <w:tcW w:w="422" w:type="dxa"/>
          </w:tcPr>
          <w:p w14:paraId="44D4CECD" w14:textId="77777777" w:rsidR="00F71BB3" w:rsidRDefault="00F71BB3" w:rsidP="00F71BB3">
            <w:pPr>
              <w:rPr>
                <w:rFonts w:cstheme="minorHAnsi"/>
                <w:b/>
                <w:sz w:val="16"/>
                <w:szCs w:val="16"/>
              </w:rPr>
            </w:pPr>
          </w:p>
        </w:tc>
        <w:tc>
          <w:tcPr>
            <w:tcW w:w="422" w:type="dxa"/>
          </w:tcPr>
          <w:p w14:paraId="330E719B" w14:textId="77777777" w:rsidR="00F71BB3" w:rsidRPr="00253E43" w:rsidRDefault="00F71BB3" w:rsidP="00F71BB3">
            <w:pPr>
              <w:rPr>
                <w:rFonts w:cstheme="minorHAnsi"/>
                <w:b/>
                <w:sz w:val="16"/>
                <w:szCs w:val="16"/>
              </w:rPr>
            </w:pPr>
          </w:p>
        </w:tc>
        <w:tc>
          <w:tcPr>
            <w:tcW w:w="775" w:type="dxa"/>
          </w:tcPr>
          <w:p w14:paraId="4C2906B3" w14:textId="35095AFF" w:rsidR="00F71BB3" w:rsidRDefault="00F71BB3" w:rsidP="00F71BB3">
            <w:pPr>
              <w:jc w:val="center"/>
              <w:rPr>
                <w:rFonts w:cstheme="minorHAnsi"/>
                <w:b/>
                <w:sz w:val="16"/>
                <w:szCs w:val="16"/>
              </w:rPr>
            </w:pPr>
            <w:r>
              <w:rPr>
                <w:rFonts w:cstheme="minorHAnsi"/>
                <w:b/>
                <w:sz w:val="16"/>
                <w:szCs w:val="16"/>
              </w:rPr>
              <w:t>X</w:t>
            </w:r>
          </w:p>
        </w:tc>
        <w:tc>
          <w:tcPr>
            <w:tcW w:w="1141" w:type="dxa"/>
          </w:tcPr>
          <w:p w14:paraId="5CF2CE21" w14:textId="77777777" w:rsidR="00F71BB3" w:rsidRPr="00253E43" w:rsidRDefault="00F71BB3" w:rsidP="00F71BB3">
            <w:pPr>
              <w:rPr>
                <w:rFonts w:cstheme="minorHAnsi"/>
                <w:b/>
                <w:sz w:val="16"/>
                <w:szCs w:val="16"/>
              </w:rPr>
            </w:pPr>
          </w:p>
        </w:tc>
        <w:tc>
          <w:tcPr>
            <w:tcW w:w="3057" w:type="dxa"/>
          </w:tcPr>
          <w:p w14:paraId="69DA9E4E" w14:textId="5B6D7A02" w:rsidR="00F71BB3" w:rsidRDefault="00F71BB3" w:rsidP="00F71BB3">
            <w:pPr>
              <w:rPr>
                <w:rFonts w:cstheme="minorHAnsi"/>
                <w:b/>
                <w:sz w:val="16"/>
                <w:szCs w:val="16"/>
              </w:rPr>
            </w:pPr>
            <w:r>
              <w:rPr>
                <w:rFonts w:cstheme="minorHAnsi"/>
                <w:b/>
                <w:sz w:val="16"/>
                <w:szCs w:val="16"/>
              </w:rPr>
              <w:t>FK Clases</w:t>
            </w:r>
          </w:p>
        </w:tc>
      </w:tr>
      <w:tr w:rsidR="00F71BB3" w:rsidRPr="00253E43" w14:paraId="1F8474B3" w14:textId="77777777" w:rsidTr="00A1177F">
        <w:tc>
          <w:tcPr>
            <w:tcW w:w="1918" w:type="dxa"/>
          </w:tcPr>
          <w:p w14:paraId="7C338196" w14:textId="2AC9A7ED" w:rsidR="00F71BB3" w:rsidRDefault="00F71BB3" w:rsidP="00F71BB3">
            <w:pPr>
              <w:rPr>
                <w:rFonts w:cstheme="minorHAnsi"/>
                <w:b/>
                <w:sz w:val="16"/>
                <w:szCs w:val="16"/>
              </w:rPr>
            </w:pPr>
            <w:r>
              <w:rPr>
                <w:rFonts w:cstheme="minorHAnsi"/>
                <w:b/>
                <w:sz w:val="16"/>
                <w:szCs w:val="16"/>
              </w:rPr>
              <w:t>tarea</w:t>
            </w:r>
          </w:p>
        </w:tc>
        <w:tc>
          <w:tcPr>
            <w:tcW w:w="1533" w:type="dxa"/>
          </w:tcPr>
          <w:p w14:paraId="5EFF584B" w14:textId="35B183D1" w:rsidR="00F71BB3" w:rsidRPr="00957405" w:rsidRDefault="00112FF9" w:rsidP="00F71BB3">
            <w:pPr>
              <w:rPr>
                <w:rFonts w:cstheme="minorHAnsi"/>
                <w:b/>
                <w:sz w:val="16"/>
                <w:szCs w:val="16"/>
              </w:rPr>
            </w:pPr>
            <w:r w:rsidRPr="00957405">
              <w:rPr>
                <w:rFonts w:cstheme="minorHAnsi"/>
                <w:b/>
                <w:sz w:val="16"/>
                <w:szCs w:val="16"/>
              </w:rPr>
              <w:t>VARCHAR</w:t>
            </w:r>
          </w:p>
        </w:tc>
        <w:tc>
          <w:tcPr>
            <w:tcW w:w="756" w:type="dxa"/>
          </w:tcPr>
          <w:p w14:paraId="04EB1861" w14:textId="25392BA2" w:rsidR="00F71BB3" w:rsidRDefault="00112FF9" w:rsidP="00F71BB3">
            <w:pPr>
              <w:rPr>
                <w:rFonts w:cstheme="minorHAnsi"/>
                <w:b/>
                <w:sz w:val="16"/>
                <w:szCs w:val="16"/>
              </w:rPr>
            </w:pPr>
            <w:r>
              <w:rPr>
                <w:rFonts w:cstheme="minorHAnsi"/>
                <w:b/>
                <w:sz w:val="16"/>
                <w:szCs w:val="16"/>
              </w:rPr>
              <w:t>1</w:t>
            </w:r>
          </w:p>
        </w:tc>
        <w:tc>
          <w:tcPr>
            <w:tcW w:w="422" w:type="dxa"/>
          </w:tcPr>
          <w:p w14:paraId="4A1300A1" w14:textId="77777777" w:rsidR="00F71BB3" w:rsidRDefault="00F71BB3" w:rsidP="00F71BB3">
            <w:pPr>
              <w:rPr>
                <w:rFonts w:cstheme="minorHAnsi"/>
                <w:b/>
                <w:sz w:val="16"/>
                <w:szCs w:val="16"/>
              </w:rPr>
            </w:pPr>
          </w:p>
        </w:tc>
        <w:tc>
          <w:tcPr>
            <w:tcW w:w="422" w:type="dxa"/>
          </w:tcPr>
          <w:p w14:paraId="560BED97" w14:textId="77777777" w:rsidR="00F71BB3" w:rsidRPr="00253E43" w:rsidRDefault="00F71BB3" w:rsidP="00F71BB3">
            <w:pPr>
              <w:rPr>
                <w:rFonts w:cstheme="minorHAnsi"/>
                <w:b/>
                <w:sz w:val="16"/>
                <w:szCs w:val="16"/>
              </w:rPr>
            </w:pPr>
          </w:p>
        </w:tc>
        <w:tc>
          <w:tcPr>
            <w:tcW w:w="775" w:type="dxa"/>
          </w:tcPr>
          <w:p w14:paraId="22A6902D" w14:textId="56E2E103" w:rsidR="00F71BB3" w:rsidRDefault="00F71BB3" w:rsidP="00F71BB3">
            <w:pPr>
              <w:jc w:val="center"/>
              <w:rPr>
                <w:rFonts w:cstheme="minorHAnsi"/>
                <w:b/>
                <w:sz w:val="16"/>
                <w:szCs w:val="16"/>
              </w:rPr>
            </w:pPr>
            <w:r>
              <w:rPr>
                <w:rFonts w:cstheme="minorHAnsi"/>
                <w:b/>
                <w:sz w:val="16"/>
                <w:szCs w:val="16"/>
              </w:rPr>
              <w:t>X</w:t>
            </w:r>
          </w:p>
        </w:tc>
        <w:tc>
          <w:tcPr>
            <w:tcW w:w="1141" w:type="dxa"/>
          </w:tcPr>
          <w:p w14:paraId="6AF5CB69" w14:textId="77777777" w:rsidR="00F71BB3" w:rsidRPr="00253E43" w:rsidRDefault="00F71BB3" w:rsidP="00F71BB3">
            <w:pPr>
              <w:rPr>
                <w:rFonts w:cstheme="minorHAnsi"/>
                <w:b/>
                <w:sz w:val="16"/>
                <w:szCs w:val="16"/>
              </w:rPr>
            </w:pPr>
          </w:p>
        </w:tc>
        <w:tc>
          <w:tcPr>
            <w:tcW w:w="3057" w:type="dxa"/>
          </w:tcPr>
          <w:p w14:paraId="72897CC5" w14:textId="486E221C" w:rsidR="00F71BB3" w:rsidRDefault="00112FF9" w:rsidP="00F71BB3">
            <w:pPr>
              <w:rPr>
                <w:rFonts w:cstheme="minorHAnsi"/>
                <w:b/>
                <w:sz w:val="16"/>
                <w:szCs w:val="16"/>
              </w:rPr>
            </w:pPr>
            <w:r>
              <w:rPr>
                <w:rFonts w:cstheme="minorHAnsi"/>
                <w:b/>
                <w:sz w:val="16"/>
                <w:szCs w:val="16"/>
              </w:rPr>
              <w:t>‘S’ o ‘N’</w:t>
            </w:r>
            <w:r w:rsidR="00703EA2">
              <w:rPr>
                <w:rFonts w:cstheme="minorHAnsi"/>
                <w:b/>
                <w:sz w:val="16"/>
                <w:szCs w:val="16"/>
              </w:rPr>
              <w:t xml:space="preserve"> – Valor por defecto N</w:t>
            </w:r>
          </w:p>
        </w:tc>
      </w:tr>
      <w:tr w:rsidR="00175904" w:rsidRPr="00253E43" w14:paraId="3BA41662" w14:textId="77777777" w:rsidTr="00A1177F">
        <w:tc>
          <w:tcPr>
            <w:tcW w:w="1918" w:type="dxa"/>
          </w:tcPr>
          <w:p w14:paraId="432AE65D" w14:textId="606FE01E" w:rsidR="00175904" w:rsidRDefault="000E1431" w:rsidP="00F71BB3">
            <w:pPr>
              <w:rPr>
                <w:rFonts w:cstheme="minorHAnsi"/>
                <w:b/>
                <w:sz w:val="16"/>
                <w:szCs w:val="16"/>
              </w:rPr>
            </w:pPr>
            <w:r>
              <w:rPr>
                <w:rFonts w:cstheme="minorHAnsi"/>
                <w:b/>
                <w:sz w:val="16"/>
                <w:szCs w:val="16"/>
              </w:rPr>
              <w:t>f</w:t>
            </w:r>
            <w:r w:rsidR="00175904">
              <w:rPr>
                <w:rFonts w:cstheme="minorHAnsi"/>
                <w:b/>
                <w:sz w:val="16"/>
                <w:szCs w:val="16"/>
              </w:rPr>
              <w:t>icheros</w:t>
            </w:r>
          </w:p>
        </w:tc>
        <w:tc>
          <w:tcPr>
            <w:tcW w:w="1533" w:type="dxa"/>
          </w:tcPr>
          <w:p w14:paraId="5FD463E9" w14:textId="12CDD5B2" w:rsidR="00175904" w:rsidRPr="00957405" w:rsidRDefault="00175904" w:rsidP="00F71BB3">
            <w:pPr>
              <w:rPr>
                <w:rFonts w:cstheme="minorHAnsi"/>
                <w:b/>
                <w:sz w:val="16"/>
                <w:szCs w:val="16"/>
              </w:rPr>
            </w:pPr>
            <w:r>
              <w:rPr>
                <w:rFonts w:cstheme="minorHAnsi"/>
                <w:b/>
                <w:sz w:val="16"/>
                <w:szCs w:val="16"/>
              </w:rPr>
              <w:t>TEXT</w:t>
            </w:r>
          </w:p>
        </w:tc>
        <w:tc>
          <w:tcPr>
            <w:tcW w:w="756" w:type="dxa"/>
          </w:tcPr>
          <w:p w14:paraId="7209D196" w14:textId="42636A79" w:rsidR="00175904" w:rsidRDefault="00175904" w:rsidP="00F71BB3">
            <w:pPr>
              <w:rPr>
                <w:rFonts w:cstheme="minorHAnsi"/>
                <w:b/>
                <w:sz w:val="16"/>
                <w:szCs w:val="16"/>
              </w:rPr>
            </w:pPr>
            <w:r>
              <w:rPr>
                <w:rFonts w:cstheme="minorHAnsi"/>
                <w:b/>
                <w:sz w:val="16"/>
                <w:szCs w:val="16"/>
              </w:rPr>
              <w:t>65000</w:t>
            </w:r>
          </w:p>
        </w:tc>
        <w:tc>
          <w:tcPr>
            <w:tcW w:w="422" w:type="dxa"/>
          </w:tcPr>
          <w:p w14:paraId="7DBA4F90" w14:textId="77777777" w:rsidR="00175904" w:rsidRDefault="00175904" w:rsidP="00F71BB3">
            <w:pPr>
              <w:rPr>
                <w:rFonts w:cstheme="minorHAnsi"/>
                <w:b/>
                <w:sz w:val="16"/>
                <w:szCs w:val="16"/>
              </w:rPr>
            </w:pPr>
          </w:p>
        </w:tc>
        <w:tc>
          <w:tcPr>
            <w:tcW w:w="422" w:type="dxa"/>
          </w:tcPr>
          <w:p w14:paraId="6F8B530D" w14:textId="77777777" w:rsidR="00175904" w:rsidRPr="00253E43" w:rsidRDefault="00175904" w:rsidP="00F71BB3">
            <w:pPr>
              <w:rPr>
                <w:rFonts w:cstheme="minorHAnsi"/>
                <w:b/>
                <w:sz w:val="16"/>
                <w:szCs w:val="16"/>
              </w:rPr>
            </w:pPr>
          </w:p>
        </w:tc>
        <w:tc>
          <w:tcPr>
            <w:tcW w:w="775" w:type="dxa"/>
          </w:tcPr>
          <w:p w14:paraId="4EFE10C8" w14:textId="77777777" w:rsidR="00175904" w:rsidRDefault="00175904" w:rsidP="00F71BB3">
            <w:pPr>
              <w:jc w:val="center"/>
              <w:rPr>
                <w:rFonts w:cstheme="minorHAnsi"/>
                <w:b/>
                <w:sz w:val="16"/>
                <w:szCs w:val="16"/>
              </w:rPr>
            </w:pPr>
          </w:p>
        </w:tc>
        <w:tc>
          <w:tcPr>
            <w:tcW w:w="1141" w:type="dxa"/>
          </w:tcPr>
          <w:p w14:paraId="03D6BAA0" w14:textId="77777777" w:rsidR="00175904" w:rsidRPr="00253E43" w:rsidRDefault="00175904" w:rsidP="00F71BB3">
            <w:pPr>
              <w:rPr>
                <w:rFonts w:cstheme="minorHAnsi"/>
                <w:b/>
                <w:sz w:val="16"/>
                <w:szCs w:val="16"/>
              </w:rPr>
            </w:pPr>
          </w:p>
        </w:tc>
        <w:tc>
          <w:tcPr>
            <w:tcW w:w="3057" w:type="dxa"/>
          </w:tcPr>
          <w:p w14:paraId="5FC24A2A" w14:textId="6801B757" w:rsidR="00175904" w:rsidRDefault="00175904" w:rsidP="00F71BB3">
            <w:pPr>
              <w:rPr>
                <w:rFonts w:cstheme="minorHAnsi"/>
                <w:b/>
                <w:sz w:val="16"/>
                <w:szCs w:val="16"/>
              </w:rPr>
            </w:pPr>
            <w:r>
              <w:rPr>
                <w:rFonts w:cstheme="minorHAnsi"/>
                <w:b/>
                <w:sz w:val="16"/>
                <w:szCs w:val="16"/>
              </w:rPr>
              <w:t>Texto de la tarea</w:t>
            </w:r>
          </w:p>
        </w:tc>
      </w:tr>
    </w:tbl>
    <w:p w14:paraId="59B676BC" w14:textId="77777777" w:rsidR="00F71BB3" w:rsidRPr="00253E43" w:rsidRDefault="00F71BB3" w:rsidP="006E4CC4"/>
    <w:p w14:paraId="5246A922" w14:textId="77777777" w:rsidR="007B6C50" w:rsidRDefault="007B6C50" w:rsidP="00312CEF">
      <w:pPr>
        <w:pStyle w:val="Ttulo2"/>
      </w:pPr>
      <w:bookmarkStart w:id="118" w:name="_Toc49341832"/>
      <w:bookmarkStart w:id="119" w:name="_Toc182218979"/>
      <w:bookmarkStart w:id="120" w:name="_Toc182500156"/>
    </w:p>
    <w:p w14:paraId="430D6627" w14:textId="3F9500A6" w:rsidR="00937301" w:rsidRDefault="00937301" w:rsidP="00312CEF">
      <w:pPr>
        <w:pStyle w:val="Ttulo2"/>
      </w:pPr>
      <w:r w:rsidRPr="00253E43">
        <w:t>Diseño de procedimientos especiales</w:t>
      </w:r>
      <w:bookmarkEnd w:id="118"/>
      <w:bookmarkEnd w:id="119"/>
      <w:bookmarkEnd w:id="120"/>
    </w:p>
    <w:p w14:paraId="62C22D27" w14:textId="3FD18FED" w:rsidR="00561472" w:rsidRDefault="00EC7D25" w:rsidP="00EC7D25">
      <w:pPr>
        <w:pStyle w:val="Ttulo3"/>
        <w:spacing w:line="360" w:lineRule="auto"/>
      </w:pPr>
      <w:r>
        <w:t>Claves de acceso</w:t>
      </w:r>
    </w:p>
    <w:p w14:paraId="466DA694" w14:textId="280A207B" w:rsidR="00EC7D25" w:rsidRDefault="00EC7D25" w:rsidP="00EC7D25">
      <w:r>
        <w:t xml:space="preserve">En el caso del Administrador, tendrá unas claves de acceso predeterminadas. Su id será: </w:t>
      </w:r>
      <w:r w:rsidRPr="00EC7D25">
        <w:rPr>
          <w:i/>
          <w:iCs/>
          <w:u w:val="single"/>
        </w:rPr>
        <w:t>ADMINISTRADOR</w:t>
      </w:r>
      <w:r>
        <w:t xml:space="preserve">, todas las mayúsculas, y la clave será: </w:t>
      </w:r>
      <w:r w:rsidRPr="00EC7D25">
        <w:rPr>
          <w:i/>
          <w:iCs/>
          <w:u w:val="single"/>
        </w:rPr>
        <w:t>localadmin205</w:t>
      </w:r>
      <w:r>
        <w:t>, todas en minúsculas.</w:t>
      </w:r>
    </w:p>
    <w:p w14:paraId="101E1099" w14:textId="77777777" w:rsidR="00EC7D25" w:rsidRDefault="00EC7D25" w:rsidP="00EC7D25"/>
    <w:p w14:paraId="16908E66" w14:textId="06370E33" w:rsidR="00EC7D25" w:rsidRPr="00561472" w:rsidRDefault="00EC7D25" w:rsidP="00EC7D25">
      <w:r>
        <w:t xml:space="preserve">Por otro lado, las claves de acceso de los profesores se generarán de manera automática. El id del usuario consistirá en la primera letra de su nombre, seguida de los apellidos completos, todo en minúsculas y sin espacios en blanco. </w:t>
      </w:r>
      <w:r w:rsidR="007B6C50">
        <w:t>Asimismo, la clave de acceso del profesor se generará juntando el nombre completo del profesor, seguido de la longitud del nombre y de la longitud del apellido por separado, todo en minúsculas y sin escribir o contar los espacios en blanco.</w:t>
      </w:r>
    </w:p>
    <w:p w14:paraId="719FAC0C" w14:textId="06370E33" w:rsidR="00520296" w:rsidRPr="00520296" w:rsidRDefault="00561472" w:rsidP="00EC7D25">
      <w:pPr>
        <w:pStyle w:val="Ttulo2"/>
      </w:pPr>
      <w:bookmarkStart w:id="121" w:name="_Toc49341831"/>
      <w:bookmarkStart w:id="122" w:name="_Toc170148358"/>
      <w:bookmarkStart w:id="123" w:name="_Toc170148673"/>
      <w:r w:rsidRPr="00561472">
        <w:lastRenderedPageBreak/>
        <w:t>Estructura de almacenamiento</w:t>
      </w:r>
      <w:bookmarkEnd w:id="121"/>
      <w:bookmarkEnd w:id="122"/>
      <w:bookmarkEnd w:id="123"/>
    </w:p>
    <w:p w14:paraId="632B361A" w14:textId="52DAEAEE" w:rsidR="00520296" w:rsidRDefault="00520296" w:rsidP="00520296">
      <w:r w:rsidRPr="00520296">
        <w:rPr>
          <w:noProof/>
        </w:rPr>
        <w:drawing>
          <wp:anchor distT="0" distB="0" distL="114300" distR="114300" simplePos="0" relativeHeight="251670528" behindDoc="1" locked="0" layoutInCell="1" allowOverlap="1" wp14:anchorId="24A71209" wp14:editId="7D9EBB3E">
            <wp:simplePos x="0" y="0"/>
            <wp:positionH relativeFrom="column">
              <wp:posOffset>0</wp:posOffset>
            </wp:positionH>
            <wp:positionV relativeFrom="paragraph">
              <wp:posOffset>-635</wp:posOffset>
            </wp:positionV>
            <wp:extent cx="1767840" cy="2992657"/>
            <wp:effectExtent l="0" t="0" r="3810" b="0"/>
            <wp:wrapTight wrapText="bothSides">
              <wp:wrapPolygon edited="0">
                <wp:start x="0" y="0"/>
                <wp:lineTo x="0" y="21453"/>
                <wp:lineTo x="21414" y="21453"/>
                <wp:lineTo x="21414" y="0"/>
                <wp:lineTo x="0" y="0"/>
              </wp:wrapPolygon>
            </wp:wrapTight>
            <wp:docPr id="7432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29" name=""/>
                    <pic:cNvPicPr/>
                  </pic:nvPicPr>
                  <pic:blipFill>
                    <a:blip r:embed="rId36">
                      <a:extLst>
                        <a:ext uri="{28A0092B-C50C-407E-A947-70E740481C1C}">
                          <a14:useLocalDpi xmlns:a14="http://schemas.microsoft.com/office/drawing/2010/main" val="0"/>
                        </a:ext>
                      </a:extLst>
                    </a:blip>
                    <a:stretch>
                      <a:fillRect/>
                    </a:stretch>
                  </pic:blipFill>
                  <pic:spPr>
                    <a:xfrm>
                      <a:off x="0" y="0"/>
                      <a:ext cx="1767840" cy="2992657"/>
                    </a:xfrm>
                    <a:prstGeom prst="rect">
                      <a:avLst/>
                    </a:prstGeom>
                  </pic:spPr>
                </pic:pic>
              </a:graphicData>
            </a:graphic>
          </wp:anchor>
        </w:drawing>
      </w:r>
      <w:r>
        <w:t xml:space="preserve">La estructura de almacenamiento incluye 8 partes principales. El directorio </w:t>
      </w:r>
      <w:r w:rsidRPr="006A1810">
        <w:rPr>
          <w:b/>
          <w:bCs/>
          <w:i/>
          <w:iCs/>
        </w:rPr>
        <w:t>app</w:t>
      </w:r>
      <w:r>
        <w:t xml:space="preserve"> </w:t>
      </w:r>
      <w:r w:rsidR="006A1810">
        <w:t xml:space="preserve">almacenará la clase </w:t>
      </w:r>
      <w:r w:rsidR="006A1810" w:rsidRPr="006A1810">
        <w:rPr>
          <w:i/>
          <w:iCs/>
        </w:rPr>
        <w:t>App</w:t>
      </w:r>
      <w:r w:rsidR="006A1810">
        <w:t xml:space="preserve"> y el método </w:t>
      </w:r>
      <w:r w:rsidR="006A1810" w:rsidRPr="006A1810">
        <w:rPr>
          <w:i/>
          <w:iCs/>
        </w:rPr>
        <w:t>main</w:t>
      </w:r>
      <w:r w:rsidR="006A1810">
        <w:t>, que representa la suma de todos los métodos y funcionalidades de todos los directorios, y el ejecutable de la aplicación.</w:t>
      </w:r>
    </w:p>
    <w:p w14:paraId="71D18B32" w14:textId="77777777" w:rsidR="006A1810" w:rsidRDefault="006A1810" w:rsidP="00520296"/>
    <w:p w14:paraId="3E3E40BF" w14:textId="605FBC04" w:rsidR="006A1810" w:rsidRPr="00520296" w:rsidRDefault="006A1810" w:rsidP="00520296">
      <w:r>
        <w:t xml:space="preserve">Por otro lado, el directorio </w:t>
      </w:r>
      <w:r w:rsidRPr="006A1810">
        <w:rPr>
          <w:b/>
          <w:bCs/>
          <w:i/>
          <w:iCs/>
        </w:rPr>
        <w:t>backups</w:t>
      </w:r>
      <w:r>
        <w:t xml:space="preserve"> incluirá todas las copias de seguridad que podrá hacer el administrador antes de cargar una nueva base de datos. </w:t>
      </w:r>
    </w:p>
    <w:p w14:paraId="4758349B" w14:textId="1A791418" w:rsidR="00FC4DD2" w:rsidRDefault="00FC4DD2" w:rsidP="00FC4DD2"/>
    <w:p w14:paraId="0B652D86" w14:textId="19816BAF" w:rsidR="006A1810" w:rsidRDefault="006A1810" w:rsidP="00FC4DD2">
      <w:r>
        <w:t xml:space="preserve">En el directorio </w:t>
      </w:r>
      <w:r w:rsidRPr="006A1810">
        <w:rPr>
          <w:b/>
          <w:bCs/>
          <w:i/>
          <w:iCs/>
        </w:rPr>
        <w:t>claves</w:t>
      </w:r>
      <w:r>
        <w:t xml:space="preserve"> se almacenarán todas las claves tanto del administrador como de los profesores. Además, se incluirá un fichero con las credenciales para acceder a la base de datos. </w:t>
      </w:r>
    </w:p>
    <w:p w14:paraId="266A5DFF" w14:textId="77777777" w:rsidR="006A1810" w:rsidRDefault="006A1810" w:rsidP="00FC4DD2"/>
    <w:p w14:paraId="1FCB61F3" w14:textId="02A44AD3" w:rsidR="006A1810" w:rsidRDefault="006A1810" w:rsidP="00FC4DD2">
      <w:r>
        <w:t xml:space="preserve">Además, en el directorio </w:t>
      </w:r>
      <w:r w:rsidRPr="006A1810">
        <w:rPr>
          <w:b/>
          <w:bCs/>
          <w:i/>
          <w:iCs/>
        </w:rPr>
        <w:t>documentación</w:t>
      </w:r>
      <w:r>
        <w:t>, como su nombre indica, se almacenará toda la documentación relativa al proyecto.</w:t>
      </w:r>
    </w:p>
    <w:p w14:paraId="1DAC72F2" w14:textId="77777777" w:rsidR="006843AB" w:rsidRDefault="006843AB" w:rsidP="00FC4DD2"/>
    <w:p w14:paraId="6DA2EE07" w14:textId="382232FA" w:rsidR="006843AB" w:rsidRDefault="006843AB" w:rsidP="00FC4DD2">
      <w:r>
        <w:t xml:space="preserve">Asimismo, en el directorio </w:t>
      </w:r>
      <w:r w:rsidRPr="006843AB">
        <w:rPr>
          <w:b/>
          <w:bCs/>
          <w:i/>
          <w:iCs/>
        </w:rPr>
        <w:t>lib</w:t>
      </w:r>
      <w:r>
        <w:t xml:space="preserve"> se guardarán todas las clases creadas que coinciden con las tablas de la base de datos, como Profesor, Guardia, Aula, etc.</w:t>
      </w:r>
    </w:p>
    <w:p w14:paraId="23A9B423" w14:textId="77777777" w:rsidR="006A1810" w:rsidRDefault="006A1810" w:rsidP="00FC4DD2"/>
    <w:p w14:paraId="79A21F36" w14:textId="2D3FD815" w:rsidR="00520296" w:rsidRDefault="006A1810" w:rsidP="00FC4DD2">
      <w:r>
        <w:t xml:space="preserve">En el caso del directorio </w:t>
      </w:r>
      <w:r w:rsidRPr="006A1810">
        <w:rPr>
          <w:b/>
          <w:bCs/>
          <w:i/>
          <w:iCs/>
        </w:rPr>
        <w:t>menus</w:t>
      </w:r>
      <w:r>
        <w:t>, almacenará los menús principales para la gestión de la aplicación, como el menú de inicio, las opciones del administrador y del profesor, etc.</w:t>
      </w:r>
    </w:p>
    <w:p w14:paraId="1397BC80" w14:textId="77777777" w:rsidR="006843AB" w:rsidRDefault="006843AB" w:rsidP="00FC4DD2"/>
    <w:p w14:paraId="5FFB8062" w14:textId="57B6DEEB" w:rsidR="006843AB" w:rsidRDefault="006843AB" w:rsidP="00FC4DD2">
      <w:r>
        <w:t xml:space="preserve">En </w:t>
      </w:r>
      <w:r w:rsidRPr="006843AB">
        <w:rPr>
          <w:b/>
          <w:bCs/>
          <w:i/>
          <w:iCs/>
        </w:rPr>
        <w:t>recursos externo</w:t>
      </w:r>
      <w:r>
        <w:t xml:space="preserve"> se almacenarán por un lado todos los ficheros de datos, de los cuales se van a sacar los datos necesarios sobre los profesores, cursos, aulas y horas. Y, por otro lado, se almacenarán todos los métodos necesarios relacionados con la gestión de la base de datos.</w:t>
      </w:r>
    </w:p>
    <w:p w14:paraId="1FCC3CEE" w14:textId="77777777" w:rsidR="006843AB" w:rsidRDefault="006843AB" w:rsidP="00FC4DD2"/>
    <w:p w14:paraId="2E7F5F1E" w14:textId="70014716" w:rsidR="006843AB" w:rsidRPr="00FC4DD2" w:rsidRDefault="006843AB" w:rsidP="00FC4DD2">
      <w:r>
        <w:t xml:space="preserve">Y, por último, en el directorio </w:t>
      </w:r>
      <w:r w:rsidRPr="006843AB">
        <w:rPr>
          <w:b/>
          <w:bCs/>
          <w:i/>
          <w:iCs/>
        </w:rPr>
        <w:t>tests</w:t>
      </w:r>
      <w:r>
        <w:t xml:space="preserve"> se guardarán todos los casos de prueba automatizados y divididos en tres bloques: el primer bloque incluye los casos de prueba sobre los métodos presentes en las clases principales del programa almacenadas en el directorio </w:t>
      </w:r>
      <w:r w:rsidRPr="006843AB">
        <w:rPr>
          <w:i/>
          <w:iCs/>
        </w:rPr>
        <w:t>lib</w:t>
      </w:r>
      <w:r>
        <w:t xml:space="preserve">, el segundo bloque representa los casos de prueba sobre la aplicación final del directorio </w:t>
      </w:r>
      <w:r w:rsidRPr="006843AB">
        <w:rPr>
          <w:i/>
          <w:iCs/>
        </w:rPr>
        <w:t>app</w:t>
      </w:r>
      <w:r>
        <w:t>, y el tercer bloque almacena los casos de prueba de los métodos relacionados con la base de datos.</w:t>
      </w:r>
    </w:p>
    <w:p w14:paraId="7DD42BD7" w14:textId="77777777" w:rsidR="00520296" w:rsidRDefault="00520296" w:rsidP="00DE1569">
      <w:pPr>
        <w:pStyle w:val="Ttulo3"/>
        <w:spacing w:line="360" w:lineRule="auto"/>
      </w:pPr>
      <w:bookmarkStart w:id="124" w:name="_Toc49341833"/>
      <w:bookmarkStart w:id="125" w:name="_Toc182218980"/>
      <w:bookmarkStart w:id="126" w:name="_Toc182500157"/>
    </w:p>
    <w:p w14:paraId="6C055AE6" w14:textId="15ABE09A" w:rsidR="000E1431" w:rsidRDefault="0021469D" w:rsidP="00EC7D25">
      <w:pPr>
        <w:pStyle w:val="Ttulo2"/>
      </w:pPr>
      <w:r w:rsidRPr="00253E43">
        <w:t>Configuración de la aplicación</w:t>
      </w:r>
      <w:bookmarkEnd w:id="124"/>
      <w:bookmarkEnd w:id="125"/>
      <w:bookmarkEnd w:id="126"/>
    </w:p>
    <w:p w14:paraId="529F6C5D" w14:textId="1463149F" w:rsidR="00DE1569" w:rsidRDefault="00DE1569" w:rsidP="00DE1569">
      <w:r>
        <w:t xml:space="preserve">Para la configuración de la aplicación se van a usar tanto ficheros como </w:t>
      </w:r>
      <w:r w:rsidR="00657552">
        <w:t>B</w:t>
      </w:r>
      <w:r>
        <w:t xml:space="preserve">ases de </w:t>
      </w:r>
      <w:r w:rsidR="00657552">
        <w:t>D</w:t>
      </w:r>
      <w:r>
        <w:t xml:space="preserve">atos. </w:t>
      </w:r>
    </w:p>
    <w:p w14:paraId="13AF10AC" w14:textId="77777777" w:rsidR="00657552" w:rsidRDefault="00657552" w:rsidP="00DE1569"/>
    <w:p w14:paraId="3618A6F5" w14:textId="0AD6C968" w:rsidR="00DE1569" w:rsidRDefault="00DE1569" w:rsidP="00DE1569">
      <w:r>
        <w:t>Los ficheros se usar</w:t>
      </w:r>
      <w:r w:rsidR="00657552">
        <w:t>á</w:t>
      </w:r>
      <w:r>
        <w:t>n con el objetivo de recoger la información sobre profesores, aulas, cursos y horas</w:t>
      </w:r>
      <w:r w:rsidR="00657552">
        <w:t xml:space="preserve">, con el fin de almacenarlos posteriormente en la Base de Datos. Su formato será .txt y .csv. Por otro lado, en un fichero .py se van a guardar las credenciales del administrador para la gestión y las validaciones internas de la aplicación. Por último, habrá también un fichero con los datos de acceso para los profesores, es decir, el id y la clave de acceso desencriptada de cada profesor. </w:t>
      </w:r>
    </w:p>
    <w:p w14:paraId="17F07BF9" w14:textId="77777777" w:rsidR="00657552" w:rsidRDefault="00657552" w:rsidP="00DE1569"/>
    <w:p w14:paraId="07CBA5B4" w14:textId="2DCC1B3D" w:rsidR="00657552" w:rsidRPr="00DE1569" w:rsidRDefault="00657552" w:rsidP="00DE1569">
      <w:r>
        <w:t xml:space="preserve">En cuanto a la Base de Datos, se usará para almacenar toda la información relativa a las horas, los cursos, las aulas y los profesores. </w:t>
      </w:r>
      <w:r w:rsidR="00A05786" w:rsidRPr="00A05786">
        <w:t xml:space="preserve">Las </w:t>
      </w:r>
      <w:r w:rsidR="00A05786">
        <w:t>claves de acceso de los profesores</w:t>
      </w:r>
      <w:r w:rsidR="00A05786" w:rsidRPr="00A05786">
        <w:t xml:space="preserve"> se almacenarán utilizando el algoritmo de hashing bcrypt.</w:t>
      </w:r>
      <w:r w:rsidR="00A05786">
        <w:t xml:space="preserve"> Además, aparte de estos datos que se recogerán de los ficheros previamente mencionados, en la Base de datos se almacenarán las guardias creadas y se gestionarán operaciones como su inserción o borrado.</w:t>
      </w:r>
    </w:p>
    <w:p w14:paraId="1EB39FC7" w14:textId="77777777" w:rsidR="000E1431" w:rsidRPr="000E1431" w:rsidRDefault="000E1431" w:rsidP="000E1431"/>
    <w:p w14:paraId="02B5E7B5" w14:textId="36E154F0" w:rsidR="000E1431" w:rsidRDefault="00B72C2F" w:rsidP="00EC7D25">
      <w:pPr>
        <w:pStyle w:val="Ttulo2"/>
      </w:pPr>
      <w:bookmarkStart w:id="127" w:name="_Toc49341834"/>
      <w:bookmarkStart w:id="128" w:name="_Toc182218981"/>
      <w:bookmarkStart w:id="129" w:name="_Toc182500158"/>
      <w:bookmarkStart w:id="130" w:name="_Ref230454509"/>
      <w:bookmarkStart w:id="131" w:name="_Ref230454511"/>
      <w:r>
        <w:t>Estructura del fichero de datos</w:t>
      </w:r>
      <w:bookmarkStart w:id="132" w:name="_Toc49341837"/>
      <w:bookmarkEnd w:id="127"/>
      <w:bookmarkEnd w:id="128"/>
      <w:bookmarkEnd w:id="129"/>
      <w:bookmarkEnd w:id="130"/>
      <w:bookmarkEnd w:id="131"/>
    </w:p>
    <w:p w14:paraId="4EE4CEEA" w14:textId="77777777" w:rsidR="00561472" w:rsidRPr="00561472" w:rsidRDefault="00561472" w:rsidP="00561472">
      <w:pPr>
        <w:rPr>
          <w:i/>
          <w:iCs/>
        </w:rPr>
      </w:pPr>
      <w:r>
        <w:t xml:space="preserve">Los ficheros de datos presentes en la aplicación son los siguientes: </w:t>
      </w:r>
      <w:r w:rsidRPr="00561472">
        <w:rPr>
          <w:i/>
          <w:iCs/>
        </w:rPr>
        <w:t>aulas.txt, horas.txt, cursos.csv</w:t>
      </w:r>
      <w:r>
        <w:t xml:space="preserve"> y </w:t>
      </w:r>
      <w:r w:rsidRPr="00561472">
        <w:rPr>
          <w:i/>
          <w:iCs/>
        </w:rPr>
        <w:t xml:space="preserve">profesores.csv. </w:t>
      </w:r>
    </w:p>
    <w:p w14:paraId="29044B62" w14:textId="77777777" w:rsidR="00561472" w:rsidRPr="00561472" w:rsidRDefault="00561472" w:rsidP="00561472">
      <w:pPr>
        <w:rPr>
          <w:i/>
          <w:iCs/>
        </w:rPr>
      </w:pPr>
    </w:p>
    <w:p w14:paraId="756CA25D" w14:textId="70D83390" w:rsidR="00563233" w:rsidRDefault="00561472" w:rsidP="00563233">
      <w:pPr>
        <w:rPr>
          <w:i/>
          <w:iCs/>
        </w:rPr>
      </w:pPr>
      <w:r>
        <w:t xml:space="preserve">En el caso de los ficheros </w:t>
      </w:r>
      <w:r w:rsidRPr="00561472">
        <w:rPr>
          <w:i/>
          <w:iCs/>
        </w:rPr>
        <w:t>aulas.txt</w:t>
      </w:r>
      <w:r>
        <w:t xml:space="preserve"> y </w:t>
      </w:r>
      <w:r w:rsidRPr="00561472">
        <w:rPr>
          <w:i/>
          <w:iCs/>
        </w:rPr>
        <w:t>horas.txt</w:t>
      </w:r>
      <w:r>
        <w:t>, almacenarán los nombres de las aulas y de los cursos de manera similar, ya que cada nombre estará dividido por un salto de línea. En el caso</w:t>
      </w:r>
      <w:r w:rsidR="00563233">
        <w:t xml:space="preserve"> </w:t>
      </w:r>
      <w:r>
        <w:t>de la estructura</w:t>
      </w:r>
      <w:r w:rsidR="00563233">
        <w:t xml:space="preserve"> del fichero</w:t>
      </w:r>
      <w:r>
        <w:t xml:space="preserve"> </w:t>
      </w:r>
      <w:r w:rsidRPr="00561472">
        <w:rPr>
          <w:i/>
          <w:iCs/>
        </w:rPr>
        <w:t>cursos.csv</w:t>
      </w:r>
      <w:r>
        <w:t xml:space="preserve">, </w:t>
      </w:r>
      <w:r w:rsidR="00563233">
        <w:t xml:space="preserve">los cursos y los grupos van delimitados por comas (,) y, a su vez, cada grupo esta delimitado por un punto y coma (;) y los cursos delimitados por saltos de línea, como se puede ver en el siguiente ejemplo: </w:t>
      </w:r>
    </w:p>
    <w:p w14:paraId="04DE84DF" w14:textId="679C2285" w:rsidR="00563233" w:rsidRDefault="00563233" w:rsidP="00563233">
      <w:pPr>
        <w:ind w:left="2160"/>
        <w:jc w:val="left"/>
        <w:rPr>
          <w:i/>
          <w:iCs/>
        </w:rPr>
      </w:pPr>
      <w:r>
        <w:rPr>
          <w:i/>
          <w:iCs/>
        </w:rPr>
        <w:t>“</w:t>
      </w:r>
      <w:r w:rsidRPr="00563233">
        <w:rPr>
          <w:i/>
          <w:iCs/>
        </w:rPr>
        <w:t>1ESO,A;B;C;D;E</w:t>
      </w:r>
      <w:r w:rsidRPr="00563233">
        <w:rPr>
          <w:i/>
          <w:iCs/>
        </w:rPr>
        <w:br/>
        <w:t>2ESO,A;B;C;D;E;F</w:t>
      </w:r>
      <w:r w:rsidRPr="00563233">
        <w:rPr>
          <w:i/>
          <w:iCs/>
        </w:rPr>
        <w:br/>
        <w:t>3ESO,A;B;C</w:t>
      </w:r>
      <w:r>
        <w:rPr>
          <w:i/>
          <w:iCs/>
        </w:rPr>
        <w:t>”</w:t>
      </w:r>
    </w:p>
    <w:p w14:paraId="7E737194" w14:textId="77777777" w:rsidR="00563233" w:rsidRDefault="00563233" w:rsidP="00563233">
      <w:pPr>
        <w:ind w:left="2160"/>
        <w:jc w:val="left"/>
        <w:rPr>
          <w:i/>
          <w:iCs/>
        </w:rPr>
      </w:pPr>
    </w:p>
    <w:p w14:paraId="2491C01E" w14:textId="5BCD772F" w:rsidR="00563233" w:rsidRDefault="00563233" w:rsidP="00563233">
      <w:r>
        <w:t xml:space="preserve">En la base de datos, los cursos se guardarán de la siguiente forma: nombre_del_curso-grupo. Por último, el fichero </w:t>
      </w:r>
      <w:r w:rsidRPr="00563233">
        <w:rPr>
          <w:i/>
          <w:iCs/>
        </w:rPr>
        <w:t>profesores.csv</w:t>
      </w:r>
      <w:r>
        <w:t xml:space="preserve"> tendrá un encabezado </w:t>
      </w:r>
      <w:r w:rsidRPr="00563233">
        <w:rPr>
          <w:i/>
          <w:iCs/>
        </w:rPr>
        <w:t>‘’NOMBRE’’</w:t>
      </w:r>
      <w:r>
        <w:rPr>
          <w:i/>
          <w:iCs/>
        </w:rPr>
        <w:t xml:space="preserve">, </w:t>
      </w:r>
      <w:r>
        <w:t>después del cual, separados por saltos de línea, vendrán indicados el/los nombres y los apellidos de cada profesor, estando los nombres delimitados por coma (,) de los apellidos. Además, estarán comprendidos entre comillas dobles (“”), como en el siguiente ejemplo:</w:t>
      </w:r>
    </w:p>
    <w:p w14:paraId="339F0444" w14:textId="77777777" w:rsidR="00563233" w:rsidRPr="00520296" w:rsidRDefault="00563233" w:rsidP="00563233">
      <w:pPr>
        <w:rPr>
          <w:i/>
          <w:iCs/>
        </w:rPr>
      </w:pPr>
    </w:p>
    <w:p w14:paraId="1C2BF08E" w14:textId="77777777" w:rsidR="00563233" w:rsidRPr="00520296" w:rsidRDefault="00563233" w:rsidP="00563233">
      <w:pPr>
        <w:ind w:left="2160"/>
        <w:jc w:val="left"/>
        <w:rPr>
          <w:i/>
          <w:iCs/>
        </w:rPr>
      </w:pPr>
      <w:r w:rsidRPr="00520296">
        <w:rPr>
          <w:i/>
          <w:iCs/>
        </w:rPr>
        <w:t>"NOMBRE"</w:t>
      </w:r>
      <w:r w:rsidRPr="00520296">
        <w:rPr>
          <w:i/>
          <w:iCs/>
        </w:rPr>
        <w:br/>
        <w:t>"Nombre 1, Apellido_1a Apellido_1b"</w:t>
      </w:r>
      <w:r w:rsidRPr="00520296">
        <w:rPr>
          <w:i/>
          <w:iCs/>
        </w:rPr>
        <w:br/>
        <w:t>"Nombre2, Apellido_2a Apellido_2b"</w:t>
      </w:r>
      <w:r w:rsidRPr="00520296">
        <w:rPr>
          <w:i/>
          <w:iCs/>
        </w:rPr>
        <w:br/>
        <w:t>"Nombre 3, Apellido_3a Apellido_3b"</w:t>
      </w:r>
      <w:r w:rsidRPr="00520296">
        <w:rPr>
          <w:i/>
          <w:iCs/>
        </w:rPr>
        <w:br/>
        <w:t>"Nombre 4, de Apellido_4a Apellido_4b"</w:t>
      </w:r>
    </w:p>
    <w:p w14:paraId="77D2E3E6" w14:textId="77777777" w:rsidR="00561472" w:rsidRDefault="00561472" w:rsidP="00A05786">
      <w:pPr>
        <w:pStyle w:val="Ttulo3"/>
        <w:spacing w:line="360" w:lineRule="auto"/>
      </w:pPr>
      <w:bookmarkStart w:id="133" w:name="_Toc182218982"/>
      <w:bookmarkStart w:id="134" w:name="_Toc182500159"/>
    </w:p>
    <w:p w14:paraId="1D1EAB8D" w14:textId="56618FB5" w:rsidR="000E1431" w:rsidRDefault="00D3715A" w:rsidP="00EC7D25">
      <w:pPr>
        <w:pStyle w:val="Ttulo2"/>
      </w:pPr>
      <w:r>
        <w:t>Logout</w:t>
      </w:r>
      <w:bookmarkEnd w:id="132"/>
      <w:bookmarkEnd w:id="133"/>
      <w:bookmarkEnd w:id="134"/>
    </w:p>
    <w:p w14:paraId="53F1F283" w14:textId="2E48BD0B" w:rsidR="00A05786" w:rsidRPr="00A05786" w:rsidRDefault="00A05786" w:rsidP="00A05786">
      <w:r>
        <w:t>No aparecerá una ventana específica para cerrar sesión. Sin embargo</w:t>
      </w:r>
      <w:r w:rsidR="00FC4DD2">
        <w:t>,</w:t>
      </w:r>
      <w:r>
        <w:t xml:space="preserve"> el usuario podrá elegir la opción de “Salir de la aplicación”, que hará automáticamente el logout.  </w:t>
      </w:r>
      <w:r w:rsidR="00FC4DD2">
        <w:t>Además, después de cada operación realizada, si el usuario quiere ejecutar otra, tendrá que autentificarse nuevamente.</w:t>
      </w:r>
    </w:p>
    <w:p w14:paraId="6E7FEF86" w14:textId="77777777" w:rsidR="00D3715A" w:rsidRDefault="00D3715A" w:rsidP="006D5402"/>
    <w:p w14:paraId="57AF6C47" w14:textId="15598242" w:rsidR="00E252F7" w:rsidRDefault="00F57AA5" w:rsidP="008A39A3">
      <w:pPr>
        <w:pStyle w:val="Ttulo2"/>
      </w:pPr>
      <w:bookmarkStart w:id="135" w:name="_Toc49341838"/>
      <w:bookmarkStart w:id="136" w:name="_Toc182218983"/>
      <w:bookmarkStart w:id="137" w:name="_Toc182500160"/>
      <w:r w:rsidRPr="00253E43">
        <w:lastRenderedPageBreak/>
        <w:t>Diseño de la estructura de clases y librerías (diagrama de clases)</w:t>
      </w:r>
      <w:bookmarkStart w:id="138" w:name="_Toc49341839"/>
      <w:bookmarkStart w:id="139" w:name="_Toc182218984"/>
      <w:bookmarkStart w:id="140" w:name="_Toc182500161"/>
      <w:bookmarkEnd w:id="135"/>
      <w:bookmarkEnd w:id="136"/>
      <w:bookmarkEnd w:id="137"/>
    </w:p>
    <w:p w14:paraId="248DAED7" w14:textId="445D7F0D" w:rsidR="008A39A3" w:rsidRDefault="008A39A3" w:rsidP="008A39A3">
      <w:r>
        <w:rPr>
          <w:noProof/>
        </w:rPr>
        <w:drawing>
          <wp:inline distT="0" distB="0" distL="0" distR="0" wp14:anchorId="51DFEAB1" wp14:editId="44830BAE">
            <wp:extent cx="6371590" cy="4421505"/>
            <wp:effectExtent l="0" t="0" r="0" b="0"/>
            <wp:docPr id="42578468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84689" name="Imagen 4257846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71590" cy="4421505"/>
                    </a:xfrm>
                    <a:prstGeom prst="rect">
                      <a:avLst/>
                    </a:prstGeom>
                  </pic:spPr>
                </pic:pic>
              </a:graphicData>
            </a:graphic>
          </wp:inline>
        </w:drawing>
      </w:r>
    </w:p>
    <w:p w14:paraId="1F866045" w14:textId="77777777" w:rsidR="008A39A3" w:rsidRPr="008A39A3" w:rsidRDefault="008A39A3" w:rsidP="008A39A3"/>
    <w:p w14:paraId="2F0B685F" w14:textId="112F1E70" w:rsidR="000E1431" w:rsidRPr="00700B80" w:rsidRDefault="00937301" w:rsidP="006843AB">
      <w:pPr>
        <w:pStyle w:val="Ttulo2"/>
      </w:pPr>
      <w:r w:rsidRPr="00700B80">
        <w:t>Diseño de la interfaz gráfica</w:t>
      </w:r>
      <w:bookmarkStart w:id="141" w:name="_Toc49341840"/>
      <w:bookmarkEnd w:id="138"/>
      <w:bookmarkEnd w:id="139"/>
      <w:bookmarkEnd w:id="140"/>
    </w:p>
    <w:p w14:paraId="18BB2718" w14:textId="7016EDF7" w:rsidR="00700B80" w:rsidRPr="00093648" w:rsidRDefault="00700B80" w:rsidP="00700B80">
      <w:pPr>
        <w:pStyle w:val="Ttulo3"/>
        <w:rPr>
          <w:rFonts w:asciiTheme="minorHAnsi" w:hAnsiTheme="minorHAnsi" w:cstheme="minorHAnsi"/>
          <w:sz w:val="28"/>
          <w:szCs w:val="28"/>
        </w:rPr>
      </w:pPr>
      <w:bookmarkStart w:id="142" w:name="_Toc49341841"/>
      <w:bookmarkStart w:id="143" w:name="_Toc182218986"/>
      <w:bookmarkStart w:id="144" w:name="_Toc182500163"/>
      <w:r w:rsidRPr="00093648">
        <w:rPr>
          <w:rFonts w:asciiTheme="minorHAnsi" w:hAnsiTheme="minorHAnsi" w:cstheme="minorHAnsi"/>
          <w:sz w:val="28"/>
          <w:szCs w:val="28"/>
        </w:rPr>
        <w:t>Diseño de las ventanas</w:t>
      </w:r>
      <w:bookmarkEnd w:id="142"/>
      <w:bookmarkEnd w:id="143"/>
      <w:bookmarkEnd w:id="144"/>
    </w:p>
    <w:p w14:paraId="78F51FBE" w14:textId="39D4BA4C" w:rsidR="007B6C50" w:rsidRPr="00093648" w:rsidRDefault="007B6C50" w:rsidP="007B6C50">
      <w:pPr>
        <w:pStyle w:val="Ttulo4"/>
        <w:rPr>
          <w:rFonts w:asciiTheme="minorHAnsi" w:hAnsiTheme="minorHAnsi" w:cstheme="minorHAnsi"/>
          <w:b/>
          <w:bCs/>
        </w:rPr>
      </w:pPr>
      <w:r w:rsidRPr="00093648">
        <w:rPr>
          <w:rFonts w:asciiTheme="minorHAnsi" w:hAnsiTheme="minorHAnsi" w:cstheme="minorHAnsi"/>
          <w:b/>
          <w:bCs/>
        </w:rPr>
        <w:t>Ventana de Bienvenida</w:t>
      </w:r>
    </w:p>
    <w:p w14:paraId="56C2EDCF" w14:textId="77777777" w:rsidR="006266E7" w:rsidRDefault="007B6C50" w:rsidP="006266E7">
      <w:pPr>
        <w:spacing w:after="200"/>
      </w:pPr>
      <w:bookmarkStart w:id="145" w:name="_Toc182218985"/>
      <w:bookmarkStart w:id="146" w:name="_Toc182500162"/>
      <w:r>
        <w:rPr>
          <w:noProof/>
        </w:rPr>
        <mc:AlternateContent>
          <mc:Choice Requires="wps">
            <w:drawing>
              <wp:anchor distT="45720" distB="45720" distL="114300" distR="114300" simplePos="0" relativeHeight="251672576" behindDoc="0" locked="0" layoutInCell="1" allowOverlap="1" wp14:anchorId="1360BA0F" wp14:editId="3A9D4077">
                <wp:simplePos x="0" y="0"/>
                <wp:positionH relativeFrom="column">
                  <wp:posOffset>27940</wp:posOffset>
                </wp:positionH>
                <wp:positionV relativeFrom="paragraph">
                  <wp:posOffset>65405</wp:posOffset>
                </wp:positionV>
                <wp:extent cx="3155950" cy="2012950"/>
                <wp:effectExtent l="0" t="0" r="25400" b="254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2012950"/>
                        </a:xfrm>
                        <a:prstGeom prst="rect">
                          <a:avLst/>
                        </a:prstGeom>
                        <a:solidFill>
                          <a:srgbClr val="FFFFFF"/>
                        </a:solidFill>
                        <a:ln w="9525">
                          <a:solidFill>
                            <a:srgbClr val="000000"/>
                          </a:solidFill>
                          <a:miter lim="800000"/>
                          <a:headEnd/>
                          <a:tailEnd/>
                        </a:ln>
                      </wps:spPr>
                      <wps:txbx>
                        <w:txbxContent>
                          <w:p w14:paraId="3EFA0205" w14:textId="5ECD047B" w:rsidR="007B6C50" w:rsidRPr="007B6C50" w:rsidRDefault="007B6C50" w:rsidP="007B6C50">
                            <w:pPr>
                              <w:rPr>
                                <w:sz w:val="22"/>
                                <w:szCs w:val="22"/>
                              </w:rPr>
                            </w:pPr>
                            <w:r w:rsidRPr="007B6C50">
                              <w:rPr>
                                <w:sz w:val="22"/>
                                <w:szCs w:val="22"/>
                              </w:rPr>
                              <w:t>················</w:t>
                            </w:r>
                          </w:p>
                          <w:p w14:paraId="182C42B9" w14:textId="77777777" w:rsidR="007B6C50" w:rsidRPr="007B6C50" w:rsidRDefault="007B6C50" w:rsidP="007B6C50">
                            <w:pPr>
                              <w:rPr>
                                <w:sz w:val="22"/>
                                <w:szCs w:val="22"/>
                              </w:rPr>
                            </w:pPr>
                            <w:r w:rsidRPr="007B6C50">
                              <w:rPr>
                                <w:sz w:val="22"/>
                                <w:szCs w:val="22"/>
                              </w:rPr>
                              <w:t xml:space="preserve">¡Bienvenido a la página de gestión de las guardias! </w:t>
                            </w:r>
                          </w:p>
                          <w:p w14:paraId="750882EE" w14:textId="77777777" w:rsidR="007B6C50" w:rsidRPr="007B6C50" w:rsidRDefault="007B6C50" w:rsidP="007B6C50">
                            <w:pPr>
                              <w:rPr>
                                <w:sz w:val="22"/>
                                <w:szCs w:val="22"/>
                              </w:rPr>
                            </w:pPr>
                            <w:r w:rsidRPr="007B6C50">
                              <w:rPr>
                                <w:sz w:val="22"/>
                                <w:szCs w:val="22"/>
                              </w:rPr>
                              <w:t>Para empezar indique quién es introduciendo una de las siguientes opciones:</w:t>
                            </w:r>
                          </w:p>
                          <w:p w14:paraId="6293C87D" w14:textId="77777777" w:rsidR="007B6C50" w:rsidRPr="007B6C50" w:rsidRDefault="007B6C50" w:rsidP="007B6C50">
                            <w:pPr>
                              <w:rPr>
                                <w:sz w:val="22"/>
                                <w:szCs w:val="22"/>
                              </w:rPr>
                            </w:pPr>
                            <w:r w:rsidRPr="007B6C50">
                              <w:rPr>
                                <w:sz w:val="22"/>
                                <w:szCs w:val="22"/>
                              </w:rPr>
                              <w:t>1. Administrador.</w:t>
                            </w:r>
                          </w:p>
                          <w:p w14:paraId="5A7F5021" w14:textId="77777777" w:rsidR="007B6C50" w:rsidRPr="007B6C50" w:rsidRDefault="007B6C50" w:rsidP="007B6C50">
                            <w:pPr>
                              <w:rPr>
                                <w:sz w:val="22"/>
                                <w:szCs w:val="22"/>
                              </w:rPr>
                            </w:pPr>
                            <w:r w:rsidRPr="007B6C50">
                              <w:rPr>
                                <w:sz w:val="22"/>
                                <w:szCs w:val="22"/>
                              </w:rPr>
                              <w:t>2. Profesor.</w:t>
                            </w:r>
                          </w:p>
                          <w:p w14:paraId="6131F154" w14:textId="77777777" w:rsidR="007B6C50" w:rsidRPr="007B6C50" w:rsidRDefault="007B6C50" w:rsidP="007B6C50">
                            <w:pPr>
                              <w:rPr>
                                <w:sz w:val="22"/>
                                <w:szCs w:val="22"/>
                              </w:rPr>
                            </w:pPr>
                            <w:r w:rsidRPr="007B6C50">
                              <w:rPr>
                                <w:sz w:val="22"/>
                                <w:szCs w:val="22"/>
                              </w:rPr>
                              <w:t>3. Lector (sin validar).</w:t>
                            </w:r>
                          </w:p>
                          <w:p w14:paraId="54042092" w14:textId="77777777" w:rsidR="007B6C50" w:rsidRPr="007B6C50" w:rsidRDefault="007B6C50" w:rsidP="007B6C50">
                            <w:pPr>
                              <w:rPr>
                                <w:sz w:val="22"/>
                                <w:szCs w:val="22"/>
                              </w:rPr>
                            </w:pPr>
                            <w:r w:rsidRPr="007B6C50">
                              <w:rPr>
                                <w:sz w:val="22"/>
                                <w:szCs w:val="22"/>
                              </w:rPr>
                              <w:t>4. Salir de la aplicación.</w:t>
                            </w:r>
                          </w:p>
                          <w:p w14:paraId="3D6260F3" w14:textId="77777777" w:rsidR="007B6C50" w:rsidRPr="007B6C50" w:rsidRDefault="007B6C50" w:rsidP="007B6C50">
                            <w:pPr>
                              <w:rPr>
                                <w:sz w:val="22"/>
                                <w:szCs w:val="22"/>
                              </w:rPr>
                            </w:pPr>
                            <w:r w:rsidRPr="007B6C50">
                              <w:rPr>
                                <w:sz w:val="22"/>
                                <w:szCs w:val="22"/>
                              </w:rPr>
                              <w:t>:</w:t>
                            </w:r>
                          </w:p>
                          <w:p w14:paraId="722939F2" w14:textId="037C9E2E" w:rsidR="007B6C50" w:rsidRPr="007B6C50" w:rsidRDefault="007B6C50">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0BA0F" id="Cuadro de texto 2" o:spid="_x0000_s1029" type="#_x0000_t202" style="position:absolute;left:0;text-align:left;margin-left:2.2pt;margin-top:5.15pt;width:248.5pt;height:15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">
                <v:textbox>
                  <w:txbxContent>
                    <w:p w14:paraId="3EFA0205" w14:textId="5ECD047B" w:rsidR="007B6C50" w:rsidRPr="007B6C50" w:rsidRDefault="007B6C50" w:rsidP="007B6C50">
                      <w:pPr>
                        <w:rPr>
                          <w:sz w:val="22"/>
                          <w:szCs w:val="22"/>
                        </w:rPr>
                      </w:pPr>
                      <w:r w:rsidRPr="007B6C50">
                        <w:rPr>
                          <w:sz w:val="22"/>
                          <w:szCs w:val="22"/>
                        </w:rPr>
                        <w:t>················</w:t>
                      </w:r>
                    </w:p>
                    <w:p w14:paraId="182C42B9" w14:textId="77777777" w:rsidR="007B6C50" w:rsidRPr="007B6C50" w:rsidRDefault="007B6C50" w:rsidP="007B6C50">
                      <w:pPr>
                        <w:rPr>
                          <w:sz w:val="22"/>
                          <w:szCs w:val="22"/>
                        </w:rPr>
                      </w:pPr>
                      <w:r w:rsidRPr="007B6C50">
                        <w:rPr>
                          <w:sz w:val="22"/>
                          <w:szCs w:val="22"/>
                        </w:rPr>
                        <w:t xml:space="preserve">¡Bienvenido a la página de gestión de las guardias! </w:t>
                      </w:r>
                    </w:p>
                    <w:p w14:paraId="750882EE" w14:textId="77777777" w:rsidR="007B6C50" w:rsidRPr="007B6C50" w:rsidRDefault="007B6C50" w:rsidP="007B6C50">
                      <w:pPr>
                        <w:rPr>
                          <w:sz w:val="22"/>
                          <w:szCs w:val="22"/>
                        </w:rPr>
                      </w:pPr>
                      <w:r w:rsidRPr="007B6C50">
                        <w:rPr>
                          <w:sz w:val="22"/>
                          <w:szCs w:val="22"/>
                        </w:rPr>
                        <w:t>Para empezar indique quién es introduciendo una de las siguientes opciones:</w:t>
                      </w:r>
                    </w:p>
                    <w:p w14:paraId="6293C87D" w14:textId="77777777" w:rsidR="007B6C50" w:rsidRPr="007B6C50" w:rsidRDefault="007B6C50" w:rsidP="007B6C50">
                      <w:pPr>
                        <w:rPr>
                          <w:sz w:val="22"/>
                          <w:szCs w:val="22"/>
                        </w:rPr>
                      </w:pPr>
                      <w:r w:rsidRPr="007B6C50">
                        <w:rPr>
                          <w:sz w:val="22"/>
                          <w:szCs w:val="22"/>
                        </w:rPr>
                        <w:t>1. Administrador.</w:t>
                      </w:r>
                    </w:p>
                    <w:p w14:paraId="5A7F5021" w14:textId="77777777" w:rsidR="007B6C50" w:rsidRPr="007B6C50" w:rsidRDefault="007B6C50" w:rsidP="007B6C50">
                      <w:pPr>
                        <w:rPr>
                          <w:sz w:val="22"/>
                          <w:szCs w:val="22"/>
                        </w:rPr>
                      </w:pPr>
                      <w:r w:rsidRPr="007B6C50">
                        <w:rPr>
                          <w:sz w:val="22"/>
                          <w:szCs w:val="22"/>
                        </w:rPr>
                        <w:t>2. Profesor.</w:t>
                      </w:r>
                    </w:p>
                    <w:p w14:paraId="6131F154" w14:textId="77777777" w:rsidR="007B6C50" w:rsidRPr="007B6C50" w:rsidRDefault="007B6C50" w:rsidP="007B6C50">
                      <w:pPr>
                        <w:rPr>
                          <w:sz w:val="22"/>
                          <w:szCs w:val="22"/>
                        </w:rPr>
                      </w:pPr>
                      <w:r w:rsidRPr="007B6C50">
                        <w:rPr>
                          <w:sz w:val="22"/>
                          <w:szCs w:val="22"/>
                        </w:rPr>
                        <w:t>3. Lector (sin validar).</w:t>
                      </w:r>
                    </w:p>
                    <w:p w14:paraId="54042092" w14:textId="77777777" w:rsidR="007B6C50" w:rsidRPr="007B6C50" w:rsidRDefault="007B6C50" w:rsidP="007B6C50">
                      <w:pPr>
                        <w:rPr>
                          <w:sz w:val="22"/>
                          <w:szCs w:val="22"/>
                        </w:rPr>
                      </w:pPr>
                      <w:r w:rsidRPr="007B6C50">
                        <w:rPr>
                          <w:sz w:val="22"/>
                          <w:szCs w:val="22"/>
                        </w:rPr>
                        <w:t>4. Salir de la aplicación.</w:t>
                      </w:r>
                    </w:p>
                    <w:p w14:paraId="3D6260F3" w14:textId="77777777" w:rsidR="007B6C50" w:rsidRPr="007B6C50" w:rsidRDefault="007B6C50" w:rsidP="007B6C50">
                      <w:pPr>
                        <w:rPr>
                          <w:sz w:val="22"/>
                          <w:szCs w:val="22"/>
                        </w:rPr>
                      </w:pPr>
                      <w:r w:rsidRPr="007B6C50">
                        <w:rPr>
                          <w:sz w:val="22"/>
                          <w:szCs w:val="22"/>
                        </w:rPr>
                        <w:t>:</w:t>
                      </w:r>
                    </w:p>
                    <w:p w14:paraId="722939F2" w14:textId="037C9E2E" w:rsidR="007B6C50" w:rsidRPr="007B6C50" w:rsidRDefault="007B6C50">
                      <w:pPr>
                        <w:rPr>
                          <w:sz w:val="22"/>
                          <w:szCs w:val="22"/>
                        </w:rPr>
                      </w:pPr>
                    </w:p>
                  </w:txbxContent>
                </v:textbox>
                <w10:wrap type="square"/>
              </v:shape>
            </w:pict>
          </mc:Fallback>
        </mc:AlternateContent>
      </w:r>
      <w:r w:rsidR="006266E7">
        <w:t>Esta ventana representa la primera ventana que va a ver el usuario cuando empezará la ejecución de la aplicación, en caso de que se establezca bien la conexión a la base de datos. Para poder seguir tendrá que introducir un número de los propuestos en el menú, dependiendo del rol asignado. La opción elegida se introduce después de los dos puntos (:), y dará por bueno cualquier número de 1 a 4 aunque se introduzca con espacios en blanco.</w:t>
      </w:r>
    </w:p>
    <w:p w14:paraId="5822E15B" w14:textId="1B609338" w:rsidR="006266E7" w:rsidRPr="00093648" w:rsidRDefault="006266E7" w:rsidP="006266E7">
      <w:pPr>
        <w:pStyle w:val="Ttulo4"/>
        <w:rPr>
          <w:rFonts w:asciiTheme="minorHAnsi" w:hAnsiTheme="minorHAnsi" w:cstheme="minorHAnsi"/>
          <w:b/>
          <w:bCs/>
        </w:rPr>
      </w:pPr>
      <w:r w:rsidRPr="00093648">
        <w:rPr>
          <w:rFonts w:asciiTheme="minorHAnsi" w:hAnsiTheme="minorHAnsi" w:cstheme="minorHAnsi"/>
          <w:noProof/>
        </w:rPr>
        <w:lastRenderedPageBreak/>
        <mc:AlternateContent>
          <mc:Choice Requires="wps">
            <w:drawing>
              <wp:anchor distT="45720" distB="45720" distL="114300" distR="114300" simplePos="0" relativeHeight="251674624" behindDoc="0" locked="0" layoutInCell="1" allowOverlap="1" wp14:anchorId="012D7F32" wp14:editId="36151442">
                <wp:simplePos x="0" y="0"/>
                <wp:positionH relativeFrom="column">
                  <wp:posOffset>2540</wp:posOffset>
                </wp:positionH>
                <wp:positionV relativeFrom="paragraph">
                  <wp:posOffset>389890</wp:posOffset>
                </wp:positionV>
                <wp:extent cx="3155950" cy="933450"/>
                <wp:effectExtent l="0" t="0" r="25400" b="19050"/>
                <wp:wrapSquare wrapText="bothSides"/>
                <wp:docPr id="4029773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933450"/>
                        </a:xfrm>
                        <a:prstGeom prst="rect">
                          <a:avLst/>
                        </a:prstGeom>
                        <a:solidFill>
                          <a:srgbClr val="FFFFFF"/>
                        </a:solidFill>
                        <a:ln w="9525">
                          <a:solidFill>
                            <a:srgbClr val="000000"/>
                          </a:solidFill>
                          <a:miter lim="800000"/>
                          <a:headEnd/>
                          <a:tailEnd/>
                        </a:ln>
                      </wps:spPr>
                      <wps:txbx>
                        <w:txbxContent>
                          <w:p w14:paraId="4D51EF3D" w14:textId="12A6BE0D" w:rsidR="006266E7" w:rsidRPr="006266E7" w:rsidRDefault="006266E7" w:rsidP="006266E7">
                            <w:pPr>
                              <w:rPr>
                                <w:sz w:val="22"/>
                                <w:szCs w:val="22"/>
                              </w:rPr>
                            </w:pPr>
                            <w:r w:rsidRPr="006266E7">
                              <w:rPr>
                                <w:sz w:val="22"/>
                                <w:szCs w:val="22"/>
                              </w:rPr>
                              <w:t>No se ha podido establecer la conexión a la base de datos.</w:t>
                            </w:r>
                            <w:r w:rsidRPr="006266E7">
                              <w:rPr>
                                <w:sz w:val="22"/>
                                <w:szCs w:val="22"/>
                              </w:rPr>
                              <w:br/>
                              <w:t>Verifica que la base de datos está activa e intent</w:t>
                            </w:r>
                            <w:r>
                              <w:rPr>
                                <w:sz w:val="22"/>
                                <w:szCs w:val="22"/>
                              </w:rPr>
                              <w:t>e ejecutar la aplicación</w:t>
                            </w:r>
                            <w:r w:rsidRPr="006266E7">
                              <w:rPr>
                                <w:sz w:val="22"/>
                                <w:szCs w:val="22"/>
                              </w:rPr>
                              <w:t xml:space="preserve"> de nuevo.</w:t>
                            </w:r>
                          </w:p>
                          <w:p w14:paraId="1306AD60" w14:textId="77777777" w:rsidR="006266E7" w:rsidRPr="007B6C50" w:rsidRDefault="006266E7" w:rsidP="006266E7">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D7F32" id="_x0000_s1030" type="#_x0000_t202" style="position:absolute;left:0;text-align:left;margin-left:.2pt;margin-top:30.7pt;width:248.5pt;height:73.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">
                <v:textbox>
                  <w:txbxContent>
                    <w:p w14:paraId="4D51EF3D" w14:textId="12A6BE0D" w:rsidR="006266E7" w:rsidRPr="006266E7" w:rsidRDefault="006266E7" w:rsidP="006266E7">
                      <w:pPr>
                        <w:rPr>
                          <w:sz w:val="22"/>
                          <w:szCs w:val="22"/>
                        </w:rPr>
                      </w:pPr>
                      <w:r w:rsidRPr="006266E7">
                        <w:rPr>
                          <w:sz w:val="22"/>
                          <w:szCs w:val="22"/>
                        </w:rPr>
                        <w:t>No se ha podido establecer la conexión a la base de datos.</w:t>
                      </w:r>
                      <w:r w:rsidRPr="006266E7">
                        <w:rPr>
                          <w:sz w:val="22"/>
                          <w:szCs w:val="22"/>
                        </w:rPr>
                        <w:br/>
                        <w:t>Verifica que la base de datos está activa e intent</w:t>
                      </w:r>
                      <w:r>
                        <w:rPr>
                          <w:sz w:val="22"/>
                          <w:szCs w:val="22"/>
                        </w:rPr>
                        <w:t>e ejecutar la aplicación</w:t>
                      </w:r>
                      <w:r w:rsidRPr="006266E7">
                        <w:rPr>
                          <w:sz w:val="22"/>
                          <w:szCs w:val="22"/>
                        </w:rPr>
                        <w:t xml:space="preserve"> de nuevo.</w:t>
                      </w:r>
                    </w:p>
                    <w:p w14:paraId="1306AD60" w14:textId="77777777" w:rsidR="006266E7" w:rsidRPr="007B6C50" w:rsidRDefault="006266E7" w:rsidP="006266E7">
                      <w:pPr>
                        <w:rPr>
                          <w:sz w:val="22"/>
                          <w:szCs w:val="22"/>
                        </w:rPr>
                      </w:pPr>
                    </w:p>
                  </w:txbxContent>
                </v:textbox>
                <w10:wrap type="square"/>
              </v:shape>
            </w:pict>
          </mc:Fallback>
        </mc:AlternateContent>
      </w:r>
      <w:r w:rsidRPr="00093648">
        <w:rPr>
          <w:rFonts w:asciiTheme="minorHAnsi" w:hAnsiTheme="minorHAnsi" w:cstheme="minorHAnsi"/>
          <w:b/>
          <w:bCs/>
        </w:rPr>
        <w:t>Fallo</w:t>
      </w:r>
      <w:r w:rsidR="00E62BBD">
        <w:rPr>
          <w:rFonts w:asciiTheme="minorHAnsi" w:hAnsiTheme="minorHAnsi" w:cstheme="minorHAnsi"/>
          <w:b/>
          <w:bCs/>
        </w:rPr>
        <w:t xml:space="preserve"> </w:t>
      </w:r>
      <w:r w:rsidRPr="00093648">
        <w:rPr>
          <w:rFonts w:asciiTheme="minorHAnsi" w:hAnsiTheme="minorHAnsi" w:cstheme="minorHAnsi"/>
          <w:b/>
          <w:bCs/>
        </w:rPr>
        <w:t>conexión</w:t>
      </w:r>
    </w:p>
    <w:p w14:paraId="369608A1" w14:textId="77777777" w:rsidR="006266E7" w:rsidRDefault="006266E7" w:rsidP="006266E7">
      <w:pPr>
        <w:pStyle w:val="Ttulo4"/>
        <w:rPr>
          <w:b/>
          <w:bCs/>
        </w:rPr>
      </w:pPr>
    </w:p>
    <w:p w14:paraId="44F1AC0F" w14:textId="77777777" w:rsidR="00715100" w:rsidRDefault="006266E7" w:rsidP="006266E7">
      <w:r>
        <w:t>Esta ventana representa el error que se puede producir al inicializar la aplicación si la conexión a la base de datos a fallado. La ejecución acabará.</w:t>
      </w:r>
    </w:p>
    <w:p w14:paraId="1133B078" w14:textId="77777777" w:rsidR="00715100" w:rsidRDefault="00715100" w:rsidP="006266E7"/>
    <w:p w14:paraId="7E8EBD61" w14:textId="77777777" w:rsidR="00715100" w:rsidRPr="00093648" w:rsidRDefault="00715100" w:rsidP="006266E7">
      <w:pPr>
        <w:rPr>
          <w:rFonts w:cstheme="minorHAnsi"/>
        </w:rPr>
      </w:pPr>
    </w:p>
    <w:p w14:paraId="2DC0F324" w14:textId="6ABBB93A" w:rsidR="00715100" w:rsidRPr="00093648" w:rsidRDefault="00715100" w:rsidP="00715100">
      <w:pPr>
        <w:pStyle w:val="Ttulo4"/>
        <w:rPr>
          <w:rFonts w:asciiTheme="minorHAnsi" w:hAnsiTheme="minorHAnsi" w:cstheme="minorHAnsi"/>
          <w:b/>
          <w:bCs/>
        </w:rPr>
      </w:pPr>
      <w:r w:rsidRPr="00093648">
        <w:rPr>
          <w:rFonts w:asciiTheme="minorHAnsi" w:hAnsiTheme="minorHAnsi" w:cstheme="minorHAnsi"/>
          <w:noProof/>
        </w:rPr>
        <mc:AlternateContent>
          <mc:Choice Requires="wps">
            <w:drawing>
              <wp:anchor distT="45720" distB="45720" distL="114300" distR="114300" simplePos="0" relativeHeight="251676672" behindDoc="0" locked="0" layoutInCell="1" allowOverlap="1" wp14:anchorId="5E3C82EB" wp14:editId="52775F37">
                <wp:simplePos x="0" y="0"/>
                <wp:positionH relativeFrom="column">
                  <wp:posOffset>2540</wp:posOffset>
                </wp:positionH>
                <wp:positionV relativeFrom="paragraph">
                  <wp:posOffset>389890</wp:posOffset>
                </wp:positionV>
                <wp:extent cx="3155950" cy="933450"/>
                <wp:effectExtent l="0" t="0" r="25400" b="19050"/>
                <wp:wrapSquare wrapText="bothSides"/>
                <wp:docPr id="910680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933450"/>
                        </a:xfrm>
                        <a:prstGeom prst="rect">
                          <a:avLst/>
                        </a:prstGeom>
                        <a:solidFill>
                          <a:srgbClr val="FFFFFF"/>
                        </a:solidFill>
                        <a:ln w="9525">
                          <a:solidFill>
                            <a:srgbClr val="000000"/>
                          </a:solidFill>
                          <a:miter lim="800000"/>
                          <a:headEnd/>
                          <a:tailEnd/>
                        </a:ln>
                      </wps:spPr>
                      <wps:txbx>
                        <w:txbxContent>
                          <w:p w14:paraId="6469620B" w14:textId="77777777" w:rsidR="00715100" w:rsidRPr="00715100" w:rsidRDefault="00715100" w:rsidP="00715100">
                            <w:pPr>
                              <w:rPr>
                                <w:sz w:val="22"/>
                                <w:szCs w:val="22"/>
                              </w:rPr>
                            </w:pPr>
                            <w:r w:rsidRPr="00715100">
                              <w:rPr>
                                <w:sz w:val="22"/>
                                <w:szCs w:val="22"/>
                              </w:rPr>
                              <w:t>Para registrarte y poder acceder a los derechos de Administrador introduce el id y la clave.</w:t>
                            </w:r>
                          </w:p>
                          <w:p w14:paraId="39E324C6" w14:textId="77777777" w:rsidR="00715100" w:rsidRPr="00715100" w:rsidRDefault="00715100" w:rsidP="00715100">
                            <w:pPr>
                              <w:rPr>
                                <w:sz w:val="22"/>
                                <w:szCs w:val="22"/>
                              </w:rPr>
                            </w:pPr>
                            <w:r w:rsidRPr="00715100">
                              <w:rPr>
                                <w:sz w:val="22"/>
                                <w:szCs w:val="22"/>
                              </w:rPr>
                              <w:t xml:space="preserve">ID: </w:t>
                            </w:r>
                          </w:p>
                          <w:p w14:paraId="184004CB" w14:textId="5A06A588" w:rsidR="00715100" w:rsidRPr="007B6C50" w:rsidRDefault="00715100" w:rsidP="00715100">
                            <w:pPr>
                              <w:rPr>
                                <w:sz w:val="22"/>
                                <w:szCs w:val="22"/>
                              </w:rPr>
                            </w:pPr>
                            <w:r w:rsidRPr="00715100">
                              <w:rPr>
                                <w:sz w:val="22"/>
                                <w:szCs w:val="22"/>
                              </w:rPr>
                              <w:t>CLAVE: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C82EB" id="_x0000_s1031" type="#_x0000_t202" style="position:absolute;left:0;text-align:left;margin-left:.2pt;margin-top:30.7pt;width:248.5pt;height:73.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">
                <v:textbox>
                  <w:txbxContent>
                    <w:p w14:paraId="6469620B" w14:textId="77777777" w:rsidR="00715100" w:rsidRPr="00715100" w:rsidRDefault="00715100" w:rsidP="00715100">
                      <w:pPr>
                        <w:rPr>
                          <w:sz w:val="22"/>
                          <w:szCs w:val="22"/>
                        </w:rPr>
                      </w:pPr>
                      <w:r w:rsidRPr="00715100">
                        <w:rPr>
                          <w:sz w:val="22"/>
                          <w:szCs w:val="22"/>
                        </w:rPr>
                        <w:t>Para registrarte y poder acceder a los derechos de Administrador introduce el id y la clave.</w:t>
                      </w:r>
                    </w:p>
                    <w:p w14:paraId="39E324C6" w14:textId="77777777" w:rsidR="00715100" w:rsidRPr="00715100" w:rsidRDefault="00715100" w:rsidP="00715100">
                      <w:pPr>
                        <w:rPr>
                          <w:sz w:val="22"/>
                          <w:szCs w:val="22"/>
                        </w:rPr>
                      </w:pPr>
                      <w:r w:rsidRPr="00715100">
                        <w:rPr>
                          <w:sz w:val="22"/>
                          <w:szCs w:val="22"/>
                        </w:rPr>
                        <w:t xml:space="preserve">ID: </w:t>
                      </w:r>
                    </w:p>
                    <w:p w14:paraId="184004CB" w14:textId="5A06A588" w:rsidR="00715100" w:rsidRPr="007B6C50" w:rsidRDefault="00715100" w:rsidP="00715100">
                      <w:pPr>
                        <w:rPr>
                          <w:sz w:val="22"/>
                          <w:szCs w:val="22"/>
                        </w:rPr>
                      </w:pPr>
                      <w:r w:rsidRPr="00715100">
                        <w:rPr>
                          <w:sz w:val="22"/>
                          <w:szCs w:val="22"/>
                        </w:rPr>
                        <w:t>CLAVE:</w:t>
                      </w:r>
                    </w:p>
                  </w:txbxContent>
                </v:textbox>
                <w10:wrap type="square"/>
              </v:shape>
            </w:pict>
          </mc:Fallback>
        </mc:AlternateContent>
      </w:r>
      <w:r w:rsidRPr="00093648">
        <w:rPr>
          <w:rFonts w:asciiTheme="minorHAnsi" w:hAnsiTheme="minorHAnsi" w:cstheme="minorHAnsi"/>
          <w:b/>
          <w:bCs/>
        </w:rPr>
        <w:t>Autentificación administrador</w:t>
      </w:r>
    </w:p>
    <w:p w14:paraId="7E0204B1" w14:textId="77777777" w:rsidR="00715100" w:rsidRDefault="00715100" w:rsidP="006266E7"/>
    <w:p w14:paraId="425567F0" w14:textId="77777777" w:rsidR="00715100" w:rsidRDefault="00715100" w:rsidP="006266E7">
      <w:r>
        <w:t>Si el usuario eligió el rol de administrador, en esta ventana tendrá que introducir el id y la clave predeterminadas para acceder a las posibles funcionalidades del administrador.</w:t>
      </w:r>
    </w:p>
    <w:p w14:paraId="7FC9DF99" w14:textId="77777777" w:rsidR="00715100" w:rsidRDefault="00715100" w:rsidP="006266E7"/>
    <w:p w14:paraId="20C4088D" w14:textId="2ACD6284" w:rsidR="00715100" w:rsidRPr="00093648" w:rsidRDefault="00715100" w:rsidP="00715100">
      <w:pPr>
        <w:pStyle w:val="Ttulo4"/>
        <w:rPr>
          <w:rFonts w:asciiTheme="minorHAnsi" w:hAnsiTheme="minorHAnsi" w:cstheme="minorHAnsi"/>
          <w:b/>
          <w:bCs/>
        </w:rPr>
      </w:pPr>
      <w:r w:rsidRPr="00093648">
        <w:rPr>
          <w:rFonts w:asciiTheme="minorHAnsi" w:hAnsiTheme="minorHAnsi" w:cstheme="minorHAnsi"/>
          <w:noProof/>
        </w:rPr>
        <mc:AlternateContent>
          <mc:Choice Requires="wps">
            <w:drawing>
              <wp:anchor distT="45720" distB="45720" distL="114300" distR="114300" simplePos="0" relativeHeight="251678720" behindDoc="0" locked="0" layoutInCell="1" allowOverlap="1" wp14:anchorId="2779634F" wp14:editId="76E38F69">
                <wp:simplePos x="0" y="0"/>
                <wp:positionH relativeFrom="column">
                  <wp:posOffset>2540</wp:posOffset>
                </wp:positionH>
                <wp:positionV relativeFrom="paragraph">
                  <wp:posOffset>389890</wp:posOffset>
                </wp:positionV>
                <wp:extent cx="3155950" cy="933450"/>
                <wp:effectExtent l="0" t="0" r="25400" b="19050"/>
                <wp:wrapSquare wrapText="bothSides"/>
                <wp:docPr id="21394306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933450"/>
                        </a:xfrm>
                        <a:prstGeom prst="rect">
                          <a:avLst/>
                        </a:prstGeom>
                        <a:solidFill>
                          <a:srgbClr val="FFFFFF"/>
                        </a:solidFill>
                        <a:ln w="9525">
                          <a:solidFill>
                            <a:srgbClr val="000000"/>
                          </a:solidFill>
                          <a:miter lim="800000"/>
                          <a:headEnd/>
                          <a:tailEnd/>
                        </a:ln>
                      </wps:spPr>
                      <wps:txbx>
                        <w:txbxContent>
                          <w:p w14:paraId="5AF53A35" w14:textId="77777777" w:rsidR="00715100" w:rsidRPr="00715100" w:rsidRDefault="00715100" w:rsidP="00715100">
                            <w:pPr>
                              <w:rPr>
                                <w:sz w:val="22"/>
                                <w:szCs w:val="22"/>
                              </w:rPr>
                            </w:pPr>
                            <w:r w:rsidRPr="00715100">
                              <w:rPr>
                                <w:sz w:val="22"/>
                                <w:szCs w:val="22"/>
                              </w:rPr>
                              <w:t>Para registrarte y poder acceder a los derechos de Profesor introduce el id y la clave.</w:t>
                            </w:r>
                          </w:p>
                          <w:p w14:paraId="0CC6DA40" w14:textId="77777777" w:rsidR="00715100" w:rsidRPr="00715100" w:rsidRDefault="00715100" w:rsidP="00715100">
                            <w:pPr>
                              <w:rPr>
                                <w:sz w:val="22"/>
                                <w:szCs w:val="22"/>
                              </w:rPr>
                            </w:pPr>
                            <w:r w:rsidRPr="00715100">
                              <w:rPr>
                                <w:sz w:val="22"/>
                                <w:szCs w:val="22"/>
                              </w:rPr>
                              <w:t xml:space="preserve">ID: </w:t>
                            </w:r>
                          </w:p>
                          <w:p w14:paraId="762C68F9" w14:textId="43AF784E" w:rsidR="00715100" w:rsidRPr="007B6C50" w:rsidRDefault="00715100" w:rsidP="00715100">
                            <w:pPr>
                              <w:rPr>
                                <w:sz w:val="22"/>
                                <w:szCs w:val="22"/>
                              </w:rPr>
                            </w:pPr>
                            <w:r w:rsidRPr="00715100">
                              <w:rPr>
                                <w:sz w:val="22"/>
                                <w:szCs w:val="22"/>
                              </w:rPr>
                              <w:t>CLAVE: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9634F" id="_x0000_s1032" type="#_x0000_t202" style="position:absolute;left:0;text-align:left;margin-left:.2pt;margin-top:30.7pt;width:248.5pt;height:73.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">
                <v:textbox>
                  <w:txbxContent>
                    <w:p w14:paraId="5AF53A35" w14:textId="77777777" w:rsidR="00715100" w:rsidRPr="00715100" w:rsidRDefault="00715100" w:rsidP="00715100">
                      <w:pPr>
                        <w:rPr>
                          <w:sz w:val="22"/>
                          <w:szCs w:val="22"/>
                        </w:rPr>
                      </w:pPr>
                      <w:r w:rsidRPr="00715100">
                        <w:rPr>
                          <w:sz w:val="22"/>
                          <w:szCs w:val="22"/>
                        </w:rPr>
                        <w:t>Para registrarte y poder acceder a los derechos de Profesor introduce el id y la clave.</w:t>
                      </w:r>
                    </w:p>
                    <w:p w14:paraId="0CC6DA40" w14:textId="77777777" w:rsidR="00715100" w:rsidRPr="00715100" w:rsidRDefault="00715100" w:rsidP="00715100">
                      <w:pPr>
                        <w:rPr>
                          <w:sz w:val="22"/>
                          <w:szCs w:val="22"/>
                        </w:rPr>
                      </w:pPr>
                      <w:r w:rsidRPr="00715100">
                        <w:rPr>
                          <w:sz w:val="22"/>
                          <w:szCs w:val="22"/>
                        </w:rPr>
                        <w:t xml:space="preserve">ID: </w:t>
                      </w:r>
                    </w:p>
                    <w:p w14:paraId="762C68F9" w14:textId="43AF784E" w:rsidR="00715100" w:rsidRPr="007B6C50" w:rsidRDefault="00715100" w:rsidP="00715100">
                      <w:pPr>
                        <w:rPr>
                          <w:sz w:val="22"/>
                          <w:szCs w:val="22"/>
                        </w:rPr>
                      </w:pPr>
                      <w:r w:rsidRPr="00715100">
                        <w:rPr>
                          <w:sz w:val="22"/>
                          <w:szCs w:val="22"/>
                        </w:rPr>
                        <w:t>CLAVE:</w:t>
                      </w:r>
                    </w:p>
                  </w:txbxContent>
                </v:textbox>
                <w10:wrap type="square"/>
              </v:shape>
            </w:pict>
          </mc:Fallback>
        </mc:AlternateContent>
      </w:r>
      <w:r w:rsidRPr="00093648">
        <w:rPr>
          <w:rFonts w:asciiTheme="minorHAnsi" w:hAnsiTheme="minorHAnsi" w:cstheme="minorHAnsi"/>
          <w:b/>
          <w:bCs/>
        </w:rPr>
        <w:t>Autentificación profesor</w:t>
      </w:r>
    </w:p>
    <w:p w14:paraId="1B88D8E0" w14:textId="77777777" w:rsidR="00715100" w:rsidRDefault="00715100" w:rsidP="00715100"/>
    <w:p w14:paraId="290F9CA7" w14:textId="77777777" w:rsidR="00715100" w:rsidRDefault="00715100" w:rsidP="00715100">
      <w:r>
        <w:t xml:space="preserve">Cumple la misma función que la ventana de </w:t>
      </w:r>
      <w:r w:rsidRPr="00715100">
        <w:rPr>
          <w:i/>
          <w:iCs/>
        </w:rPr>
        <w:t>Autentificación administrador</w:t>
      </w:r>
      <w:r>
        <w:t>, pero en este caso comprueba las claves de acceso del profesor.</w:t>
      </w:r>
    </w:p>
    <w:p w14:paraId="3E314D2B" w14:textId="77777777" w:rsidR="00715100" w:rsidRDefault="00715100" w:rsidP="00715100"/>
    <w:p w14:paraId="79223372" w14:textId="77777777" w:rsidR="00715100" w:rsidRDefault="00715100" w:rsidP="00715100"/>
    <w:p w14:paraId="295AD343" w14:textId="291CAAE5" w:rsidR="00715100" w:rsidRPr="00093648" w:rsidRDefault="00715100" w:rsidP="00715100">
      <w:pPr>
        <w:pStyle w:val="Ttulo4"/>
        <w:rPr>
          <w:rFonts w:asciiTheme="minorHAnsi" w:hAnsiTheme="minorHAnsi" w:cstheme="minorHAnsi"/>
          <w:b/>
          <w:bCs/>
        </w:rPr>
      </w:pPr>
      <w:r w:rsidRPr="00093648">
        <w:rPr>
          <w:rFonts w:asciiTheme="minorHAnsi" w:hAnsiTheme="minorHAnsi" w:cstheme="minorHAnsi"/>
          <w:noProof/>
        </w:rPr>
        <mc:AlternateContent>
          <mc:Choice Requires="wps">
            <w:drawing>
              <wp:anchor distT="45720" distB="45720" distL="114300" distR="114300" simplePos="0" relativeHeight="251680768" behindDoc="0" locked="0" layoutInCell="1" allowOverlap="1" wp14:anchorId="7A2F6CFA" wp14:editId="0874A29E">
                <wp:simplePos x="0" y="0"/>
                <wp:positionH relativeFrom="column">
                  <wp:posOffset>2540</wp:posOffset>
                </wp:positionH>
                <wp:positionV relativeFrom="paragraph">
                  <wp:posOffset>389890</wp:posOffset>
                </wp:positionV>
                <wp:extent cx="3155950" cy="933450"/>
                <wp:effectExtent l="0" t="0" r="25400" b="19050"/>
                <wp:wrapSquare wrapText="bothSides"/>
                <wp:docPr id="12568672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933450"/>
                        </a:xfrm>
                        <a:prstGeom prst="rect">
                          <a:avLst/>
                        </a:prstGeom>
                        <a:solidFill>
                          <a:srgbClr val="FFFFFF"/>
                        </a:solidFill>
                        <a:ln w="9525">
                          <a:solidFill>
                            <a:srgbClr val="000000"/>
                          </a:solidFill>
                          <a:miter lim="800000"/>
                          <a:headEnd/>
                          <a:tailEnd/>
                        </a:ln>
                      </wps:spPr>
                      <wps:txbx>
                        <w:txbxContent>
                          <w:p w14:paraId="0BC59A20" w14:textId="77777777" w:rsidR="00715100" w:rsidRPr="00715100" w:rsidRDefault="00715100" w:rsidP="00715100">
                            <w:pPr>
                              <w:rPr>
                                <w:sz w:val="22"/>
                                <w:szCs w:val="22"/>
                              </w:rPr>
                            </w:pPr>
                            <w:r w:rsidRPr="00715100">
                              <w:rPr>
                                <w:sz w:val="22"/>
                                <w:szCs w:val="22"/>
                              </w:rPr>
                              <w:t>Ahora puede elegir una de las siguientes opciones:</w:t>
                            </w:r>
                          </w:p>
                          <w:p w14:paraId="36B66ABC" w14:textId="77777777" w:rsidR="00715100" w:rsidRPr="00715100" w:rsidRDefault="00715100" w:rsidP="00715100">
                            <w:pPr>
                              <w:rPr>
                                <w:sz w:val="22"/>
                                <w:szCs w:val="22"/>
                              </w:rPr>
                            </w:pPr>
                            <w:r w:rsidRPr="00715100">
                              <w:rPr>
                                <w:sz w:val="22"/>
                                <w:szCs w:val="22"/>
                              </w:rPr>
                              <w:t>1. Visualizar el parte de guardias semanal.</w:t>
                            </w:r>
                          </w:p>
                          <w:p w14:paraId="0F29861B" w14:textId="77777777" w:rsidR="00715100" w:rsidRPr="00715100" w:rsidRDefault="00715100" w:rsidP="00715100">
                            <w:pPr>
                              <w:rPr>
                                <w:sz w:val="22"/>
                                <w:szCs w:val="22"/>
                              </w:rPr>
                            </w:pPr>
                            <w:r w:rsidRPr="00715100">
                              <w:rPr>
                                <w:sz w:val="22"/>
                                <w:szCs w:val="22"/>
                              </w:rPr>
                              <w:t>2. Salir.</w:t>
                            </w:r>
                          </w:p>
                          <w:p w14:paraId="263E5B96" w14:textId="470A7FDE" w:rsidR="00715100" w:rsidRPr="007B6C50" w:rsidRDefault="00715100" w:rsidP="00715100">
                            <w:pPr>
                              <w:rPr>
                                <w:sz w:val="22"/>
                                <w:szCs w:val="22"/>
                              </w:rPr>
                            </w:pPr>
                            <w:r w:rsidRPr="00715100">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F6CFA" id="_x0000_s1033" type="#_x0000_t202" style="position:absolute;left:0;text-align:left;margin-left:.2pt;margin-top:30.7pt;width:248.5pt;height:73.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">
                <v:textbox>
                  <w:txbxContent>
                    <w:p w14:paraId="0BC59A20" w14:textId="77777777" w:rsidR="00715100" w:rsidRPr="00715100" w:rsidRDefault="00715100" w:rsidP="00715100">
                      <w:pPr>
                        <w:rPr>
                          <w:sz w:val="22"/>
                          <w:szCs w:val="22"/>
                        </w:rPr>
                      </w:pPr>
                      <w:r w:rsidRPr="00715100">
                        <w:rPr>
                          <w:sz w:val="22"/>
                          <w:szCs w:val="22"/>
                        </w:rPr>
                        <w:t>Ahora puede elegir una de las siguientes opciones:</w:t>
                      </w:r>
                    </w:p>
                    <w:p w14:paraId="36B66ABC" w14:textId="77777777" w:rsidR="00715100" w:rsidRPr="00715100" w:rsidRDefault="00715100" w:rsidP="00715100">
                      <w:pPr>
                        <w:rPr>
                          <w:sz w:val="22"/>
                          <w:szCs w:val="22"/>
                        </w:rPr>
                      </w:pPr>
                      <w:r w:rsidRPr="00715100">
                        <w:rPr>
                          <w:sz w:val="22"/>
                          <w:szCs w:val="22"/>
                        </w:rPr>
                        <w:t>1. Visualizar el parte de guardias semanal.</w:t>
                      </w:r>
                    </w:p>
                    <w:p w14:paraId="0F29861B" w14:textId="77777777" w:rsidR="00715100" w:rsidRPr="00715100" w:rsidRDefault="00715100" w:rsidP="00715100">
                      <w:pPr>
                        <w:rPr>
                          <w:sz w:val="22"/>
                          <w:szCs w:val="22"/>
                        </w:rPr>
                      </w:pPr>
                      <w:r w:rsidRPr="00715100">
                        <w:rPr>
                          <w:sz w:val="22"/>
                          <w:szCs w:val="22"/>
                        </w:rPr>
                        <w:t>2. Salir.</w:t>
                      </w:r>
                    </w:p>
                    <w:p w14:paraId="263E5B96" w14:textId="470A7FDE" w:rsidR="00715100" w:rsidRPr="007B6C50" w:rsidRDefault="00715100" w:rsidP="00715100">
                      <w:pPr>
                        <w:rPr>
                          <w:sz w:val="22"/>
                          <w:szCs w:val="22"/>
                        </w:rPr>
                      </w:pPr>
                      <w:r w:rsidRPr="00715100">
                        <w:rPr>
                          <w:sz w:val="22"/>
                          <w:szCs w:val="22"/>
                        </w:rPr>
                        <w:t>:</w:t>
                      </w:r>
                    </w:p>
                  </w:txbxContent>
                </v:textbox>
                <w10:wrap type="square"/>
              </v:shape>
            </w:pict>
          </mc:Fallback>
        </mc:AlternateContent>
      </w:r>
      <w:r w:rsidRPr="00093648">
        <w:rPr>
          <w:rFonts w:asciiTheme="minorHAnsi" w:hAnsiTheme="minorHAnsi" w:cstheme="minorHAnsi"/>
          <w:b/>
          <w:bCs/>
        </w:rPr>
        <w:t>Opciones lector</w:t>
      </w:r>
    </w:p>
    <w:p w14:paraId="1F93DC4A" w14:textId="24933E94" w:rsidR="009F21A9" w:rsidRPr="00EE53A2" w:rsidRDefault="00715100" w:rsidP="00EE53A2">
      <w:r>
        <w:t>Esta ventana aparecerá si el usuario elige la opción de lector. Ya que no necesita autentificación, se le muestran directamente las funcionalidades que puede ejecutar y debe elegir una de las dos opciones introduciendo el número correspondiente.</w:t>
      </w:r>
    </w:p>
    <w:p w14:paraId="29E5F27F" w14:textId="40042EE2" w:rsidR="00715100" w:rsidRPr="00093648" w:rsidRDefault="00E62BBD" w:rsidP="00715100">
      <w:pPr>
        <w:pStyle w:val="Ttulo4"/>
        <w:rPr>
          <w:rFonts w:asciiTheme="minorHAnsi" w:hAnsiTheme="minorHAnsi" w:cstheme="minorHAnsi"/>
          <w:b/>
          <w:bCs/>
        </w:rPr>
      </w:pPr>
      <w:r>
        <w:rPr>
          <w:rFonts w:asciiTheme="minorHAnsi" w:hAnsiTheme="minorHAnsi" w:cstheme="minorHAnsi"/>
          <w:b/>
          <w:bCs/>
        </w:rPr>
        <w:t>A</w:t>
      </w:r>
      <w:r w:rsidR="009F21A9" w:rsidRPr="00093648">
        <w:rPr>
          <w:rFonts w:asciiTheme="minorHAnsi" w:hAnsiTheme="minorHAnsi" w:cstheme="minorHAnsi"/>
          <w:b/>
          <w:bCs/>
        </w:rPr>
        <w:t>utentificación</w:t>
      </w:r>
      <w:r>
        <w:rPr>
          <w:rFonts w:asciiTheme="minorHAnsi" w:hAnsiTheme="minorHAnsi" w:cstheme="minorHAnsi"/>
          <w:b/>
          <w:bCs/>
        </w:rPr>
        <w:t xml:space="preserve"> fallida</w:t>
      </w:r>
    </w:p>
    <w:p w14:paraId="68288A14" w14:textId="53F3B807" w:rsidR="00715100" w:rsidRDefault="009F21A9" w:rsidP="00715100">
      <w:r>
        <w:rPr>
          <w:noProof/>
        </w:rPr>
        <mc:AlternateContent>
          <mc:Choice Requires="wps">
            <w:drawing>
              <wp:anchor distT="45720" distB="45720" distL="114300" distR="114300" simplePos="0" relativeHeight="251682816" behindDoc="0" locked="0" layoutInCell="1" allowOverlap="1" wp14:anchorId="7646007F" wp14:editId="7B28CB9B">
                <wp:simplePos x="0" y="0"/>
                <wp:positionH relativeFrom="column">
                  <wp:posOffset>2540</wp:posOffset>
                </wp:positionH>
                <wp:positionV relativeFrom="paragraph">
                  <wp:posOffset>66040</wp:posOffset>
                </wp:positionV>
                <wp:extent cx="3155950" cy="514350"/>
                <wp:effectExtent l="0" t="0" r="25400" b="19050"/>
                <wp:wrapSquare wrapText="bothSides"/>
                <wp:docPr id="13508443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514350"/>
                        </a:xfrm>
                        <a:prstGeom prst="rect">
                          <a:avLst/>
                        </a:prstGeom>
                        <a:solidFill>
                          <a:srgbClr val="FFFFFF"/>
                        </a:solidFill>
                        <a:ln w="9525">
                          <a:solidFill>
                            <a:srgbClr val="000000"/>
                          </a:solidFill>
                          <a:miter lim="800000"/>
                          <a:headEnd/>
                          <a:tailEnd/>
                        </a:ln>
                      </wps:spPr>
                      <wps:txbx>
                        <w:txbxContent>
                          <w:p w14:paraId="5110A849" w14:textId="77777777" w:rsidR="003927D3" w:rsidRPr="003927D3" w:rsidRDefault="003927D3" w:rsidP="003927D3">
                            <w:pPr>
                              <w:rPr>
                                <w:sz w:val="22"/>
                                <w:szCs w:val="22"/>
                              </w:rPr>
                            </w:pPr>
                            <w:r w:rsidRPr="003927D3">
                              <w:rPr>
                                <w:sz w:val="22"/>
                                <w:szCs w:val="22"/>
                              </w:rPr>
                              <w:t>Usuario y/o clave incorrectas. Si quieres intentar de nuevo introduce S, si quieres salir introduce N.</w:t>
                            </w:r>
                          </w:p>
                          <w:p w14:paraId="0D8D3582" w14:textId="0714DB5B" w:rsidR="00715100" w:rsidRPr="007B6C50" w:rsidRDefault="003927D3" w:rsidP="003927D3">
                            <w:pPr>
                              <w:rPr>
                                <w:sz w:val="22"/>
                                <w:szCs w:val="22"/>
                              </w:rPr>
                            </w:pPr>
                            <w:r w:rsidRPr="003927D3">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6007F" id="_x0000_s1034" type="#_x0000_t202" style="position:absolute;left:0;text-align:left;margin-left:.2pt;margin-top:5.2pt;width:248.5pt;height:40.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">
                <v:textbox>
                  <w:txbxContent>
                    <w:p w14:paraId="5110A849" w14:textId="77777777" w:rsidR="003927D3" w:rsidRPr="003927D3" w:rsidRDefault="003927D3" w:rsidP="003927D3">
                      <w:pPr>
                        <w:rPr>
                          <w:sz w:val="22"/>
                          <w:szCs w:val="22"/>
                        </w:rPr>
                      </w:pPr>
                      <w:r w:rsidRPr="003927D3">
                        <w:rPr>
                          <w:sz w:val="22"/>
                          <w:szCs w:val="22"/>
                        </w:rPr>
                        <w:t>Usuario y/o clave incorrectas. Si quieres intentar de nuevo introduce S, si quieres salir introduce N.</w:t>
                      </w:r>
                    </w:p>
                    <w:p w14:paraId="0D8D3582" w14:textId="0714DB5B" w:rsidR="00715100" w:rsidRPr="007B6C50" w:rsidRDefault="003927D3" w:rsidP="003927D3">
                      <w:pPr>
                        <w:rPr>
                          <w:sz w:val="22"/>
                          <w:szCs w:val="22"/>
                        </w:rPr>
                      </w:pPr>
                      <w:r w:rsidRPr="003927D3">
                        <w:rPr>
                          <w:sz w:val="22"/>
                          <w:szCs w:val="22"/>
                        </w:rPr>
                        <w:t>:</w:t>
                      </w:r>
                    </w:p>
                  </w:txbxContent>
                </v:textbox>
                <w10:wrap type="square"/>
              </v:shape>
            </w:pict>
          </mc:Fallback>
        </mc:AlternateContent>
      </w:r>
      <w:r>
        <w:t xml:space="preserve">En caso de que el usuario introduzca </w:t>
      </w:r>
      <w:r w:rsidR="003927D3">
        <w:t>mal las claves de acceso le saldrá esta ventana y podrá elegir entre intentar de nuevo o salir de la ejecución.</w:t>
      </w:r>
    </w:p>
    <w:p w14:paraId="7F48680A" w14:textId="77777777" w:rsidR="009F21A9" w:rsidRDefault="009F21A9" w:rsidP="00715100"/>
    <w:p w14:paraId="0250E8AA" w14:textId="7F20DAE7" w:rsidR="009F21A9" w:rsidRPr="00093648" w:rsidRDefault="009F21A9" w:rsidP="009F21A9">
      <w:pPr>
        <w:pStyle w:val="Ttulo4"/>
        <w:rPr>
          <w:rFonts w:asciiTheme="minorHAnsi" w:hAnsiTheme="minorHAnsi" w:cstheme="minorHAnsi"/>
          <w:b/>
          <w:bCs/>
        </w:rPr>
      </w:pPr>
      <w:r w:rsidRPr="00093648">
        <w:rPr>
          <w:rFonts w:asciiTheme="minorHAnsi" w:hAnsiTheme="minorHAnsi" w:cstheme="minorHAnsi"/>
          <w:b/>
          <w:bCs/>
        </w:rPr>
        <w:lastRenderedPageBreak/>
        <w:t>Opciones administrador</w:t>
      </w:r>
    </w:p>
    <w:p w14:paraId="615F206E" w14:textId="77777777" w:rsidR="009F21A9" w:rsidRDefault="009F21A9" w:rsidP="009F21A9">
      <w:r>
        <w:rPr>
          <w:noProof/>
        </w:rPr>
        <mc:AlternateContent>
          <mc:Choice Requires="wps">
            <w:drawing>
              <wp:anchor distT="45720" distB="45720" distL="114300" distR="114300" simplePos="0" relativeHeight="251684864" behindDoc="0" locked="0" layoutInCell="1" allowOverlap="1" wp14:anchorId="47453269" wp14:editId="3E335777">
                <wp:simplePos x="0" y="0"/>
                <wp:positionH relativeFrom="column">
                  <wp:posOffset>2540</wp:posOffset>
                </wp:positionH>
                <wp:positionV relativeFrom="paragraph">
                  <wp:posOffset>68580</wp:posOffset>
                </wp:positionV>
                <wp:extent cx="3155950" cy="2203450"/>
                <wp:effectExtent l="0" t="0" r="25400" b="19050"/>
                <wp:wrapSquare wrapText="bothSides"/>
                <wp:docPr id="120467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2203450"/>
                        </a:xfrm>
                        <a:prstGeom prst="rect">
                          <a:avLst/>
                        </a:prstGeom>
                        <a:solidFill>
                          <a:srgbClr val="FFFFFF"/>
                        </a:solidFill>
                        <a:ln w="9525">
                          <a:solidFill>
                            <a:srgbClr val="000000"/>
                          </a:solidFill>
                          <a:miter lim="800000"/>
                          <a:headEnd/>
                          <a:tailEnd/>
                        </a:ln>
                      </wps:spPr>
                      <wps:txbx>
                        <w:txbxContent>
                          <w:p w14:paraId="72C14814" w14:textId="74ED6D32" w:rsidR="00E62BBD" w:rsidRDefault="00E62BBD" w:rsidP="009F21A9">
                            <w:pPr>
                              <w:rPr>
                                <w:sz w:val="22"/>
                                <w:szCs w:val="22"/>
                              </w:rPr>
                            </w:pPr>
                            <w:r w:rsidRPr="009F21A9">
                              <w:rPr>
                                <w:sz w:val="22"/>
                                <w:szCs w:val="22"/>
                              </w:rPr>
                              <w:t>Autentificación correcta.</w:t>
                            </w:r>
                          </w:p>
                          <w:p w14:paraId="358AD659" w14:textId="0CE971D9" w:rsidR="009F21A9" w:rsidRPr="009F21A9" w:rsidRDefault="009F21A9" w:rsidP="009F21A9">
                            <w:pPr>
                              <w:rPr>
                                <w:sz w:val="22"/>
                                <w:szCs w:val="22"/>
                              </w:rPr>
                            </w:pPr>
                            <w:r w:rsidRPr="009F21A9">
                              <w:rPr>
                                <w:sz w:val="22"/>
                                <w:szCs w:val="22"/>
                              </w:rPr>
                              <w:t>················</w:t>
                            </w:r>
                          </w:p>
                          <w:p w14:paraId="2A4DE136" w14:textId="77777777" w:rsidR="009F21A9" w:rsidRPr="009F21A9" w:rsidRDefault="009F21A9" w:rsidP="009F21A9">
                            <w:pPr>
                              <w:rPr>
                                <w:sz w:val="22"/>
                                <w:szCs w:val="22"/>
                              </w:rPr>
                            </w:pPr>
                            <w:r w:rsidRPr="009F21A9">
                              <w:rPr>
                                <w:sz w:val="22"/>
                                <w:szCs w:val="22"/>
                              </w:rPr>
                              <w:t>Elija una de las siguientes opciones:</w:t>
                            </w:r>
                          </w:p>
                          <w:p w14:paraId="08C59609" w14:textId="77777777" w:rsidR="009F21A9" w:rsidRPr="009F21A9" w:rsidRDefault="009F21A9" w:rsidP="009F21A9">
                            <w:pPr>
                              <w:rPr>
                                <w:sz w:val="22"/>
                                <w:szCs w:val="22"/>
                              </w:rPr>
                            </w:pPr>
                            <w:r w:rsidRPr="009F21A9">
                              <w:rPr>
                                <w:sz w:val="22"/>
                                <w:szCs w:val="22"/>
                              </w:rPr>
                              <w:t>1. Cargar la Base de Datos.</w:t>
                            </w:r>
                          </w:p>
                          <w:p w14:paraId="1F197A57" w14:textId="77777777" w:rsidR="009F21A9" w:rsidRPr="009F21A9" w:rsidRDefault="009F21A9" w:rsidP="009F21A9">
                            <w:pPr>
                              <w:rPr>
                                <w:sz w:val="22"/>
                                <w:szCs w:val="22"/>
                              </w:rPr>
                            </w:pPr>
                            <w:r w:rsidRPr="009F21A9">
                              <w:rPr>
                                <w:sz w:val="22"/>
                                <w:szCs w:val="22"/>
                              </w:rPr>
                              <w:t>2. Visualizar el parte de guardias semanal.</w:t>
                            </w:r>
                          </w:p>
                          <w:p w14:paraId="2F770F62" w14:textId="77777777" w:rsidR="009F21A9" w:rsidRPr="009F21A9" w:rsidRDefault="009F21A9" w:rsidP="009F21A9">
                            <w:pPr>
                              <w:rPr>
                                <w:sz w:val="22"/>
                                <w:szCs w:val="22"/>
                              </w:rPr>
                            </w:pPr>
                            <w:r w:rsidRPr="009F21A9">
                              <w:rPr>
                                <w:sz w:val="22"/>
                                <w:szCs w:val="22"/>
                              </w:rPr>
                              <w:t>3. Dar de baja una guardia.</w:t>
                            </w:r>
                          </w:p>
                          <w:p w14:paraId="0595E9CA" w14:textId="77777777" w:rsidR="009F21A9" w:rsidRPr="009F21A9" w:rsidRDefault="009F21A9" w:rsidP="009F21A9">
                            <w:pPr>
                              <w:rPr>
                                <w:sz w:val="22"/>
                                <w:szCs w:val="22"/>
                              </w:rPr>
                            </w:pPr>
                            <w:r w:rsidRPr="009F21A9">
                              <w:rPr>
                                <w:sz w:val="22"/>
                                <w:szCs w:val="22"/>
                              </w:rPr>
                              <w:t>4. Dar de alta una guardia.</w:t>
                            </w:r>
                          </w:p>
                          <w:p w14:paraId="63368CEC" w14:textId="77777777" w:rsidR="009F21A9" w:rsidRPr="009F21A9" w:rsidRDefault="009F21A9" w:rsidP="009F21A9">
                            <w:pPr>
                              <w:rPr>
                                <w:sz w:val="22"/>
                                <w:szCs w:val="22"/>
                              </w:rPr>
                            </w:pPr>
                            <w:r w:rsidRPr="009F21A9">
                              <w:rPr>
                                <w:sz w:val="22"/>
                                <w:szCs w:val="22"/>
                              </w:rPr>
                              <w:t>5. Ver informe de las guardias.</w:t>
                            </w:r>
                          </w:p>
                          <w:p w14:paraId="3EC92FD2" w14:textId="77777777" w:rsidR="009F21A9" w:rsidRPr="009F21A9" w:rsidRDefault="009F21A9" w:rsidP="009F21A9">
                            <w:pPr>
                              <w:rPr>
                                <w:sz w:val="22"/>
                                <w:szCs w:val="22"/>
                              </w:rPr>
                            </w:pPr>
                            <w:r w:rsidRPr="009F21A9">
                              <w:rPr>
                                <w:sz w:val="22"/>
                                <w:szCs w:val="22"/>
                              </w:rPr>
                              <w:t>6. Ver el listado de usuarios.</w:t>
                            </w:r>
                          </w:p>
                          <w:p w14:paraId="473C6F51" w14:textId="77777777" w:rsidR="009F21A9" w:rsidRPr="009F21A9" w:rsidRDefault="009F21A9" w:rsidP="009F21A9">
                            <w:pPr>
                              <w:rPr>
                                <w:sz w:val="22"/>
                                <w:szCs w:val="22"/>
                              </w:rPr>
                            </w:pPr>
                            <w:r w:rsidRPr="009F21A9">
                              <w:rPr>
                                <w:sz w:val="22"/>
                                <w:szCs w:val="22"/>
                              </w:rPr>
                              <w:t>7. Salir.</w:t>
                            </w:r>
                          </w:p>
                          <w:p w14:paraId="13400AAB" w14:textId="74876312" w:rsidR="009F21A9" w:rsidRPr="007B6C50" w:rsidRDefault="009F21A9" w:rsidP="009F21A9">
                            <w:pPr>
                              <w:rPr>
                                <w:sz w:val="22"/>
                                <w:szCs w:val="22"/>
                              </w:rPr>
                            </w:pPr>
                            <w:r w:rsidRPr="009F21A9">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53269" id="_x0000_s1035" type="#_x0000_t202" style="position:absolute;left:0;text-align:left;margin-left:.2pt;margin-top:5.4pt;width:248.5pt;height:173.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">
                <v:textbox>
                  <w:txbxContent>
                    <w:p w14:paraId="72C14814" w14:textId="74ED6D32" w:rsidR="00E62BBD" w:rsidRDefault="00E62BBD" w:rsidP="009F21A9">
                      <w:pPr>
                        <w:rPr>
                          <w:sz w:val="22"/>
                          <w:szCs w:val="22"/>
                        </w:rPr>
                      </w:pPr>
                      <w:r w:rsidRPr="009F21A9">
                        <w:rPr>
                          <w:sz w:val="22"/>
                          <w:szCs w:val="22"/>
                        </w:rPr>
                        <w:t>Autentificación correcta.</w:t>
                      </w:r>
                    </w:p>
                    <w:p w14:paraId="358AD659" w14:textId="0CE971D9" w:rsidR="009F21A9" w:rsidRPr="009F21A9" w:rsidRDefault="009F21A9" w:rsidP="009F21A9">
                      <w:pPr>
                        <w:rPr>
                          <w:sz w:val="22"/>
                          <w:szCs w:val="22"/>
                        </w:rPr>
                      </w:pPr>
                      <w:r w:rsidRPr="009F21A9">
                        <w:rPr>
                          <w:sz w:val="22"/>
                          <w:szCs w:val="22"/>
                        </w:rPr>
                        <w:t>················</w:t>
                      </w:r>
                    </w:p>
                    <w:p w14:paraId="2A4DE136" w14:textId="77777777" w:rsidR="009F21A9" w:rsidRPr="009F21A9" w:rsidRDefault="009F21A9" w:rsidP="009F21A9">
                      <w:pPr>
                        <w:rPr>
                          <w:sz w:val="22"/>
                          <w:szCs w:val="22"/>
                        </w:rPr>
                      </w:pPr>
                      <w:r w:rsidRPr="009F21A9">
                        <w:rPr>
                          <w:sz w:val="22"/>
                          <w:szCs w:val="22"/>
                        </w:rPr>
                        <w:t>Elija una de las siguientes opciones:</w:t>
                      </w:r>
                    </w:p>
                    <w:p w14:paraId="08C59609" w14:textId="77777777" w:rsidR="009F21A9" w:rsidRPr="009F21A9" w:rsidRDefault="009F21A9" w:rsidP="009F21A9">
                      <w:pPr>
                        <w:rPr>
                          <w:sz w:val="22"/>
                          <w:szCs w:val="22"/>
                        </w:rPr>
                      </w:pPr>
                      <w:r w:rsidRPr="009F21A9">
                        <w:rPr>
                          <w:sz w:val="22"/>
                          <w:szCs w:val="22"/>
                        </w:rPr>
                        <w:t>1. Cargar la Base de Datos.</w:t>
                      </w:r>
                    </w:p>
                    <w:p w14:paraId="1F197A57" w14:textId="77777777" w:rsidR="009F21A9" w:rsidRPr="009F21A9" w:rsidRDefault="009F21A9" w:rsidP="009F21A9">
                      <w:pPr>
                        <w:rPr>
                          <w:sz w:val="22"/>
                          <w:szCs w:val="22"/>
                        </w:rPr>
                      </w:pPr>
                      <w:r w:rsidRPr="009F21A9">
                        <w:rPr>
                          <w:sz w:val="22"/>
                          <w:szCs w:val="22"/>
                        </w:rPr>
                        <w:t>2. Visualizar el parte de guardias semanal.</w:t>
                      </w:r>
                    </w:p>
                    <w:p w14:paraId="2F770F62" w14:textId="77777777" w:rsidR="009F21A9" w:rsidRPr="009F21A9" w:rsidRDefault="009F21A9" w:rsidP="009F21A9">
                      <w:pPr>
                        <w:rPr>
                          <w:sz w:val="22"/>
                          <w:szCs w:val="22"/>
                        </w:rPr>
                      </w:pPr>
                      <w:r w:rsidRPr="009F21A9">
                        <w:rPr>
                          <w:sz w:val="22"/>
                          <w:szCs w:val="22"/>
                        </w:rPr>
                        <w:t>3. Dar de baja una guardia.</w:t>
                      </w:r>
                    </w:p>
                    <w:p w14:paraId="0595E9CA" w14:textId="77777777" w:rsidR="009F21A9" w:rsidRPr="009F21A9" w:rsidRDefault="009F21A9" w:rsidP="009F21A9">
                      <w:pPr>
                        <w:rPr>
                          <w:sz w:val="22"/>
                          <w:szCs w:val="22"/>
                        </w:rPr>
                      </w:pPr>
                      <w:r w:rsidRPr="009F21A9">
                        <w:rPr>
                          <w:sz w:val="22"/>
                          <w:szCs w:val="22"/>
                        </w:rPr>
                        <w:t>4. Dar de alta una guardia.</w:t>
                      </w:r>
                    </w:p>
                    <w:p w14:paraId="63368CEC" w14:textId="77777777" w:rsidR="009F21A9" w:rsidRPr="009F21A9" w:rsidRDefault="009F21A9" w:rsidP="009F21A9">
                      <w:pPr>
                        <w:rPr>
                          <w:sz w:val="22"/>
                          <w:szCs w:val="22"/>
                        </w:rPr>
                      </w:pPr>
                      <w:r w:rsidRPr="009F21A9">
                        <w:rPr>
                          <w:sz w:val="22"/>
                          <w:szCs w:val="22"/>
                        </w:rPr>
                        <w:t>5. Ver informe de las guardias.</w:t>
                      </w:r>
                    </w:p>
                    <w:p w14:paraId="3EC92FD2" w14:textId="77777777" w:rsidR="009F21A9" w:rsidRPr="009F21A9" w:rsidRDefault="009F21A9" w:rsidP="009F21A9">
                      <w:pPr>
                        <w:rPr>
                          <w:sz w:val="22"/>
                          <w:szCs w:val="22"/>
                        </w:rPr>
                      </w:pPr>
                      <w:r w:rsidRPr="009F21A9">
                        <w:rPr>
                          <w:sz w:val="22"/>
                          <w:szCs w:val="22"/>
                        </w:rPr>
                        <w:t>6. Ver el listado de usuarios.</w:t>
                      </w:r>
                    </w:p>
                    <w:p w14:paraId="473C6F51" w14:textId="77777777" w:rsidR="009F21A9" w:rsidRPr="009F21A9" w:rsidRDefault="009F21A9" w:rsidP="009F21A9">
                      <w:pPr>
                        <w:rPr>
                          <w:sz w:val="22"/>
                          <w:szCs w:val="22"/>
                        </w:rPr>
                      </w:pPr>
                      <w:r w:rsidRPr="009F21A9">
                        <w:rPr>
                          <w:sz w:val="22"/>
                          <w:szCs w:val="22"/>
                        </w:rPr>
                        <w:t>7. Salir.</w:t>
                      </w:r>
                    </w:p>
                    <w:p w14:paraId="13400AAB" w14:textId="74876312" w:rsidR="009F21A9" w:rsidRPr="007B6C50" w:rsidRDefault="009F21A9" w:rsidP="009F21A9">
                      <w:pPr>
                        <w:rPr>
                          <w:sz w:val="22"/>
                          <w:szCs w:val="22"/>
                        </w:rPr>
                      </w:pPr>
                      <w:r w:rsidRPr="009F21A9">
                        <w:rPr>
                          <w:sz w:val="22"/>
                          <w:szCs w:val="22"/>
                        </w:rPr>
                        <w:t>:</w:t>
                      </w:r>
                    </w:p>
                  </w:txbxContent>
                </v:textbox>
                <w10:wrap type="square"/>
              </v:shape>
            </w:pict>
          </mc:Fallback>
        </mc:AlternateContent>
      </w:r>
      <w:r>
        <w:tab/>
      </w:r>
    </w:p>
    <w:p w14:paraId="74FA741B" w14:textId="684605F3" w:rsidR="009F21A9" w:rsidRDefault="009F21A9" w:rsidP="009F21A9">
      <w:r>
        <w:t xml:space="preserve">Ya pasada la autentificación, el administrador tendrá acceso a la siguiente ventana con el siguiente menú que representa todas las funcionalidades que puede desempeñar. Tendrá que elegir una e introducir el número correspondiente. La entrada del número puede contener espacios en blanco. </w:t>
      </w:r>
    </w:p>
    <w:p w14:paraId="5EFDBCEB" w14:textId="77777777" w:rsidR="009F21A9" w:rsidRDefault="009F21A9" w:rsidP="00715100"/>
    <w:p w14:paraId="4C12A6E8" w14:textId="77777777" w:rsidR="009F21A9" w:rsidRDefault="009F21A9" w:rsidP="00715100"/>
    <w:p w14:paraId="6917CF7F" w14:textId="77777777" w:rsidR="009F21A9" w:rsidRDefault="009F21A9" w:rsidP="00715100"/>
    <w:p w14:paraId="6BE724BF" w14:textId="7FCA361A" w:rsidR="009F21A9" w:rsidRPr="00093648" w:rsidRDefault="009F21A9" w:rsidP="009F21A9">
      <w:pPr>
        <w:pStyle w:val="Ttulo4"/>
        <w:rPr>
          <w:rFonts w:asciiTheme="minorHAnsi" w:hAnsiTheme="minorHAnsi" w:cstheme="minorHAnsi"/>
          <w:b/>
          <w:bCs/>
        </w:rPr>
      </w:pPr>
      <w:r w:rsidRPr="00093648">
        <w:rPr>
          <w:rFonts w:asciiTheme="minorHAnsi" w:hAnsiTheme="minorHAnsi" w:cstheme="minorHAnsi"/>
          <w:b/>
          <w:bCs/>
        </w:rPr>
        <w:t>Opciones profesor</w:t>
      </w:r>
    </w:p>
    <w:p w14:paraId="640DDC74" w14:textId="77777777" w:rsidR="00700B80" w:rsidRDefault="009F21A9" w:rsidP="009F21A9">
      <w:r>
        <w:rPr>
          <w:noProof/>
        </w:rPr>
        <mc:AlternateContent>
          <mc:Choice Requires="wps">
            <w:drawing>
              <wp:anchor distT="45720" distB="45720" distL="114300" distR="114300" simplePos="0" relativeHeight="251686912" behindDoc="0" locked="0" layoutInCell="1" allowOverlap="1" wp14:anchorId="0AD931CB" wp14:editId="2233BD99">
                <wp:simplePos x="0" y="0"/>
                <wp:positionH relativeFrom="column">
                  <wp:posOffset>2540</wp:posOffset>
                </wp:positionH>
                <wp:positionV relativeFrom="paragraph">
                  <wp:posOffset>66675</wp:posOffset>
                </wp:positionV>
                <wp:extent cx="3155950" cy="1644650"/>
                <wp:effectExtent l="0" t="0" r="25400" b="12700"/>
                <wp:wrapSquare wrapText="bothSides"/>
                <wp:docPr id="5146034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644650"/>
                        </a:xfrm>
                        <a:prstGeom prst="rect">
                          <a:avLst/>
                        </a:prstGeom>
                        <a:solidFill>
                          <a:srgbClr val="FFFFFF"/>
                        </a:solidFill>
                        <a:ln w="9525">
                          <a:solidFill>
                            <a:srgbClr val="000000"/>
                          </a:solidFill>
                          <a:miter lim="800000"/>
                          <a:headEnd/>
                          <a:tailEnd/>
                        </a:ln>
                      </wps:spPr>
                      <wps:txbx>
                        <w:txbxContent>
                          <w:p w14:paraId="26C573B1" w14:textId="7338DF86" w:rsidR="00E62BBD" w:rsidRDefault="00E62BBD" w:rsidP="009F21A9">
                            <w:pPr>
                              <w:rPr>
                                <w:sz w:val="22"/>
                                <w:szCs w:val="22"/>
                              </w:rPr>
                            </w:pPr>
                            <w:r w:rsidRPr="009F21A9">
                              <w:rPr>
                                <w:sz w:val="22"/>
                                <w:szCs w:val="22"/>
                              </w:rPr>
                              <w:t>Autentificación correcta.</w:t>
                            </w:r>
                          </w:p>
                          <w:p w14:paraId="3B869EC6" w14:textId="52AF365D" w:rsidR="009F21A9" w:rsidRPr="009F21A9" w:rsidRDefault="009F21A9" w:rsidP="009F21A9">
                            <w:pPr>
                              <w:rPr>
                                <w:sz w:val="22"/>
                                <w:szCs w:val="22"/>
                              </w:rPr>
                            </w:pPr>
                            <w:r w:rsidRPr="009F21A9">
                              <w:rPr>
                                <w:sz w:val="22"/>
                                <w:szCs w:val="22"/>
                              </w:rPr>
                              <w:t>················</w:t>
                            </w:r>
                          </w:p>
                          <w:p w14:paraId="3685E686" w14:textId="77777777" w:rsidR="009F21A9" w:rsidRPr="009F21A9" w:rsidRDefault="009F21A9" w:rsidP="009F21A9">
                            <w:pPr>
                              <w:rPr>
                                <w:sz w:val="22"/>
                                <w:szCs w:val="22"/>
                              </w:rPr>
                            </w:pPr>
                            <w:r w:rsidRPr="009F21A9">
                              <w:rPr>
                                <w:sz w:val="22"/>
                                <w:szCs w:val="22"/>
                              </w:rPr>
                              <w:t>Elija una de las siguientes opciones:</w:t>
                            </w:r>
                          </w:p>
                          <w:p w14:paraId="49E97F4A" w14:textId="77777777" w:rsidR="009F21A9" w:rsidRPr="009F21A9" w:rsidRDefault="009F21A9" w:rsidP="009F21A9">
                            <w:pPr>
                              <w:rPr>
                                <w:sz w:val="22"/>
                                <w:szCs w:val="22"/>
                              </w:rPr>
                            </w:pPr>
                            <w:r w:rsidRPr="009F21A9">
                              <w:rPr>
                                <w:sz w:val="22"/>
                                <w:szCs w:val="22"/>
                              </w:rPr>
                              <w:t>1. Visualizar el parte de guardias semanas</w:t>
                            </w:r>
                          </w:p>
                          <w:p w14:paraId="1DC52735" w14:textId="77777777" w:rsidR="009F21A9" w:rsidRPr="009F21A9" w:rsidRDefault="009F21A9" w:rsidP="009F21A9">
                            <w:pPr>
                              <w:rPr>
                                <w:sz w:val="22"/>
                                <w:szCs w:val="22"/>
                              </w:rPr>
                            </w:pPr>
                            <w:r w:rsidRPr="009F21A9">
                              <w:rPr>
                                <w:sz w:val="22"/>
                                <w:szCs w:val="22"/>
                              </w:rPr>
                              <w:t>2. Dar de baja una guardia.</w:t>
                            </w:r>
                          </w:p>
                          <w:p w14:paraId="2F7DD041" w14:textId="77777777" w:rsidR="009F21A9" w:rsidRPr="009F21A9" w:rsidRDefault="009F21A9" w:rsidP="009F21A9">
                            <w:pPr>
                              <w:rPr>
                                <w:sz w:val="22"/>
                                <w:szCs w:val="22"/>
                              </w:rPr>
                            </w:pPr>
                            <w:r w:rsidRPr="009F21A9">
                              <w:rPr>
                                <w:sz w:val="22"/>
                                <w:szCs w:val="22"/>
                              </w:rPr>
                              <w:t>3. Dar de alta una guardia.</w:t>
                            </w:r>
                          </w:p>
                          <w:p w14:paraId="5B45A249" w14:textId="08AB29B4" w:rsidR="009F21A9" w:rsidRDefault="009F21A9" w:rsidP="009F21A9">
                            <w:pPr>
                              <w:rPr>
                                <w:sz w:val="22"/>
                                <w:szCs w:val="22"/>
                              </w:rPr>
                            </w:pPr>
                            <w:r w:rsidRPr="009F21A9">
                              <w:rPr>
                                <w:sz w:val="22"/>
                                <w:szCs w:val="22"/>
                              </w:rPr>
                              <w:t>4. Salir.</w:t>
                            </w:r>
                          </w:p>
                          <w:p w14:paraId="1289A4C8" w14:textId="45834381" w:rsidR="009F21A9" w:rsidRPr="007B6C50" w:rsidRDefault="009F21A9" w:rsidP="009F21A9">
                            <w:pPr>
                              <w:rPr>
                                <w:sz w:val="22"/>
                                <w:szCs w:val="22"/>
                              </w:rPr>
                            </w:pPr>
                            <w:r>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931CB" id="_x0000_s1036" type="#_x0000_t202" style="position:absolute;left:0;text-align:left;margin-left:.2pt;margin-top:5.25pt;width:248.5pt;height:129.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">
                <v:textbox>
                  <w:txbxContent>
                    <w:p w14:paraId="26C573B1" w14:textId="7338DF86" w:rsidR="00E62BBD" w:rsidRDefault="00E62BBD" w:rsidP="009F21A9">
                      <w:pPr>
                        <w:rPr>
                          <w:sz w:val="22"/>
                          <w:szCs w:val="22"/>
                        </w:rPr>
                      </w:pPr>
                      <w:r w:rsidRPr="009F21A9">
                        <w:rPr>
                          <w:sz w:val="22"/>
                          <w:szCs w:val="22"/>
                        </w:rPr>
                        <w:t>Autentificación correcta.</w:t>
                      </w:r>
                    </w:p>
                    <w:p w14:paraId="3B869EC6" w14:textId="52AF365D" w:rsidR="009F21A9" w:rsidRPr="009F21A9" w:rsidRDefault="009F21A9" w:rsidP="009F21A9">
                      <w:pPr>
                        <w:rPr>
                          <w:sz w:val="22"/>
                          <w:szCs w:val="22"/>
                        </w:rPr>
                      </w:pPr>
                      <w:r w:rsidRPr="009F21A9">
                        <w:rPr>
                          <w:sz w:val="22"/>
                          <w:szCs w:val="22"/>
                        </w:rPr>
                        <w:t>················</w:t>
                      </w:r>
                    </w:p>
                    <w:p w14:paraId="3685E686" w14:textId="77777777" w:rsidR="009F21A9" w:rsidRPr="009F21A9" w:rsidRDefault="009F21A9" w:rsidP="009F21A9">
                      <w:pPr>
                        <w:rPr>
                          <w:sz w:val="22"/>
                          <w:szCs w:val="22"/>
                        </w:rPr>
                      </w:pPr>
                      <w:r w:rsidRPr="009F21A9">
                        <w:rPr>
                          <w:sz w:val="22"/>
                          <w:szCs w:val="22"/>
                        </w:rPr>
                        <w:t>Elija una de las siguientes opciones:</w:t>
                      </w:r>
                    </w:p>
                    <w:p w14:paraId="49E97F4A" w14:textId="77777777" w:rsidR="009F21A9" w:rsidRPr="009F21A9" w:rsidRDefault="009F21A9" w:rsidP="009F21A9">
                      <w:pPr>
                        <w:rPr>
                          <w:sz w:val="22"/>
                          <w:szCs w:val="22"/>
                        </w:rPr>
                      </w:pPr>
                      <w:r w:rsidRPr="009F21A9">
                        <w:rPr>
                          <w:sz w:val="22"/>
                          <w:szCs w:val="22"/>
                        </w:rPr>
                        <w:t>1. Visualizar el parte de guardias semanas</w:t>
                      </w:r>
                    </w:p>
                    <w:p w14:paraId="1DC52735" w14:textId="77777777" w:rsidR="009F21A9" w:rsidRPr="009F21A9" w:rsidRDefault="009F21A9" w:rsidP="009F21A9">
                      <w:pPr>
                        <w:rPr>
                          <w:sz w:val="22"/>
                          <w:szCs w:val="22"/>
                        </w:rPr>
                      </w:pPr>
                      <w:r w:rsidRPr="009F21A9">
                        <w:rPr>
                          <w:sz w:val="22"/>
                          <w:szCs w:val="22"/>
                        </w:rPr>
                        <w:t>2. Dar de baja una guardia.</w:t>
                      </w:r>
                    </w:p>
                    <w:p w14:paraId="2F7DD041" w14:textId="77777777" w:rsidR="009F21A9" w:rsidRPr="009F21A9" w:rsidRDefault="009F21A9" w:rsidP="009F21A9">
                      <w:pPr>
                        <w:rPr>
                          <w:sz w:val="22"/>
                          <w:szCs w:val="22"/>
                        </w:rPr>
                      </w:pPr>
                      <w:r w:rsidRPr="009F21A9">
                        <w:rPr>
                          <w:sz w:val="22"/>
                          <w:szCs w:val="22"/>
                        </w:rPr>
                        <w:t>3. Dar de alta una guardia.</w:t>
                      </w:r>
                    </w:p>
                    <w:p w14:paraId="5B45A249" w14:textId="08AB29B4" w:rsidR="009F21A9" w:rsidRDefault="009F21A9" w:rsidP="009F21A9">
                      <w:pPr>
                        <w:rPr>
                          <w:sz w:val="22"/>
                          <w:szCs w:val="22"/>
                        </w:rPr>
                      </w:pPr>
                      <w:r w:rsidRPr="009F21A9">
                        <w:rPr>
                          <w:sz w:val="22"/>
                          <w:szCs w:val="22"/>
                        </w:rPr>
                        <w:t>4. Salir.</w:t>
                      </w:r>
                    </w:p>
                    <w:p w14:paraId="1289A4C8" w14:textId="45834381" w:rsidR="009F21A9" w:rsidRPr="007B6C50" w:rsidRDefault="009F21A9" w:rsidP="009F21A9">
                      <w:pPr>
                        <w:rPr>
                          <w:sz w:val="22"/>
                          <w:szCs w:val="22"/>
                        </w:rPr>
                      </w:pPr>
                      <w:r>
                        <w:rPr>
                          <w:sz w:val="22"/>
                          <w:szCs w:val="22"/>
                        </w:rPr>
                        <w:t>:</w:t>
                      </w:r>
                    </w:p>
                  </w:txbxContent>
                </v:textbox>
                <w10:wrap type="square"/>
              </v:shape>
            </w:pict>
          </mc:Fallback>
        </mc:AlternateContent>
      </w:r>
      <w:r w:rsidR="00700B80">
        <w:tab/>
      </w:r>
    </w:p>
    <w:p w14:paraId="5D7061B1" w14:textId="70075326" w:rsidR="009F21A9" w:rsidRDefault="009F21A9" w:rsidP="009F21A9">
      <w:r>
        <w:t xml:space="preserve">Si el usuario introdujo bien sus credenciales, le aparecerá esta ventana donde se mostrarán todas las opciones que puede ejecutar. </w:t>
      </w:r>
      <w:r w:rsidR="00700B80">
        <w:t>Tendrá que introducir una de las opciones posibles, el número que lo representa, con o sin espacios en blanco.</w:t>
      </w:r>
    </w:p>
    <w:p w14:paraId="3B60AF33" w14:textId="77777777" w:rsidR="009F21A9" w:rsidRDefault="009F21A9" w:rsidP="009F21A9"/>
    <w:p w14:paraId="072E0096" w14:textId="77777777" w:rsidR="009F21A9" w:rsidRDefault="009F21A9" w:rsidP="009F21A9"/>
    <w:p w14:paraId="552DE3A8" w14:textId="77777777" w:rsidR="00E62BBD" w:rsidRDefault="00E62BBD" w:rsidP="00700B80">
      <w:pPr>
        <w:pStyle w:val="Ttulo4"/>
        <w:rPr>
          <w:rFonts w:asciiTheme="minorHAnsi" w:hAnsiTheme="minorHAnsi" w:cstheme="minorHAnsi"/>
          <w:b/>
          <w:bCs/>
        </w:rPr>
      </w:pPr>
    </w:p>
    <w:p w14:paraId="6680D19C" w14:textId="35FD658F" w:rsidR="00700B80" w:rsidRPr="00093648" w:rsidRDefault="00700B80" w:rsidP="00700B80">
      <w:pPr>
        <w:pStyle w:val="Ttulo4"/>
        <w:rPr>
          <w:rFonts w:asciiTheme="minorHAnsi" w:hAnsiTheme="minorHAnsi" w:cstheme="minorHAnsi"/>
          <w:b/>
          <w:bCs/>
        </w:rPr>
      </w:pPr>
      <w:r w:rsidRPr="00093648">
        <w:rPr>
          <w:rFonts w:asciiTheme="minorHAnsi" w:hAnsiTheme="minorHAnsi" w:cstheme="minorHAnsi"/>
          <w:b/>
          <w:bCs/>
        </w:rPr>
        <w:t>Salida</w:t>
      </w:r>
    </w:p>
    <w:p w14:paraId="1C961679" w14:textId="77777777" w:rsidR="00700B80" w:rsidRDefault="00700B80" w:rsidP="00700B80">
      <w:r>
        <w:rPr>
          <w:noProof/>
        </w:rPr>
        <mc:AlternateContent>
          <mc:Choice Requires="wps">
            <w:drawing>
              <wp:anchor distT="45720" distB="45720" distL="114300" distR="114300" simplePos="0" relativeHeight="251688960" behindDoc="0" locked="0" layoutInCell="1" allowOverlap="1" wp14:anchorId="6A55CD4A" wp14:editId="3D3424AA">
                <wp:simplePos x="0" y="0"/>
                <wp:positionH relativeFrom="column">
                  <wp:posOffset>2540</wp:posOffset>
                </wp:positionH>
                <wp:positionV relativeFrom="paragraph">
                  <wp:posOffset>62865</wp:posOffset>
                </wp:positionV>
                <wp:extent cx="3155950" cy="901700"/>
                <wp:effectExtent l="0" t="0" r="25400" b="12700"/>
                <wp:wrapSquare wrapText="bothSides"/>
                <wp:docPr id="15529924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901700"/>
                        </a:xfrm>
                        <a:prstGeom prst="rect">
                          <a:avLst/>
                        </a:prstGeom>
                        <a:solidFill>
                          <a:srgbClr val="FFFFFF"/>
                        </a:solidFill>
                        <a:ln w="9525">
                          <a:solidFill>
                            <a:srgbClr val="000000"/>
                          </a:solidFill>
                          <a:miter lim="800000"/>
                          <a:headEnd/>
                          <a:tailEnd/>
                        </a:ln>
                      </wps:spPr>
                      <wps:txbx>
                        <w:txbxContent>
                          <w:p w14:paraId="019F6AC5" w14:textId="77777777" w:rsidR="00700B80" w:rsidRPr="00700B80" w:rsidRDefault="00700B80" w:rsidP="00700B80">
                            <w:pPr>
                              <w:rPr>
                                <w:sz w:val="22"/>
                                <w:szCs w:val="22"/>
                              </w:rPr>
                            </w:pPr>
                            <w:r w:rsidRPr="00700B80">
                              <w:rPr>
                                <w:sz w:val="22"/>
                                <w:szCs w:val="22"/>
                              </w:rPr>
                              <w:t>················</w:t>
                            </w:r>
                          </w:p>
                          <w:p w14:paraId="5BCFB7F8" w14:textId="13EC6EB8" w:rsidR="00700B80" w:rsidRPr="00700B80" w:rsidRDefault="00700B80" w:rsidP="00700B80">
                            <w:pPr>
                              <w:rPr>
                                <w:sz w:val="22"/>
                                <w:szCs w:val="22"/>
                              </w:rPr>
                            </w:pPr>
                            <w:r w:rsidRPr="00700B80">
                              <w:rPr>
                                <w:sz w:val="22"/>
                                <w:szCs w:val="22"/>
                              </w:rPr>
                              <w:t>¡Adi</w:t>
                            </w:r>
                            <w:r>
                              <w:rPr>
                                <w:sz w:val="22"/>
                                <w:szCs w:val="22"/>
                              </w:rPr>
                              <w:t>ó</w:t>
                            </w:r>
                            <w:r w:rsidRPr="00700B80">
                              <w:rPr>
                                <w:sz w:val="22"/>
                                <w:szCs w:val="22"/>
                              </w:rPr>
                              <w:t>s!</w:t>
                            </w:r>
                            <w:r w:rsidRPr="00700B80">
                              <w:rPr>
                                <w:rFonts w:ascii="Segoe UI Emoji" w:hAnsi="Segoe UI Emoji" w:cs="Segoe UI Emoji"/>
                                <w:sz w:val="22"/>
                                <w:szCs w:val="22"/>
                              </w:rPr>
                              <w:t>👋</w:t>
                            </w:r>
                          </w:p>
                          <w:p w14:paraId="451A2912" w14:textId="4AD18BF9" w:rsidR="00700B80" w:rsidRPr="007B6C50" w:rsidRDefault="00700B80" w:rsidP="00700B80">
                            <w:pPr>
                              <w:rPr>
                                <w:sz w:val="22"/>
                                <w:szCs w:val="22"/>
                              </w:rPr>
                            </w:pPr>
                            <w:r w:rsidRPr="00700B80">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5CD4A" id="_x0000_s1037" type="#_x0000_t202" style="position:absolute;left:0;text-align:left;margin-left:.2pt;margin-top:4.95pt;width:248.5pt;height:71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">
                <v:textbox>
                  <w:txbxContent>
                    <w:p w14:paraId="019F6AC5" w14:textId="77777777" w:rsidR="00700B80" w:rsidRPr="00700B80" w:rsidRDefault="00700B80" w:rsidP="00700B80">
                      <w:pPr>
                        <w:rPr>
                          <w:sz w:val="22"/>
                          <w:szCs w:val="22"/>
                        </w:rPr>
                      </w:pPr>
                      <w:r w:rsidRPr="00700B80">
                        <w:rPr>
                          <w:sz w:val="22"/>
                          <w:szCs w:val="22"/>
                        </w:rPr>
                        <w:t>················</w:t>
                      </w:r>
                    </w:p>
                    <w:p w14:paraId="5BCFB7F8" w14:textId="13EC6EB8" w:rsidR="00700B80" w:rsidRPr="00700B80" w:rsidRDefault="00700B80" w:rsidP="00700B80">
                      <w:pPr>
                        <w:rPr>
                          <w:sz w:val="22"/>
                          <w:szCs w:val="22"/>
                        </w:rPr>
                      </w:pPr>
                      <w:r w:rsidRPr="00700B80">
                        <w:rPr>
                          <w:sz w:val="22"/>
                          <w:szCs w:val="22"/>
                        </w:rPr>
                        <w:t>¡Adi</w:t>
                      </w:r>
                      <w:r>
                        <w:rPr>
                          <w:sz w:val="22"/>
                          <w:szCs w:val="22"/>
                        </w:rPr>
                        <w:t>ó</w:t>
                      </w:r>
                      <w:r w:rsidRPr="00700B80">
                        <w:rPr>
                          <w:sz w:val="22"/>
                          <w:szCs w:val="22"/>
                        </w:rPr>
                        <w:t>s!</w:t>
                      </w:r>
                      <w:r w:rsidRPr="00700B80">
                        <w:rPr>
                          <w:rFonts w:ascii="Segoe UI Emoji" w:hAnsi="Segoe UI Emoji" w:cs="Segoe UI Emoji"/>
                          <w:sz w:val="22"/>
                          <w:szCs w:val="22"/>
                        </w:rPr>
                        <w:t>👋</w:t>
                      </w:r>
                    </w:p>
                    <w:p w14:paraId="451A2912" w14:textId="4AD18BF9" w:rsidR="00700B80" w:rsidRPr="007B6C50" w:rsidRDefault="00700B80" w:rsidP="00700B80">
                      <w:pPr>
                        <w:rPr>
                          <w:sz w:val="22"/>
                          <w:szCs w:val="22"/>
                        </w:rPr>
                      </w:pPr>
                      <w:r w:rsidRPr="00700B80">
                        <w:rPr>
                          <w:sz w:val="22"/>
                          <w:szCs w:val="22"/>
                        </w:rPr>
                        <w:t>················</w:t>
                      </w:r>
                    </w:p>
                  </w:txbxContent>
                </v:textbox>
                <w10:wrap type="square"/>
              </v:shape>
            </w:pict>
          </mc:Fallback>
        </mc:AlternateContent>
      </w:r>
      <w:r>
        <w:tab/>
      </w:r>
    </w:p>
    <w:p w14:paraId="5C98BB49" w14:textId="3D811882" w:rsidR="00700B80" w:rsidRDefault="00700B80" w:rsidP="00700B80">
      <w:r>
        <w:t>Esta ventana representa un mensaje de despedida y aparecerá cuando el usuario elija la opción de salida presente en la mayoría de los menús.</w:t>
      </w:r>
    </w:p>
    <w:p w14:paraId="486769F6" w14:textId="7EDAE6E6" w:rsidR="00700B80" w:rsidRDefault="00700B80" w:rsidP="00700B80"/>
    <w:p w14:paraId="0F2F0C61" w14:textId="5FA7E067" w:rsidR="00700B80" w:rsidRPr="00093648" w:rsidRDefault="00700B80" w:rsidP="00700B80">
      <w:pPr>
        <w:pStyle w:val="Ttulo4"/>
        <w:rPr>
          <w:rFonts w:asciiTheme="minorHAnsi" w:hAnsiTheme="minorHAnsi" w:cstheme="minorHAnsi"/>
          <w:b/>
          <w:bCs/>
        </w:rPr>
      </w:pPr>
      <w:r w:rsidRPr="00093648">
        <w:rPr>
          <w:rFonts w:asciiTheme="minorHAnsi" w:hAnsiTheme="minorHAnsi" w:cstheme="minorHAnsi"/>
          <w:b/>
          <w:bCs/>
        </w:rPr>
        <w:t>Opción incorrecta</w:t>
      </w:r>
    </w:p>
    <w:p w14:paraId="1AFA9832" w14:textId="77777777" w:rsidR="00700B80" w:rsidRDefault="00700B80" w:rsidP="00700B80">
      <w:r>
        <w:rPr>
          <w:noProof/>
        </w:rPr>
        <mc:AlternateContent>
          <mc:Choice Requires="wps">
            <w:drawing>
              <wp:anchor distT="45720" distB="45720" distL="114300" distR="114300" simplePos="0" relativeHeight="251691008" behindDoc="0" locked="0" layoutInCell="1" allowOverlap="1" wp14:anchorId="0A6422A0" wp14:editId="6247BBB9">
                <wp:simplePos x="0" y="0"/>
                <wp:positionH relativeFrom="column">
                  <wp:posOffset>5715</wp:posOffset>
                </wp:positionH>
                <wp:positionV relativeFrom="paragraph">
                  <wp:posOffset>61595</wp:posOffset>
                </wp:positionV>
                <wp:extent cx="3155950" cy="1390650"/>
                <wp:effectExtent l="0" t="0" r="25400" b="19050"/>
                <wp:wrapSquare wrapText="bothSides"/>
                <wp:docPr id="8936317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390650"/>
                        </a:xfrm>
                        <a:prstGeom prst="rect">
                          <a:avLst/>
                        </a:prstGeom>
                        <a:solidFill>
                          <a:srgbClr val="FFFFFF"/>
                        </a:solidFill>
                        <a:ln w="9525">
                          <a:solidFill>
                            <a:srgbClr val="000000"/>
                          </a:solidFill>
                          <a:miter lim="800000"/>
                          <a:headEnd/>
                          <a:tailEnd/>
                        </a:ln>
                      </wps:spPr>
                      <wps:txbx>
                        <w:txbxContent>
                          <w:p w14:paraId="227A502C" w14:textId="77777777" w:rsidR="00700B80" w:rsidRPr="00700B80" w:rsidRDefault="00700B80" w:rsidP="00700B80">
                            <w:pPr>
                              <w:rPr>
                                <w:sz w:val="22"/>
                                <w:szCs w:val="22"/>
                              </w:rPr>
                            </w:pPr>
                            <w:r w:rsidRPr="00700B80">
                              <w:rPr>
                                <w:sz w:val="22"/>
                                <w:szCs w:val="22"/>
                              </w:rPr>
                              <w:t>La opción introducida no corresponde a ninguna de las posibles.</w:t>
                            </w:r>
                          </w:p>
                          <w:p w14:paraId="49627888" w14:textId="77777777" w:rsidR="00700B80" w:rsidRPr="00700B80" w:rsidRDefault="00700B80" w:rsidP="00700B80">
                            <w:pPr>
                              <w:rPr>
                                <w:sz w:val="22"/>
                                <w:szCs w:val="22"/>
                              </w:rPr>
                            </w:pPr>
                            <w:r w:rsidRPr="00700B80">
                              <w:rPr>
                                <w:sz w:val="22"/>
                                <w:szCs w:val="22"/>
                              </w:rPr>
                              <w:t>Elija una de las siguientes opciones:</w:t>
                            </w:r>
                          </w:p>
                          <w:p w14:paraId="61B6DD5C" w14:textId="77777777" w:rsidR="00700B80" w:rsidRPr="00700B80" w:rsidRDefault="00700B80" w:rsidP="00700B80">
                            <w:pPr>
                              <w:rPr>
                                <w:sz w:val="22"/>
                                <w:szCs w:val="22"/>
                              </w:rPr>
                            </w:pPr>
                            <w:r w:rsidRPr="00700B80">
                              <w:rPr>
                                <w:sz w:val="22"/>
                                <w:szCs w:val="22"/>
                              </w:rPr>
                              <w:t>1. Intentarlo de nuevo.</w:t>
                            </w:r>
                          </w:p>
                          <w:p w14:paraId="3F56F81A" w14:textId="77777777" w:rsidR="00700B80" w:rsidRPr="00700B80" w:rsidRDefault="00700B80" w:rsidP="00700B80">
                            <w:pPr>
                              <w:rPr>
                                <w:sz w:val="22"/>
                                <w:szCs w:val="22"/>
                              </w:rPr>
                            </w:pPr>
                            <w:r w:rsidRPr="00700B80">
                              <w:rPr>
                                <w:sz w:val="22"/>
                                <w:szCs w:val="22"/>
                              </w:rPr>
                              <w:t xml:space="preserve">2. Salir </w:t>
                            </w:r>
                          </w:p>
                          <w:p w14:paraId="15DE0BDC" w14:textId="0678C395" w:rsidR="00700B80" w:rsidRPr="007B6C50" w:rsidRDefault="00700B80" w:rsidP="00700B80">
                            <w:pPr>
                              <w:rPr>
                                <w:sz w:val="22"/>
                                <w:szCs w:val="22"/>
                              </w:rPr>
                            </w:pPr>
                            <w:r w:rsidRPr="00700B80">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422A0" id="_x0000_s1038" type="#_x0000_t202" style="position:absolute;left:0;text-align:left;margin-left:.45pt;margin-top:4.85pt;width:248.5pt;height:109.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">
                <v:textbox>
                  <w:txbxContent>
                    <w:p w14:paraId="227A502C" w14:textId="77777777" w:rsidR="00700B80" w:rsidRPr="00700B80" w:rsidRDefault="00700B80" w:rsidP="00700B80">
                      <w:pPr>
                        <w:rPr>
                          <w:sz w:val="22"/>
                          <w:szCs w:val="22"/>
                        </w:rPr>
                      </w:pPr>
                      <w:r w:rsidRPr="00700B80">
                        <w:rPr>
                          <w:sz w:val="22"/>
                          <w:szCs w:val="22"/>
                        </w:rPr>
                        <w:t>La opción introducida no corresponde a ninguna de las posibles.</w:t>
                      </w:r>
                    </w:p>
                    <w:p w14:paraId="49627888" w14:textId="77777777" w:rsidR="00700B80" w:rsidRPr="00700B80" w:rsidRDefault="00700B80" w:rsidP="00700B80">
                      <w:pPr>
                        <w:rPr>
                          <w:sz w:val="22"/>
                          <w:szCs w:val="22"/>
                        </w:rPr>
                      </w:pPr>
                      <w:r w:rsidRPr="00700B80">
                        <w:rPr>
                          <w:sz w:val="22"/>
                          <w:szCs w:val="22"/>
                        </w:rPr>
                        <w:t>Elija una de las siguientes opciones:</w:t>
                      </w:r>
                    </w:p>
                    <w:p w14:paraId="61B6DD5C" w14:textId="77777777" w:rsidR="00700B80" w:rsidRPr="00700B80" w:rsidRDefault="00700B80" w:rsidP="00700B80">
                      <w:pPr>
                        <w:rPr>
                          <w:sz w:val="22"/>
                          <w:szCs w:val="22"/>
                        </w:rPr>
                      </w:pPr>
                      <w:r w:rsidRPr="00700B80">
                        <w:rPr>
                          <w:sz w:val="22"/>
                          <w:szCs w:val="22"/>
                        </w:rPr>
                        <w:t>1. Intentarlo de nuevo.</w:t>
                      </w:r>
                    </w:p>
                    <w:p w14:paraId="3F56F81A" w14:textId="77777777" w:rsidR="00700B80" w:rsidRPr="00700B80" w:rsidRDefault="00700B80" w:rsidP="00700B80">
                      <w:pPr>
                        <w:rPr>
                          <w:sz w:val="22"/>
                          <w:szCs w:val="22"/>
                        </w:rPr>
                      </w:pPr>
                      <w:r w:rsidRPr="00700B80">
                        <w:rPr>
                          <w:sz w:val="22"/>
                          <w:szCs w:val="22"/>
                        </w:rPr>
                        <w:t xml:space="preserve">2. Salir </w:t>
                      </w:r>
                    </w:p>
                    <w:p w14:paraId="15DE0BDC" w14:textId="0678C395" w:rsidR="00700B80" w:rsidRPr="007B6C50" w:rsidRDefault="00700B80" w:rsidP="00700B80">
                      <w:pPr>
                        <w:rPr>
                          <w:sz w:val="22"/>
                          <w:szCs w:val="22"/>
                        </w:rPr>
                      </w:pPr>
                      <w:r w:rsidRPr="00700B80">
                        <w:rPr>
                          <w:sz w:val="22"/>
                          <w:szCs w:val="22"/>
                        </w:rPr>
                        <w:t>:</w:t>
                      </w:r>
                    </w:p>
                  </w:txbxContent>
                </v:textbox>
                <w10:wrap type="square"/>
              </v:shape>
            </w:pict>
          </mc:Fallback>
        </mc:AlternateContent>
      </w:r>
      <w:r>
        <w:tab/>
      </w:r>
    </w:p>
    <w:p w14:paraId="1AAD6E10" w14:textId="41588C90" w:rsidR="00700B80" w:rsidRDefault="00700B80" w:rsidP="00700B80">
      <w:r>
        <w:t>Esta ventana aparecerá cuando el usuario introduzca una opción que no corresponde a ninguna de las posibles, por ejemplo</w:t>
      </w:r>
      <w:r w:rsidR="00093648">
        <w:t>,</w:t>
      </w:r>
      <w:r>
        <w:t xml:space="preserve"> en un menú de 4 opciones, introducirá el número 5 o una letra</w:t>
      </w:r>
      <w:r w:rsidR="00093648">
        <w:t xml:space="preserve"> o varias letras u otros caracteres.</w:t>
      </w:r>
    </w:p>
    <w:p w14:paraId="260BB8AD" w14:textId="77777777" w:rsidR="00093648" w:rsidRDefault="00093648" w:rsidP="00700B80"/>
    <w:p w14:paraId="285FBA16" w14:textId="77777777" w:rsidR="00093648" w:rsidRDefault="00093648" w:rsidP="00093648">
      <w:pPr>
        <w:pStyle w:val="Ttulo4"/>
        <w:rPr>
          <w:rFonts w:asciiTheme="minorHAnsi" w:hAnsiTheme="minorHAnsi" w:cstheme="minorHAnsi"/>
          <w:b/>
          <w:bCs/>
        </w:rPr>
      </w:pPr>
    </w:p>
    <w:p w14:paraId="0A21EFD6" w14:textId="74F9A5EF" w:rsidR="00093648" w:rsidRPr="00093648" w:rsidRDefault="00093648" w:rsidP="00093648">
      <w:pPr>
        <w:pStyle w:val="Ttulo4"/>
        <w:rPr>
          <w:rFonts w:asciiTheme="minorHAnsi" w:hAnsiTheme="minorHAnsi" w:cstheme="minorHAnsi"/>
          <w:b/>
          <w:bCs/>
        </w:rPr>
      </w:pPr>
      <w:r>
        <w:rPr>
          <w:rFonts w:asciiTheme="minorHAnsi" w:hAnsiTheme="minorHAnsi" w:cstheme="minorHAnsi"/>
          <w:b/>
          <w:bCs/>
        </w:rPr>
        <w:t>Operación terminada</w:t>
      </w:r>
    </w:p>
    <w:p w14:paraId="70C5C400" w14:textId="43BC5227" w:rsidR="00093648" w:rsidRDefault="00093648" w:rsidP="00093648">
      <w:r>
        <w:rPr>
          <w:noProof/>
        </w:rPr>
        <mc:AlternateContent>
          <mc:Choice Requires="wps">
            <w:drawing>
              <wp:anchor distT="45720" distB="45720" distL="114300" distR="114300" simplePos="0" relativeHeight="251693056" behindDoc="0" locked="0" layoutInCell="1" allowOverlap="1" wp14:anchorId="6DFD176D" wp14:editId="5A1F8039">
                <wp:simplePos x="0" y="0"/>
                <wp:positionH relativeFrom="column">
                  <wp:posOffset>5715</wp:posOffset>
                </wp:positionH>
                <wp:positionV relativeFrom="paragraph">
                  <wp:posOffset>57150</wp:posOffset>
                </wp:positionV>
                <wp:extent cx="3155950" cy="1104900"/>
                <wp:effectExtent l="0" t="0" r="25400" b="19050"/>
                <wp:wrapSquare wrapText="bothSides"/>
                <wp:docPr id="756068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104900"/>
                        </a:xfrm>
                        <a:prstGeom prst="rect">
                          <a:avLst/>
                        </a:prstGeom>
                        <a:solidFill>
                          <a:srgbClr val="FFFFFF"/>
                        </a:solidFill>
                        <a:ln w="9525">
                          <a:solidFill>
                            <a:srgbClr val="000000"/>
                          </a:solidFill>
                          <a:miter lim="800000"/>
                          <a:headEnd/>
                          <a:tailEnd/>
                        </a:ln>
                      </wps:spPr>
                      <wps:txbx>
                        <w:txbxContent>
                          <w:p w14:paraId="663450EC" w14:textId="483A4172" w:rsidR="00D04711" w:rsidRDefault="00D04711" w:rsidP="00093648">
                            <w:pPr>
                              <w:rPr>
                                <w:sz w:val="22"/>
                                <w:szCs w:val="22"/>
                              </w:rPr>
                            </w:pPr>
                            <w:r w:rsidRPr="00D04711">
                              <w:rPr>
                                <w:sz w:val="22"/>
                                <w:szCs w:val="22"/>
                              </w:rPr>
                              <w:t>················</w:t>
                            </w:r>
                          </w:p>
                          <w:p w14:paraId="7B5BA606" w14:textId="1AFFE657" w:rsidR="00093648" w:rsidRPr="00093648" w:rsidRDefault="00093648" w:rsidP="00093648">
                            <w:pPr>
                              <w:rPr>
                                <w:sz w:val="22"/>
                                <w:szCs w:val="22"/>
                              </w:rPr>
                            </w:pPr>
                            <w:r w:rsidRPr="00093648">
                              <w:rPr>
                                <w:sz w:val="22"/>
                                <w:szCs w:val="22"/>
                              </w:rPr>
                              <w:t>Operación ejecutada correctamente.</w:t>
                            </w:r>
                          </w:p>
                          <w:p w14:paraId="05FD2879" w14:textId="77777777" w:rsidR="00093648" w:rsidRPr="00093648" w:rsidRDefault="00093648" w:rsidP="00093648">
                            <w:pPr>
                              <w:rPr>
                                <w:sz w:val="22"/>
                                <w:szCs w:val="22"/>
                              </w:rPr>
                            </w:pPr>
                            <w:r w:rsidRPr="00093648">
                              <w:rPr>
                                <w:sz w:val="22"/>
                                <w:szCs w:val="22"/>
                              </w:rPr>
                              <w:t>Si deseas salir de la app, introduce N. Si deseas ejecutar otras operaciones introduce S.</w:t>
                            </w:r>
                          </w:p>
                          <w:p w14:paraId="21DA57E0" w14:textId="5C0659D6" w:rsidR="00093648" w:rsidRPr="007B6C50" w:rsidRDefault="00093648" w:rsidP="00093648">
                            <w:pPr>
                              <w:rPr>
                                <w:sz w:val="22"/>
                                <w:szCs w:val="22"/>
                              </w:rPr>
                            </w:pPr>
                            <w:r w:rsidRPr="00093648">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D176D" id="_x0000_s1039" type="#_x0000_t202" style="position:absolute;left:0;text-align:left;margin-left:.45pt;margin-top:4.5pt;width:248.5pt;height:87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">
                <v:textbox>
                  <w:txbxContent>
                    <w:p w14:paraId="663450EC" w14:textId="483A4172" w:rsidR="00D04711" w:rsidRDefault="00D04711" w:rsidP="00093648">
                      <w:pPr>
                        <w:rPr>
                          <w:sz w:val="22"/>
                          <w:szCs w:val="22"/>
                        </w:rPr>
                      </w:pPr>
                      <w:r w:rsidRPr="00D04711">
                        <w:rPr>
                          <w:sz w:val="22"/>
                          <w:szCs w:val="22"/>
                        </w:rPr>
                        <w:t>················</w:t>
                      </w:r>
                    </w:p>
                    <w:p w14:paraId="7B5BA606" w14:textId="1AFFE657" w:rsidR="00093648" w:rsidRPr="00093648" w:rsidRDefault="00093648" w:rsidP="00093648">
                      <w:pPr>
                        <w:rPr>
                          <w:sz w:val="22"/>
                          <w:szCs w:val="22"/>
                        </w:rPr>
                      </w:pPr>
                      <w:r w:rsidRPr="00093648">
                        <w:rPr>
                          <w:sz w:val="22"/>
                          <w:szCs w:val="22"/>
                        </w:rPr>
                        <w:t>Operación ejecutada correctamente.</w:t>
                      </w:r>
                    </w:p>
                    <w:p w14:paraId="05FD2879" w14:textId="77777777" w:rsidR="00093648" w:rsidRPr="00093648" w:rsidRDefault="00093648" w:rsidP="00093648">
                      <w:pPr>
                        <w:rPr>
                          <w:sz w:val="22"/>
                          <w:szCs w:val="22"/>
                        </w:rPr>
                      </w:pPr>
                      <w:r w:rsidRPr="00093648">
                        <w:rPr>
                          <w:sz w:val="22"/>
                          <w:szCs w:val="22"/>
                        </w:rPr>
                        <w:t>Si deseas salir de la app, introduce N. Si deseas ejecutar otras operaciones introduce S.</w:t>
                      </w:r>
                    </w:p>
                    <w:p w14:paraId="21DA57E0" w14:textId="5C0659D6" w:rsidR="00093648" w:rsidRPr="007B6C50" w:rsidRDefault="00093648" w:rsidP="00093648">
                      <w:pPr>
                        <w:rPr>
                          <w:sz w:val="22"/>
                          <w:szCs w:val="22"/>
                        </w:rPr>
                      </w:pPr>
                      <w:r w:rsidRPr="00093648">
                        <w:rPr>
                          <w:sz w:val="22"/>
                          <w:szCs w:val="22"/>
                        </w:rPr>
                        <w:t>:</w:t>
                      </w:r>
                    </w:p>
                  </w:txbxContent>
                </v:textbox>
                <w10:wrap type="square"/>
              </v:shape>
            </w:pict>
          </mc:Fallback>
        </mc:AlternateContent>
      </w:r>
      <w:r>
        <w:t>La siguiente ventana aparecerá después de cada operación elegida por el usuario, ejecutada exitosamente, y le dejará la opción de poder ejecutar otras operaciones saltando al menú de inicio o salir de la aplicación.</w:t>
      </w:r>
    </w:p>
    <w:p w14:paraId="53074AC1" w14:textId="77777777" w:rsidR="00093648" w:rsidRDefault="00093648" w:rsidP="00700B80"/>
    <w:p w14:paraId="6D848B55" w14:textId="724AA92F" w:rsidR="00093648" w:rsidRPr="00093648" w:rsidRDefault="00093648" w:rsidP="00093648">
      <w:pPr>
        <w:pStyle w:val="Ttulo4"/>
        <w:rPr>
          <w:rFonts w:asciiTheme="minorHAnsi" w:hAnsiTheme="minorHAnsi" w:cstheme="minorHAnsi"/>
          <w:b/>
          <w:bCs/>
        </w:rPr>
      </w:pPr>
      <w:r>
        <w:rPr>
          <w:rFonts w:asciiTheme="minorHAnsi" w:hAnsiTheme="minorHAnsi" w:cstheme="minorHAnsi"/>
          <w:b/>
          <w:bCs/>
        </w:rPr>
        <w:t>Opción backup</w:t>
      </w:r>
    </w:p>
    <w:p w14:paraId="10E22143" w14:textId="35497094" w:rsidR="00093648" w:rsidRDefault="00D04711" w:rsidP="00093648">
      <w:r>
        <w:rPr>
          <w:noProof/>
        </w:rPr>
        <mc:AlternateContent>
          <mc:Choice Requires="wps">
            <w:drawing>
              <wp:anchor distT="45720" distB="45720" distL="114300" distR="114300" simplePos="0" relativeHeight="251695104" behindDoc="0" locked="0" layoutInCell="1" allowOverlap="1" wp14:anchorId="4E22B1AC" wp14:editId="4537F8E0">
                <wp:simplePos x="0" y="0"/>
                <wp:positionH relativeFrom="column">
                  <wp:posOffset>5715</wp:posOffset>
                </wp:positionH>
                <wp:positionV relativeFrom="paragraph">
                  <wp:posOffset>57785</wp:posOffset>
                </wp:positionV>
                <wp:extent cx="3155950" cy="1295400"/>
                <wp:effectExtent l="0" t="0" r="25400" b="19050"/>
                <wp:wrapSquare wrapText="bothSides"/>
                <wp:docPr id="15625915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295400"/>
                        </a:xfrm>
                        <a:prstGeom prst="rect">
                          <a:avLst/>
                        </a:prstGeom>
                        <a:solidFill>
                          <a:srgbClr val="FFFFFF"/>
                        </a:solidFill>
                        <a:ln w="9525">
                          <a:solidFill>
                            <a:srgbClr val="000000"/>
                          </a:solidFill>
                          <a:miter lim="800000"/>
                          <a:headEnd/>
                          <a:tailEnd/>
                        </a:ln>
                      </wps:spPr>
                      <wps:txbx>
                        <w:txbxContent>
                          <w:p w14:paraId="77B586A9" w14:textId="3D3F9877" w:rsidR="00D04711" w:rsidRDefault="00D04711" w:rsidP="00093648">
                            <w:pPr>
                              <w:rPr>
                                <w:sz w:val="22"/>
                                <w:szCs w:val="22"/>
                              </w:rPr>
                            </w:pPr>
                            <w:r w:rsidRPr="00D04711">
                              <w:rPr>
                                <w:sz w:val="22"/>
                                <w:szCs w:val="22"/>
                              </w:rPr>
                              <w:t>················</w:t>
                            </w:r>
                          </w:p>
                          <w:p w14:paraId="5AB5B743" w14:textId="28B6610A" w:rsidR="00093648" w:rsidRPr="00093648" w:rsidRDefault="00093648" w:rsidP="00093648">
                            <w:pPr>
                              <w:rPr>
                                <w:sz w:val="22"/>
                                <w:szCs w:val="22"/>
                              </w:rPr>
                            </w:pPr>
                            <w:r w:rsidRPr="00093648">
                              <w:rPr>
                                <w:sz w:val="22"/>
                                <w:szCs w:val="22"/>
                              </w:rPr>
                              <w:t>Antes de cargar una nueva base de datos, ¿desea hacer la copia de seguridad de la base de datos en su estado actual?</w:t>
                            </w:r>
                          </w:p>
                          <w:p w14:paraId="2BCEE104" w14:textId="260DB51B" w:rsidR="00093648" w:rsidRDefault="00093648" w:rsidP="00093648">
                            <w:pPr>
                              <w:rPr>
                                <w:sz w:val="22"/>
                                <w:szCs w:val="22"/>
                              </w:rPr>
                            </w:pPr>
                            <w:r w:rsidRPr="00093648">
                              <w:rPr>
                                <w:sz w:val="22"/>
                                <w:szCs w:val="22"/>
                              </w:rPr>
                              <w:t>Si quiere generar el backup pulse S, si no pulse N</w:t>
                            </w:r>
                            <w:r>
                              <w:rPr>
                                <w:sz w:val="22"/>
                                <w:szCs w:val="22"/>
                              </w:rPr>
                              <w:t>.</w:t>
                            </w:r>
                          </w:p>
                          <w:p w14:paraId="7BC50A52" w14:textId="5129DC1B" w:rsidR="00093648" w:rsidRPr="007B6C50" w:rsidRDefault="00093648" w:rsidP="00093648">
                            <w:pPr>
                              <w:rPr>
                                <w:sz w:val="22"/>
                                <w:szCs w:val="22"/>
                              </w:rPr>
                            </w:pPr>
                            <w:r>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2B1AC" id="_x0000_s1040" type="#_x0000_t202" style="position:absolute;left:0;text-align:left;margin-left:.45pt;margin-top:4.55pt;width:248.5pt;height:10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">
                <v:textbox>
                  <w:txbxContent>
                    <w:p w14:paraId="77B586A9" w14:textId="3D3F9877" w:rsidR="00D04711" w:rsidRDefault="00D04711" w:rsidP="00093648">
                      <w:pPr>
                        <w:rPr>
                          <w:sz w:val="22"/>
                          <w:szCs w:val="22"/>
                        </w:rPr>
                      </w:pPr>
                      <w:r w:rsidRPr="00D04711">
                        <w:rPr>
                          <w:sz w:val="22"/>
                          <w:szCs w:val="22"/>
                        </w:rPr>
                        <w:t>················</w:t>
                      </w:r>
                    </w:p>
                    <w:p w14:paraId="5AB5B743" w14:textId="28B6610A" w:rsidR="00093648" w:rsidRPr="00093648" w:rsidRDefault="00093648" w:rsidP="00093648">
                      <w:pPr>
                        <w:rPr>
                          <w:sz w:val="22"/>
                          <w:szCs w:val="22"/>
                        </w:rPr>
                      </w:pPr>
                      <w:r w:rsidRPr="00093648">
                        <w:rPr>
                          <w:sz w:val="22"/>
                          <w:szCs w:val="22"/>
                        </w:rPr>
                        <w:t>Antes de cargar una nueva base de datos, ¿desea hacer la copia de seguridad de la base de datos en su estado actual?</w:t>
                      </w:r>
                    </w:p>
                    <w:p w14:paraId="2BCEE104" w14:textId="260DB51B" w:rsidR="00093648" w:rsidRDefault="00093648" w:rsidP="00093648">
                      <w:pPr>
                        <w:rPr>
                          <w:sz w:val="22"/>
                          <w:szCs w:val="22"/>
                        </w:rPr>
                      </w:pPr>
                      <w:r w:rsidRPr="00093648">
                        <w:rPr>
                          <w:sz w:val="22"/>
                          <w:szCs w:val="22"/>
                        </w:rPr>
                        <w:t>Si quiere generar el backup pulse S, si no pulse N</w:t>
                      </w:r>
                      <w:r>
                        <w:rPr>
                          <w:sz w:val="22"/>
                          <w:szCs w:val="22"/>
                        </w:rPr>
                        <w:t>.</w:t>
                      </w:r>
                    </w:p>
                    <w:p w14:paraId="7BC50A52" w14:textId="5129DC1B" w:rsidR="00093648" w:rsidRPr="007B6C50" w:rsidRDefault="00093648" w:rsidP="00093648">
                      <w:pPr>
                        <w:rPr>
                          <w:sz w:val="22"/>
                          <w:szCs w:val="22"/>
                        </w:rPr>
                      </w:pPr>
                      <w:r>
                        <w:rPr>
                          <w:sz w:val="22"/>
                          <w:szCs w:val="22"/>
                        </w:rPr>
                        <w:t>:</w:t>
                      </w:r>
                    </w:p>
                  </w:txbxContent>
                </v:textbox>
                <w10:wrap type="square"/>
              </v:shape>
            </w:pict>
          </mc:Fallback>
        </mc:AlternateContent>
      </w:r>
      <w:r w:rsidR="00093648">
        <w:t>Si el administrador elige cargar una nueva base de datos, le aparecerá la opción de hacer una copia de seguridad. Puede aceptarla introduciendo la letra ‘s’ o rechazarla introduciendo la letra ‘n’. Valen tanto mayúsculas como minúsculas y no cuentan los espacios en blanco.</w:t>
      </w:r>
    </w:p>
    <w:p w14:paraId="2E946F3F" w14:textId="77777777" w:rsidR="00093648" w:rsidRDefault="00093648" w:rsidP="00700B80"/>
    <w:p w14:paraId="0FCE57C0" w14:textId="5F3347DA" w:rsidR="00D04711" w:rsidRPr="00093648" w:rsidRDefault="00D04711" w:rsidP="00D04711">
      <w:pPr>
        <w:pStyle w:val="Ttulo4"/>
        <w:rPr>
          <w:rFonts w:asciiTheme="minorHAnsi" w:hAnsiTheme="minorHAnsi" w:cstheme="minorHAnsi"/>
          <w:b/>
          <w:bCs/>
        </w:rPr>
      </w:pPr>
      <w:r>
        <w:rPr>
          <w:rFonts w:asciiTheme="minorHAnsi" w:hAnsiTheme="minorHAnsi" w:cstheme="minorHAnsi"/>
          <w:b/>
          <w:bCs/>
        </w:rPr>
        <w:t>Confirmación rechazo backup</w:t>
      </w:r>
    </w:p>
    <w:p w14:paraId="7A092754" w14:textId="5C5E3B96" w:rsidR="00D04711" w:rsidRDefault="00D04711" w:rsidP="00D04711">
      <w:r>
        <w:rPr>
          <w:noProof/>
        </w:rPr>
        <mc:AlternateContent>
          <mc:Choice Requires="wps">
            <w:drawing>
              <wp:anchor distT="45720" distB="45720" distL="114300" distR="114300" simplePos="0" relativeHeight="251697152" behindDoc="0" locked="0" layoutInCell="1" allowOverlap="1" wp14:anchorId="4C36C5C3" wp14:editId="65C00EED">
                <wp:simplePos x="0" y="0"/>
                <wp:positionH relativeFrom="column">
                  <wp:posOffset>5715</wp:posOffset>
                </wp:positionH>
                <wp:positionV relativeFrom="paragraph">
                  <wp:posOffset>54610</wp:posOffset>
                </wp:positionV>
                <wp:extent cx="3155950" cy="895350"/>
                <wp:effectExtent l="0" t="0" r="25400" b="19050"/>
                <wp:wrapSquare wrapText="bothSides"/>
                <wp:docPr id="14809767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895350"/>
                        </a:xfrm>
                        <a:prstGeom prst="rect">
                          <a:avLst/>
                        </a:prstGeom>
                        <a:solidFill>
                          <a:srgbClr val="FFFFFF"/>
                        </a:solidFill>
                        <a:ln w="9525">
                          <a:solidFill>
                            <a:srgbClr val="000000"/>
                          </a:solidFill>
                          <a:miter lim="800000"/>
                          <a:headEnd/>
                          <a:tailEnd/>
                        </a:ln>
                      </wps:spPr>
                      <wps:txbx>
                        <w:txbxContent>
                          <w:p w14:paraId="3620AD09" w14:textId="77777777" w:rsidR="00D04711" w:rsidRPr="00D04711" w:rsidRDefault="00D04711" w:rsidP="00D04711">
                            <w:pPr>
                              <w:rPr>
                                <w:sz w:val="22"/>
                                <w:szCs w:val="22"/>
                              </w:rPr>
                            </w:pPr>
                            <w:r w:rsidRPr="00D04711">
                              <w:rPr>
                                <w:sz w:val="22"/>
                                <w:szCs w:val="22"/>
                              </w:rPr>
                              <w:t>················</w:t>
                            </w:r>
                          </w:p>
                          <w:p w14:paraId="1E9B0EF5" w14:textId="38A1F39C" w:rsidR="00D04711" w:rsidRPr="00D04711" w:rsidRDefault="00D04711" w:rsidP="00D04711">
                            <w:pPr>
                              <w:rPr>
                                <w:sz w:val="22"/>
                                <w:szCs w:val="22"/>
                              </w:rPr>
                            </w:pPr>
                            <w:r w:rsidRPr="00D04711">
                              <w:rPr>
                                <w:sz w:val="22"/>
                                <w:szCs w:val="22"/>
                              </w:rPr>
                              <w:t>Si est</w:t>
                            </w:r>
                            <w:r>
                              <w:rPr>
                                <w:sz w:val="22"/>
                                <w:szCs w:val="22"/>
                              </w:rPr>
                              <w:t xml:space="preserve">á </w:t>
                            </w:r>
                            <w:r w:rsidRPr="00D04711">
                              <w:rPr>
                                <w:sz w:val="22"/>
                                <w:szCs w:val="22"/>
                              </w:rPr>
                              <w:t>seguro introduzca S. Si introduce otro carácter volverá al inicio.</w:t>
                            </w:r>
                          </w:p>
                          <w:p w14:paraId="312D06C4" w14:textId="3D999AEE" w:rsidR="00D04711" w:rsidRPr="007B6C50" w:rsidRDefault="00D04711" w:rsidP="00D04711">
                            <w:pPr>
                              <w:rPr>
                                <w:sz w:val="22"/>
                                <w:szCs w:val="22"/>
                              </w:rPr>
                            </w:pPr>
                            <w:r w:rsidRPr="00D04711">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6C5C3" id="_x0000_s1041" type="#_x0000_t202" style="position:absolute;left:0;text-align:left;margin-left:.45pt;margin-top:4.3pt;width:248.5pt;height:70.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">
                <v:textbox>
                  <w:txbxContent>
                    <w:p w14:paraId="3620AD09" w14:textId="77777777" w:rsidR="00D04711" w:rsidRPr="00D04711" w:rsidRDefault="00D04711" w:rsidP="00D04711">
                      <w:pPr>
                        <w:rPr>
                          <w:sz w:val="22"/>
                          <w:szCs w:val="22"/>
                        </w:rPr>
                      </w:pPr>
                      <w:r w:rsidRPr="00D04711">
                        <w:rPr>
                          <w:sz w:val="22"/>
                          <w:szCs w:val="22"/>
                        </w:rPr>
                        <w:t>················</w:t>
                      </w:r>
                    </w:p>
                    <w:p w14:paraId="1E9B0EF5" w14:textId="38A1F39C" w:rsidR="00D04711" w:rsidRPr="00D04711" w:rsidRDefault="00D04711" w:rsidP="00D04711">
                      <w:pPr>
                        <w:rPr>
                          <w:sz w:val="22"/>
                          <w:szCs w:val="22"/>
                        </w:rPr>
                      </w:pPr>
                      <w:r w:rsidRPr="00D04711">
                        <w:rPr>
                          <w:sz w:val="22"/>
                          <w:szCs w:val="22"/>
                        </w:rPr>
                        <w:t>Si est</w:t>
                      </w:r>
                      <w:r>
                        <w:rPr>
                          <w:sz w:val="22"/>
                          <w:szCs w:val="22"/>
                        </w:rPr>
                        <w:t xml:space="preserve">á </w:t>
                      </w:r>
                      <w:r w:rsidRPr="00D04711">
                        <w:rPr>
                          <w:sz w:val="22"/>
                          <w:szCs w:val="22"/>
                        </w:rPr>
                        <w:t>seguro introduzca S. Si introduce otro carácter volverá al inicio.</w:t>
                      </w:r>
                    </w:p>
                    <w:p w14:paraId="312D06C4" w14:textId="3D999AEE" w:rsidR="00D04711" w:rsidRPr="007B6C50" w:rsidRDefault="00D04711" w:rsidP="00D04711">
                      <w:pPr>
                        <w:rPr>
                          <w:sz w:val="22"/>
                          <w:szCs w:val="22"/>
                        </w:rPr>
                      </w:pPr>
                      <w:r w:rsidRPr="00D04711">
                        <w:rPr>
                          <w:sz w:val="22"/>
                          <w:szCs w:val="22"/>
                        </w:rPr>
                        <w:t>:</w:t>
                      </w:r>
                    </w:p>
                  </w:txbxContent>
                </v:textbox>
                <w10:wrap type="square"/>
              </v:shape>
            </w:pict>
          </mc:Fallback>
        </mc:AlternateContent>
      </w:r>
      <w:r>
        <w:t xml:space="preserve"> Si el administrador rechaza el backup, le aparecerá una ventana para confirmar su decisión. Para confirmarla tendrá que introducir una ‘s’ en mayúsculas o minúsculas, con o sin espacios en blanco.</w:t>
      </w:r>
    </w:p>
    <w:p w14:paraId="69DAE4CD" w14:textId="241A60EC" w:rsidR="00D04711" w:rsidRPr="00093648" w:rsidRDefault="00D04711" w:rsidP="00D04711">
      <w:pPr>
        <w:pStyle w:val="Ttulo4"/>
        <w:rPr>
          <w:rFonts w:asciiTheme="minorHAnsi" w:hAnsiTheme="minorHAnsi" w:cstheme="minorHAnsi"/>
          <w:b/>
          <w:bCs/>
        </w:rPr>
      </w:pPr>
      <w:r>
        <w:rPr>
          <w:rFonts w:asciiTheme="minorHAnsi" w:hAnsiTheme="minorHAnsi" w:cstheme="minorHAnsi"/>
          <w:b/>
          <w:bCs/>
        </w:rPr>
        <w:t>Carga de datos exitosa</w:t>
      </w:r>
    </w:p>
    <w:p w14:paraId="0D8888A2" w14:textId="128BC86B" w:rsidR="00D04711" w:rsidRDefault="00D04711" w:rsidP="00D04711">
      <w:r>
        <w:rPr>
          <w:noProof/>
        </w:rPr>
        <mc:AlternateContent>
          <mc:Choice Requires="wps">
            <w:drawing>
              <wp:anchor distT="45720" distB="45720" distL="114300" distR="114300" simplePos="0" relativeHeight="251699200" behindDoc="0" locked="0" layoutInCell="1" allowOverlap="1" wp14:anchorId="49EE6181" wp14:editId="1F72403E">
                <wp:simplePos x="0" y="0"/>
                <wp:positionH relativeFrom="column">
                  <wp:posOffset>5715</wp:posOffset>
                </wp:positionH>
                <wp:positionV relativeFrom="paragraph">
                  <wp:posOffset>50165</wp:posOffset>
                </wp:positionV>
                <wp:extent cx="3155950" cy="1114425"/>
                <wp:effectExtent l="0" t="0" r="25400" b="28575"/>
                <wp:wrapSquare wrapText="bothSides"/>
                <wp:docPr id="1615036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114425"/>
                        </a:xfrm>
                        <a:prstGeom prst="rect">
                          <a:avLst/>
                        </a:prstGeom>
                        <a:solidFill>
                          <a:srgbClr val="FFFFFF"/>
                        </a:solidFill>
                        <a:ln w="9525">
                          <a:solidFill>
                            <a:srgbClr val="000000"/>
                          </a:solidFill>
                          <a:miter lim="800000"/>
                          <a:headEnd/>
                          <a:tailEnd/>
                        </a:ln>
                      </wps:spPr>
                      <wps:txbx>
                        <w:txbxContent>
                          <w:p w14:paraId="7EA4D113" w14:textId="77777777" w:rsidR="00D04711" w:rsidRPr="00D04711" w:rsidRDefault="00D04711" w:rsidP="00D04711">
                            <w:pPr>
                              <w:rPr>
                                <w:sz w:val="22"/>
                                <w:szCs w:val="22"/>
                              </w:rPr>
                            </w:pPr>
                            <w:r w:rsidRPr="00D04711">
                              <w:rPr>
                                <w:sz w:val="22"/>
                                <w:szCs w:val="22"/>
                              </w:rPr>
                              <w:t>La base de datos se vació correctamente.</w:t>
                            </w:r>
                          </w:p>
                          <w:p w14:paraId="13F5C2F6" w14:textId="77777777" w:rsidR="00D04711" w:rsidRPr="00D04711" w:rsidRDefault="00D04711" w:rsidP="00D04711">
                            <w:pPr>
                              <w:rPr>
                                <w:sz w:val="22"/>
                                <w:szCs w:val="22"/>
                              </w:rPr>
                            </w:pPr>
                            <w:r w:rsidRPr="00D04711">
                              <w:rPr>
                                <w:sz w:val="22"/>
                                <w:szCs w:val="22"/>
                              </w:rPr>
                              <w:t>Las tablas han sido rellenadas correctamente.</w:t>
                            </w:r>
                          </w:p>
                          <w:p w14:paraId="5F81C723" w14:textId="564510FC" w:rsidR="00D04711" w:rsidRPr="007B6C50" w:rsidRDefault="00D04711" w:rsidP="00D04711">
                            <w:pPr>
                              <w:rPr>
                                <w:sz w:val="22"/>
                                <w:szCs w:val="22"/>
                              </w:rPr>
                            </w:pPr>
                            <w:r w:rsidRPr="00D04711">
                              <w:rPr>
                                <w:sz w:val="22"/>
                                <w:szCs w:val="22"/>
                              </w:rPr>
                              <w:t>Las claves de acceso de los profesores se han guardado en un fichero externo en caso de que las quiera consultar.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E6181" id="_x0000_s1042" type="#_x0000_t202" style="position:absolute;left:0;text-align:left;margin-left:.45pt;margin-top:3.95pt;width:248.5pt;height:87.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">
                <v:textbox>
                  <w:txbxContent>
                    <w:p w14:paraId="7EA4D113" w14:textId="77777777" w:rsidR="00D04711" w:rsidRPr="00D04711" w:rsidRDefault="00D04711" w:rsidP="00D04711">
                      <w:pPr>
                        <w:rPr>
                          <w:sz w:val="22"/>
                          <w:szCs w:val="22"/>
                        </w:rPr>
                      </w:pPr>
                      <w:r w:rsidRPr="00D04711">
                        <w:rPr>
                          <w:sz w:val="22"/>
                          <w:szCs w:val="22"/>
                        </w:rPr>
                        <w:t>La base de datos se vació correctamente.</w:t>
                      </w:r>
                    </w:p>
                    <w:p w14:paraId="13F5C2F6" w14:textId="77777777" w:rsidR="00D04711" w:rsidRPr="00D04711" w:rsidRDefault="00D04711" w:rsidP="00D04711">
                      <w:pPr>
                        <w:rPr>
                          <w:sz w:val="22"/>
                          <w:szCs w:val="22"/>
                        </w:rPr>
                      </w:pPr>
                      <w:r w:rsidRPr="00D04711">
                        <w:rPr>
                          <w:sz w:val="22"/>
                          <w:szCs w:val="22"/>
                        </w:rPr>
                        <w:t>Las tablas han sido rellenadas correctamente.</w:t>
                      </w:r>
                    </w:p>
                    <w:p w14:paraId="5F81C723" w14:textId="564510FC" w:rsidR="00D04711" w:rsidRPr="007B6C50" w:rsidRDefault="00D04711" w:rsidP="00D04711">
                      <w:pPr>
                        <w:rPr>
                          <w:sz w:val="22"/>
                          <w:szCs w:val="22"/>
                        </w:rPr>
                      </w:pPr>
                      <w:r w:rsidRPr="00D04711">
                        <w:rPr>
                          <w:sz w:val="22"/>
                          <w:szCs w:val="22"/>
                        </w:rPr>
                        <w:t>Las claves de acceso de los profesores se han guardado en un fichero externo en caso de que las quiera consultar.</w:t>
                      </w:r>
                    </w:p>
                  </w:txbxContent>
                </v:textbox>
                <w10:wrap type="square"/>
              </v:shape>
            </w:pict>
          </mc:Fallback>
        </mc:AlternateContent>
      </w:r>
      <w:r>
        <w:t xml:space="preserve"> Si la carga de las tablas de la base de datos se ejecutó con éxito aparecerán los siguientes avisos que darán de entender al usuario que las tablas se vaciaron correctamente, se cargaron con información nueva y además, se generaron claves para todos los profesores y se pueden consultar.</w:t>
      </w:r>
    </w:p>
    <w:p w14:paraId="7171B022" w14:textId="7D792FBA" w:rsidR="00D04711" w:rsidRPr="00093648" w:rsidRDefault="00D04711" w:rsidP="00D04711">
      <w:pPr>
        <w:pStyle w:val="Ttulo4"/>
        <w:rPr>
          <w:rFonts w:asciiTheme="minorHAnsi" w:hAnsiTheme="minorHAnsi" w:cstheme="minorHAnsi"/>
          <w:b/>
          <w:bCs/>
        </w:rPr>
      </w:pPr>
      <w:r>
        <w:rPr>
          <w:rFonts w:asciiTheme="minorHAnsi" w:hAnsiTheme="minorHAnsi" w:cstheme="minorHAnsi"/>
          <w:b/>
          <w:bCs/>
        </w:rPr>
        <w:t>Fallo copia claves</w:t>
      </w:r>
    </w:p>
    <w:p w14:paraId="0CB6EECD" w14:textId="77777777" w:rsidR="00EA4CBD" w:rsidRDefault="00D04711" w:rsidP="00D04711">
      <w:r>
        <w:rPr>
          <w:noProof/>
        </w:rPr>
        <mc:AlternateContent>
          <mc:Choice Requires="wps">
            <w:drawing>
              <wp:anchor distT="45720" distB="45720" distL="114300" distR="114300" simplePos="0" relativeHeight="251701248" behindDoc="0" locked="0" layoutInCell="1" allowOverlap="1" wp14:anchorId="71A03F85" wp14:editId="14CB14BC">
                <wp:simplePos x="0" y="0"/>
                <wp:positionH relativeFrom="column">
                  <wp:posOffset>5715</wp:posOffset>
                </wp:positionH>
                <wp:positionV relativeFrom="paragraph">
                  <wp:posOffset>50165</wp:posOffset>
                </wp:positionV>
                <wp:extent cx="3155950" cy="1114425"/>
                <wp:effectExtent l="0" t="0" r="25400" b="19050"/>
                <wp:wrapSquare wrapText="bothSides"/>
                <wp:docPr id="13943085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114425"/>
                        </a:xfrm>
                        <a:prstGeom prst="rect">
                          <a:avLst/>
                        </a:prstGeom>
                        <a:solidFill>
                          <a:srgbClr val="FFFFFF"/>
                        </a:solidFill>
                        <a:ln w="9525">
                          <a:solidFill>
                            <a:srgbClr val="000000"/>
                          </a:solidFill>
                          <a:miter lim="800000"/>
                          <a:headEnd/>
                          <a:tailEnd/>
                        </a:ln>
                      </wps:spPr>
                      <wps:txbx>
                        <w:txbxContent>
                          <w:p w14:paraId="3B31604C" w14:textId="41483510" w:rsidR="00D04711" w:rsidRPr="00D04711" w:rsidRDefault="00D04711" w:rsidP="00D04711">
                            <w:pPr>
                              <w:rPr>
                                <w:sz w:val="22"/>
                                <w:szCs w:val="22"/>
                              </w:rPr>
                            </w:pPr>
                            <w:r w:rsidRPr="00D04711">
                              <w:rPr>
                                <w:sz w:val="22"/>
                                <w:szCs w:val="22"/>
                              </w:rPr>
                              <w:t>El fichero para guardar las claves no se pudo abrir,</w:t>
                            </w:r>
                            <w:r>
                              <w:rPr>
                                <w:sz w:val="22"/>
                                <w:szCs w:val="22"/>
                              </w:rPr>
                              <w:t xml:space="preserve"> </w:t>
                            </w:r>
                            <w:r w:rsidRPr="00D04711">
                              <w:rPr>
                                <w:sz w:val="22"/>
                                <w:szCs w:val="22"/>
                              </w:rPr>
                              <w:t>por tanto, las claves de los profesores no se puede</w:t>
                            </w:r>
                            <w:r w:rsidR="00EA4CBD">
                              <w:rPr>
                                <w:sz w:val="22"/>
                                <w:szCs w:val="22"/>
                              </w:rPr>
                              <w:t>n</w:t>
                            </w:r>
                            <w:r>
                              <w:rPr>
                                <w:sz w:val="22"/>
                                <w:szCs w:val="22"/>
                              </w:rPr>
                              <w:t xml:space="preserve"> </w:t>
                            </w:r>
                            <w:r w:rsidRPr="00D04711">
                              <w:rPr>
                                <w:sz w:val="22"/>
                                <w:szCs w:val="22"/>
                              </w:rPr>
                              <w:t>ver.</w:t>
                            </w:r>
                          </w:p>
                          <w:p w14:paraId="2D4DD1B9" w14:textId="70481414" w:rsidR="00D04711" w:rsidRPr="007B6C50" w:rsidRDefault="00D04711" w:rsidP="00D0471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03F85" id="_x0000_s1043" type="#_x0000_t202" style="position:absolute;left:0;text-align:left;margin-left:.45pt;margin-top:3.95pt;width:248.5pt;height:87.7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">
                <v:textbox>
                  <w:txbxContent>
                    <w:p w14:paraId="3B31604C" w14:textId="41483510" w:rsidR="00D04711" w:rsidRPr="00D04711" w:rsidRDefault="00D04711" w:rsidP="00D04711">
                      <w:pPr>
                        <w:rPr>
                          <w:sz w:val="22"/>
                          <w:szCs w:val="22"/>
                        </w:rPr>
                      </w:pPr>
                      <w:r w:rsidRPr="00D04711">
                        <w:rPr>
                          <w:sz w:val="22"/>
                          <w:szCs w:val="22"/>
                        </w:rPr>
                        <w:t>El fichero para guardar las claves no se pudo abrir,</w:t>
                      </w:r>
                      <w:r>
                        <w:rPr>
                          <w:sz w:val="22"/>
                          <w:szCs w:val="22"/>
                        </w:rPr>
                        <w:t xml:space="preserve"> </w:t>
                      </w:r>
                      <w:r w:rsidRPr="00D04711">
                        <w:rPr>
                          <w:sz w:val="22"/>
                          <w:szCs w:val="22"/>
                        </w:rPr>
                        <w:t>por tanto, las claves de los profesores no se puede</w:t>
                      </w:r>
                      <w:r w:rsidR="00EA4CBD">
                        <w:rPr>
                          <w:sz w:val="22"/>
                          <w:szCs w:val="22"/>
                        </w:rPr>
                        <w:t>n</w:t>
                      </w:r>
                      <w:r>
                        <w:rPr>
                          <w:sz w:val="22"/>
                          <w:szCs w:val="22"/>
                        </w:rPr>
                        <w:t xml:space="preserve"> </w:t>
                      </w:r>
                      <w:r w:rsidRPr="00D04711">
                        <w:rPr>
                          <w:sz w:val="22"/>
                          <w:szCs w:val="22"/>
                        </w:rPr>
                        <w:t>ver.</w:t>
                      </w:r>
                    </w:p>
                    <w:p w14:paraId="2D4DD1B9" w14:textId="70481414" w:rsidR="00D04711" w:rsidRPr="007B6C50" w:rsidRDefault="00D04711" w:rsidP="00D04711">
                      <w:pPr>
                        <w:rPr>
                          <w:sz w:val="22"/>
                          <w:szCs w:val="22"/>
                        </w:rPr>
                      </w:pPr>
                    </w:p>
                  </w:txbxContent>
                </v:textbox>
                <w10:wrap type="square"/>
              </v:shape>
            </w:pict>
          </mc:Fallback>
        </mc:AlternateContent>
      </w:r>
    </w:p>
    <w:p w14:paraId="317F099B" w14:textId="3265F6B9" w:rsidR="00D04711" w:rsidRDefault="00EA4CBD" w:rsidP="00D04711">
      <w:r>
        <w:t>Si hubo un error a la hora de gravar las claves de acceso de los profesore, se lanzará el siguiente mensaje que avisará al administrador.</w:t>
      </w:r>
    </w:p>
    <w:p w14:paraId="7FD23CC9" w14:textId="77777777" w:rsidR="00D04711" w:rsidRDefault="00D04711" w:rsidP="00D04711"/>
    <w:p w14:paraId="61150861" w14:textId="77777777" w:rsidR="00700B80" w:rsidRDefault="00700B80" w:rsidP="00700B80"/>
    <w:p w14:paraId="722FC768" w14:textId="65A553F0" w:rsidR="00EA4CBD" w:rsidRPr="00093648" w:rsidRDefault="00EA4CBD" w:rsidP="00EA4CBD">
      <w:pPr>
        <w:pStyle w:val="Ttulo4"/>
        <w:rPr>
          <w:rFonts w:asciiTheme="minorHAnsi" w:hAnsiTheme="minorHAnsi" w:cstheme="minorHAnsi"/>
          <w:b/>
          <w:bCs/>
        </w:rPr>
      </w:pPr>
      <w:r>
        <w:rPr>
          <w:rFonts w:asciiTheme="minorHAnsi" w:hAnsiTheme="minorHAnsi" w:cstheme="minorHAnsi"/>
          <w:b/>
          <w:bCs/>
        </w:rPr>
        <w:lastRenderedPageBreak/>
        <w:t>Error BBDD</w:t>
      </w:r>
    </w:p>
    <w:p w14:paraId="19C7ADCC" w14:textId="6AA56BE3" w:rsidR="00EA4CBD" w:rsidRDefault="00EA4CBD" w:rsidP="00EA4CBD">
      <w:r>
        <w:rPr>
          <w:noProof/>
        </w:rPr>
        <mc:AlternateContent>
          <mc:Choice Requires="wps">
            <w:drawing>
              <wp:anchor distT="45720" distB="45720" distL="114300" distR="114300" simplePos="0" relativeHeight="251703296" behindDoc="0" locked="0" layoutInCell="1" allowOverlap="1" wp14:anchorId="1C631C44" wp14:editId="7BA60B07">
                <wp:simplePos x="0" y="0"/>
                <wp:positionH relativeFrom="column">
                  <wp:posOffset>5715</wp:posOffset>
                </wp:positionH>
                <wp:positionV relativeFrom="paragraph">
                  <wp:posOffset>48895</wp:posOffset>
                </wp:positionV>
                <wp:extent cx="3155950" cy="1371600"/>
                <wp:effectExtent l="0" t="0" r="25400" b="19050"/>
                <wp:wrapSquare wrapText="bothSides"/>
                <wp:docPr id="733054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371600"/>
                        </a:xfrm>
                        <a:prstGeom prst="rect">
                          <a:avLst/>
                        </a:prstGeom>
                        <a:solidFill>
                          <a:srgbClr val="FFFFFF"/>
                        </a:solidFill>
                        <a:ln w="9525">
                          <a:solidFill>
                            <a:srgbClr val="000000"/>
                          </a:solidFill>
                          <a:miter lim="800000"/>
                          <a:headEnd/>
                          <a:tailEnd/>
                        </a:ln>
                      </wps:spPr>
                      <wps:txbx>
                        <w:txbxContent>
                          <w:p w14:paraId="0F6C4A11" w14:textId="77777777" w:rsidR="00EA4CBD" w:rsidRPr="00EA4CBD" w:rsidRDefault="00EA4CBD" w:rsidP="00EA4CBD">
                            <w:pPr>
                              <w:rPr>
                                <w:sz w:val="22"/>
                                <w:szCs w:val="22"/>
                              </w:rPr>
                            </w:pPr>
                            <w:r w:rsidRPr="00EA4CBD">
                              <w:rPr>
                                <w:sz w:val="22"/>
                                <w:szCs w:val="22"/>
                              </w:rPr>
                              <w:t>Ha ocurrido un error relacionado con la Base de Datos.</w:t>
                            </w:r>
                          </w:p>
                          <w:p w14:paraId="48622459" w14:textId="77777777" w:rsidR="00EA4CBD" w:rsidRPr="00EA4CBD" w:rsidRDefault="00EA4CBD" w:rsidP="00EA4CBD">
                            <w:pPr>
                              <w:rPr>
                                <w:sz w:val="22"/>
                                <w:szCs w:val="22"/>
                              </w:rPr>
                            </w:pPr>
                            <w:r w:rsidRPr="00EA4CBD">
                              <w:rPr>
                                <w:sz w:val="22"/>
                                <w:szCs w:val="22"/>
                              </w:rPr>
                              <w:t>Si quiere salir introduzca N. Si quiere volver al inicio introduzca S.</w:t>
                            </w:r>
                          </w:p>
                          <w:p w14:paraId="24701CAB" w14:textId="781950AE" w:rsidR="00EA4CBD" w:rsidRPr="007B6C50" w:rsidRDefault="00EA4CBD" w:rsidP="00EA4CBD">
                            <w:pPr>
                              <w:rPr>
                                <w:sz w:val="22"/>
                                <w:szCs w:val="22"/>
                              </w:rPr>
                            </w:pPr>
                            <w:r w:rsidRPr="00EA4CBD">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31C44" id="_x0000_s1044" type="#_x0000_t202" style="position:absolute;left:0;text-align:left;margin-left:.45pt;margin-top:3.85pt;width:248.5pt;height:10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">
                <v:textbox>
                  <w:txbxContent>
                    <w:p w14:paraId="0F6C4A11" w14:textId="77777777" w:rsidR="00EA4CBD" w:rsidRPr="00EA4CBD" w:rsidRDefault="00EA4CBD" w:rsidP="00EA4CBD">
                      <w:pPr>
                        <w:rPr>
                          <w:sz w:val="22"/>
                          <w:szCs w:val="22"/>
                        </w:rPr>
                      </w:pPr>
                      <w:r w:rsidRPr="00EA4CBD">
                        <w:rPr>
                          <w:sz w:val="22"/>
                          <w:szCs w:val="22"/>
                        </w:rPr>
                        <w:t>Ha ocurrido un error relacionado con la Base de Datos.</w:t>
                      </w:r>
                    </w:p>
                    <w:p w14:paraId="48622459" w14:textId="77777777" w:rsidR="00EA4CBD" w:rsidRPr="00EA4CBD" w:rsidRDefault="00EA4CBD" w:rsidP="00EA4CBD">
                      <w:pPr>
                        <w:rPr>
                          <w:sz w:val="22"/>
                          <w:szCs w:val="22"/>
                        </w:rPr>
                      </w:pPr>
                      <w:r w:rsidRPr="00EA4CBD">
                        <w:rPr>
                          <w:sz w:val="22"/>
                          <w:szCs w:val="22"/>
                        </w:rPr>
                        <w:t>Si quiere salir introduzca N. Si quiere volver al inicio introduzca S.</w:t>
                      </w:r>
                    </w:p>
                    <w:p w14:paraId="24701CAB" w14:textId="781950AE" w:rsidR="00EA4CBD" w:rsidRPr="007B6C50" w:rsidRDefault="00EA4CBD" w:rsidP="00EA4CBD">
                      <w:pPr>
                        <w:rPr>
                          <w:sz w:val="22"/>
                          <w:szCs w:val="22"/>
                        </w:rPr>
                      </w:pPr>
                      <w:r w:rsidRPr="00EA4CBD">
                        <w:rPr>
                          <w:sz w:val="22"/>
                          <w:szCs w:val="22"/>
                        </w:rPr>
                        <w:t>:</w:t>
                      </w:r>
                    </w:p>
                  </w:txbxContent>
                </v:textbox>
                <w10:wrap type="square"/>
              </v:shape>
            </w:pict>
          </mc:Fallback>
        </mc:AlternateContent>
      </w:r>
      <w:r>
        <w:t>Esta ventana aparecerá si ocurre un error relacionado con la base de datos en tiempo de ejecución. Ante esta situación el usuario podrá volver al menú principal o salir de la ejecución del programa. Las opciones se pueden introducir tanto en minúscula como en mayúsculas, sin o con espacios en blanco.</w:t>
      </w:r>
    </w:p>
    <w:p w14:paraId="3BB1BBC5" w14:textId="27C82604" w:rsidR="00AA0B13" w:rsidRPr="00AA0B13" w:rsidRDefault="00AA0B13" w:rsidP="00AA0B13">
      <w:pPr>
        <w:pStyle w:val="Ttulo4"/>
        <w:rPr>
          <w:rFonts w:asciiTheme="minorHAnsi" w:hAnsiTheme="minorHAnsi" w:cstheme="minorHAnsi"/>
          <w:b/>
          <w:bCs/>
        </w:rPr>
      </w:pPr>
      <w:r>
        <w:rPr>
          <w:rFonts w:asciiTheme="minorHAnsi" w:hAnsiTheme="minorHAnsi" w:cstheme="minorHAnsi"/>
          <w:b/>
          <w:bCs/>
        </w:rPr>
        <w:t>Ver guardias semanales</w:t>
      </w:r>
    </w:p>
    <w:p w14:paraId="03F6A297" w14:textId="77777777" w:rsidR="00AA0B13" w:rsidRDefault="00AA0B13" w:rsidP="00AA0B13">
      <w:r>
        <w:rPr>
          <w:noProof/>
        </w:rPr>
        <mc:AlternateContent>
          <mc:Choice Requires="wps">
            <w:drawing>
              <wp:anchor distT="45720" distB="45720" distL="114300" distR="114300" simplePos="0" relativeHeight="251705344" behindDoc="0" locked="0" layoutInCell="1" allowOverlap="1" wp14:anchorId="7C977F79" wp14:editId="5D27E8FD">
                <wp:simplePos x="0" y="0"/>
                <wp:positionH relativeFrom="column">
                  <wp:posOffset>5715</wp:posOffset>
                </wp:positionH>
                <wp:positionV relativeFrom="paragraph">
                  <wp:posOffset>44450</wp:posOffset>
                </wp:positionV>
                <wp:extent cx="3155950" cy="3114675"/>
                <wp:effectExtent l="0" t="0" r="25400" b="28575"/>
                <wp:wrapSquare wrapText="bothSides"/>
                <wp:docPr id="982440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3114675"/>
                        </a:xfrm>
                        <a:prstGeom prst="rect">
                          <a:avLst/>
                        </a:prstGeom>
                        <a:solidFill>
                          <a:srgbClr val="FFFFFF"/>
                        </a:solidFill>
                        <a:ln w="9525">
                          <a:solidFill>
                            <a:srgbClr val="000000"/>
                          </a:solidFill>
                          <a:miter lim="800000"/>
                          <a:headEnd/>
                          <a:tailEnd/>
                        </a:ln>
                      </wps:spPr>
                      <wps:txbx>
                        <w:txbxContent>
                          <w:p w14:paraId="2F59AF26" w14:textId="77777777" w:rsidR="00AA0B13" w:rsidRPr="00AA0B13" w:rsidRDefault="00AA0B13" w:rsidP="00AA0B13">
                            <w:pPr>
                              <w:rPr>
                                <w:sz w:val="22"/>
                                <w:szCs w:val="22"/>
                              </w:rPr>
                            </w:pPr>
                            <w:r w:rsidRPr="00AA0B13">
                              <w:rPr>
                                <w:sz w:val="22"/>
                                <w:szCs w:val="22"/>
                              </w:rPr>
                              <w:t>················</w:t>
                            </w:r>
                          </w:p>
                          <w:p w14:paraId="1EA11880" w14:textId="3D354CB6" w:rsidR="00AA0B13" w:rsidRPr="00AA0B13" w:rsidRDefault="00AA0B13" w:rsidP="00AA0B13">
                            <w:pPr>
                              <w:rPr>
                                <w:sz w:val="22"/>
                                <w:szCs w:val="22"/>
                              </w:rPr>
                            </w:pPr>
                            <w:r w:rsidRPr="00AA0B13">
                              <w:rPr>
                                <w:sz w:val="22"/>
                                <w:szCs w:val="22"/>
                              </w:rPr>
                              <w:t>Las guardas de está semana:</w:t>
                            </w:r>
                          </w:p>
                          <w:p w14:paraId="2535BC38" w14:textId="77777777" w:rsidR="00AA0B13" w:rsidRPr="00AA0B13" w:rsidRDefault="00AA0B13" w:rsidP="00AA0B13">
                            <w:pPr>
                              <w:rPr>
                                <w:sz w:val="22"/>
                                <w:szCs w:val="22"/>
                              </w:rPr>
                            </w:pPr>
                            <w:r w:rsidRPr="00AA0B13">
                              <w:rPr>
                                <w:sz w:val="22"/>
                                <w:szCs w:val="22"/>
                              </w:rPr>
                              <w:t>················</w:t>
                            </w:r>
                          </w:p>
                          <w:p w14:paraId="19828265" w14:textId="77777777" w:rsidR="00AA0B13" w:rsidRPr="00AA0B13" w:rsidRDefault="00AA0B13" w:rsidP="00AA0B13">
                            <w:pPr>
                              <w:rPr>
                                <w:sz w:val="22"/>
                                <w:szCs w:val="22"/>
                              </w:rPr>
                            </w:pPr>
                            <w:r w:rsidRPr="00AA0B13">
                              <w:rPr>
                                <w:sz w:val="22"/>
                                <w:szCs w:val="22"/>
                              </w:rPr>
                              <w:t>Profesor: Nombre2 Apellido_2a Apellido_2b</w:t>
                            </w:r>
                          </w:p>
                          <w:p w14:paraId="3ED10C32" w14:textId="77777777" w:rsidR="00AA0B13" w:rsidRPr="00AA0B13" w:rsidRDefault="00AA0B13" w:rsidP="00AA0B13">
                            <w:pPr>
                              <w:rPr>
                                <w:sz w:val="22"/>
                                <w:szCs w:val="22"/>
                              </w:rPr>
                            </w:pPr>
                            <w:r w:rsidRPr="00AA0B13">
                              <w:rPr>
                                <w:sz w:val="22"/>
                                <w:szCs w:val="22"/>
                              </w:rPr>
                              <w:t>Día de la guardia: 2026-05-25</w:t>
                            </w:r>
                          </w:p>
                          <w:p w14:paraId="74CDBA25" w14:textId="77777777" w:rsidR="00AA0B13" w:rsidRPr="00AA0B13" w:rsidRDefault="00AA0B13" w:rsidP="00AA0B13">
                            <w:pPr>
                              <w:rPr>
                                <w:sz w:val="22"/>
                                <w:szCs w:val="22"/>
                              </w:rPr>
                            </w:pPr>
                            <w:r w:rsidRPr="00AA0B13">
                              <w:rPr>
                                <w:sz w:val="22"/>
                                <w:szCs w:val="22"/>
                              </w:rPr>
                              <w:t>Hora: 12:10 - 13:05</w:t>
                            </w:r>
                          </w:p>
                          <w:p w14:paraId="136B116F" w14:textId="77777777" w:rsidR="00AA0B13" w:rsidRPr="00AA0B13" w:rsidRDefault="00AA0B13" w:rsidP="00AA0B13">
                            <w:pPr>
                              <w:rPr>
                                <w:sz w:val="22"/>
                                <w:szCs w:val="22"/>
                              </w:rPr>
                            </w:pPr>
                            <w:r w:rsidRPr="00AA0B13">
                              <w:rPr>
                                <w:sz w:val="22"/>
                                <w:szCs w:val="22"/>
                              </w:rPr>
                              <w:t>Curso: 1CFGS-ASIR</w:t>
                            </w:r>
                          </w:p>
                          <w:p w14:paraId="0D8889B2" w14:textId="77777777" w:rsidR="00AA0B13" w:rsidRPr="00AA0B13" w:rsidRDefault="00AA0B13" w:rsidP="00AA0B13">
                            <w:pPr>
                              <w:rPr>
                                <w:sz w:val="22"/>
                                <w:szCs w:val="22"/>
                              </w:rPr>
                            </w:pPr>
                            <w:r w:rsidRPr="00AA0B13">
                              <w:rPr>
                                <w:sz w:val="22"/>
                                <w:szCs w:val="22"/>
                              </w:rPr>
                              <w:t>Clase: 102</w:t>
                            </w:r>
                          </w:p>
                          <w:p w14:paraId="4A17383F" w14:textId="77777777" w:rsidR="00AA0B13" w:rsidRPr="00AA0B13" w:rsidRDefault="00AA0B13" w:rsidP="00AA0B13">
                            <w:pPr>
                              <w:rPr>
                                <w:sz w:val="22"/>
                                <w:szCs w:val="22"/>
                              </w:rPr>
                            </w:pPr>
                            <w:r w:rsidRPr="00AA0B13">
                              <w:rPr>
                                <w:sz w:val="22"/>
                                <w:szCs w:val="22"/>
                              </w:rPr>
                              <w:t>Hay tarea</w:t>
                            </w:r>
                          </w:p>
                          <w:p w14:paraId="77D5A6C5" w14:textId="77777777" w:rsidR="00AA0B13" w:rsidRPr="00AA0B13" w:rsidRDefault="00AA0B13" w:rsidP="00AA0B13">
                            <w:pPr>
                              <w:rPr>
                                <w:sz w:val="22"/>
                                <w:szCs w:val="22"/>
                              </w:rPr>
                            </w:pPr>
                            <w:r w:rsidRPr="00AA0B13">
                              <w:rPr>
                                <w:sz w:val="22"/>
                                <w:szCs w:val="22"/>
                              </w:rPr>
                              <w:t>tarea.pdf</w:t>
                            </w:r>
                          </w:p>
                          <w:p w14:paraId="5A6BC442" w14:textId="77777777" w:rsidR="00AA0B13" w:rsidRPr="00AA0B13" w:rsidRDefault="00AA0B13" w:rsidP="00AA0B13">
                            <w:pPr>
                              <w:rPr>
                                <w:sz w:val="22"/>
                                <w:szCs w:val="22"/>
                              </w:rPr>
                            </w:pPr>
                            <w:r w:rsidRPr="00AA0B13">
                              <w:rPr>
                                <w:sz w:val="22"/>
                                <w:szCs w:val="22"/>
                              </w:rPr>
                              <w:t>················</w:t>
                            </w:r>
                          </w:p>
                          <w:p w14:paraId="7354F902" w14:textId="77777777" w:rsidR="00AA0B13" w:rsidRPr="00AA0B13" w:rsidRDefault="00AA0B13" w:rsidP="00AA0B13">
                            <w:pPr>
                              <w:rPr>
                                <w:sz w:val="22"/>
                                <w:szCs w:val="22"/>
                              </w:rPr>
                            </w:pPr>
                            <w:r w:rsidRPr="00AA0B13">
                              <w:rPr>
                                <w:sz w:val="22"/>
                                <w:szCs w:val="22"/>
                              </w:rPr>
                              <w:t>Estas son las guardias de esta semana.</w:t>
                            </w:r>
                          </w:p>
                          <w:p w14:paraId="1DE1A42F" w14:textId="77777777" w:rsidR="00AA0B13" w:rsidRPr="00AA0B13" w:rsidRDefault="00AA0B13" w:rsidP="00AA0B13">
                            <w:pPr>
                              <w:rPr>
                                <w:sz w:val="22"/>
                                <w:szCs w:val="22"/>
                              </w:rPr>
                            </w:pPr>
                            <w:r w:rsidRPr="00AA0B13">
                              <w:rPr>
                                <w:sz w:val="22"/>
                                <w:szCs w:val="22"/>
                              </w:rPr>
                              <w:t>Si desea elegir otra semana pulse S, si no pulse N y saldrás de la aplicación.</w:t>
                            </w:r>
                          </w:p>
                          <w:p w14:paraId="6FF5FE1D" w14:textId="74646C9F" w:rsidR="00AA0B13" w:rsidRPr="007B6C50" w:rsidRDefault="00AA0B13" w:rsidP="00AA0B13">
                            <w:pPr>
                              <w:rPr>
                                <w:sz w:val="22"/>
                                <w:szCs w:val="22"/>
                              </w:rPr>
                            </w:pPr>
                            <w:r w:rsidRPr="00AA0B13">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77F79" id="_x0000_s1045" type="#_x0000_t202" style="position:absolute;left:0;text-align:left;margin-left:.45pt;margin-top:3.5pt;width:248.5pt;height:245.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">
                <v:textbox>
                  <w:txbxContent>
                    <w:p w14:paraId="2F59AF26" w14:textId="77777777" w:rsidR="00AA0B13" w:rsidRPr="00AA0B13" w:rsidRDefault="00AA0B13" w:rsidP="00AA0B13">
                      <w:pPr>
                        <w:rPr>
                          <w:sz w:val="22"/>
                          <w:szCs w:val="22"/>
                        </w:rPr>
                      </w:pPr>
                      <w:r w:rsidRPr="00AA0B13">
                        <w:rPr>
                          <w:sz w:val="22"/>
                          <w:szCs w:val="22"/>
                        </w:rPr>
                        <w:t>················</w:t>
                      </w:r>
                    </w:p>
                    <w:p w14:paraId="1EA11880" w14:textId="3D354CB6" w:rsidR="00AA0B13" w:rsidRPr="00AA0B13" w:rsidRDefault="00AA0B13" w:rsidP="00AA0B13">
                      <w:pPr>
                        <w:rPr>
                          <w:sz w:val="22"/>
                          <w:szCs w:val="22"/>
                        </w:rPr>
                      </w:pPr>
                      <w:r w:rsidRPr="00AA0B13">
                        <w:rPr>
                          <w:sz w:val="22"/>
                          <w:szCs w:val="22"/>
                        </w:rPr>
                        <w:t>Las guardas de está semana:</w:t>
                      </w:r>
                    </w:p>
                    <w:p w14:paraId="2535BC38" w14:textId="77777777" w:rsidR="00AA0B13" w:rsidRPr="00AA0B13" w:rsidRDefault="00AA0B13" w:rsidP="00AA0B13">
                      <w:pPr>
                        <w:rPr>
                          <w:sz w:val="22"/>
                          <w:szCs w:val="22"/>
                        </w:rPr>
                      </w:pPr>
                      <w:r w:rsidRPr="00AA0B13">
                        <w:rPr>
                          <w:sz w:val="22"/>
                          <w:szCs w:val="22"/>
                        </w:rPr>
                        <w:t>················</w:t>
                      </w:r>
                    </w:p>
                    <w:p w14:paraId="19828265" w14:textId="77777777" w:rsidR="00AA0B13" w:rsidRPr="00AA0B13" w:rsidRDefault="00AA0B13" w:rsidP="00AA0B13">
                      <w:pPr>
                        <w:rPr>
                          <w:sz w:val="22"/>
                          <w:szCs w:val="22"/>
                        </w:rPr>
                      </w:pPr>
                      <w:r w:rsidRPr="00AA0B13">
                        <w:rPr>
                          <w:sz w:val="22"/>
                          <w:szCs w:val="22"/>
                        </w:rPr>
                        <w:t>Profesor: Nombre2 Apellido_2a Apellido_2b</w:t>
                      </w:r>
                    </w:p>
                    <w:p w14:paraId="3ED10C32" w14:textId="77777777" w:rsidR="00AA0B13" w:rsidRPr="00AA0B13" w:rsidRDefault="00AA0B13" w:rsidP="00AA0B13">
                      <w:pPr>
                        <w:rPr>
                          <w:sz w:val="22"/>
                          <w:szCs w:val="22"/>
                        </w:rPr>
                      </w:pPr>
                      <w:r w:rsidRPr="00AA0B13">
                        <w:rPr>
                          <w:sz w:val="22"/>
                          <w:szCs w:val="22"/>
                        </w:rPr>
                        <w:t>Día de la guardia: 2026-05-25</w:t>
                      </w:r>
                    </w:p>
                    <w:p w14:paraId="74CDBA25" w14:textId="77777777" w:rsidR="00AA0B13" w:rsidRPr="00AA0B13" w:rsidRDefault="00AA0B13" w:rsidP="00AA0B13">
                      <w:pPr>
                        <w:rPr>
                          <w:sz w:val="22"/>
                          <w:szCs w:val="22"/>
                        </w:rPr>
                      </w:pPr>
                      <w:r w:rsidRPr="00AA0B13">
                        <w:rPr>
                          <w:sz w:val="22"/>
                          <w:szCs w:val="22"/>
                        </w:rPr>
                        <w:t>Hora: 12:10 - 13:05</w:t>
                      </w:r>
                    </w:p>
                    <w:p w14:paraId="136B116F" w14:textId="77777777" w:rsidR="00AA0B13" w:rsidRPr="00AA0B13" w:rsidRDefault="00AA0B13" w:rsidP="00AA0B13">
                      <w:pPr>
                        <w:rPr>
                          <w:sz w:val="22"/>
                          <w:szCs w:val="22"/>
                        </w:rPr>
                      </w:pPr>
                      <w:r w:rsidRPr="00AA0B13">
                        <w:rPr>
                          <w:sz w:val="22"/>
                          <w:szCs w:val="22"/>
                        </w:rPr>
                        <w:t>Curso: 1CFGS-ASIR</w:t>
                      </w:r>
                    </w:p>
                    <w:p w14:paraId="0D8889B2" w14:textId="77777777" w:rsidR="00AA0B13" w:rsidRPr="00AA0B13" w:rsidRDefault="00AA0B13" w:rsidP="00AA0B13">
                      <w:pPr>
                        <w:rPr>
                          <w:sz w:val="22"/>
                          <w:szCs w:val="22"/>
                        </w:rPr>
                      </w:pPr>
                      <w:r w:rsidRPr="00AA0B13">
                        <w:rPr>
                          <w:sz w:val="22"/>
                          <w:szCs w:val="22"/>
                        </w:rPr>
                        <w:t>Clase: 102</w:t>
                      </w:r>
                    </w:p>
                    <w:p w14:paraId="4A17383F" w14:textId="77777777" w:rsidR="00AA0B13" w:rsidRPr="00AA0B13" w:rsidRDefault="00AA0B13" w:rsidP="00AA0B13">
                      <w:pPr>
                        <w:rPr>
                          <w:sz w:val="22"/>
                          <w:szCs w:val="22"/>
                        </w:rPr>
                      </w:pPr>
                      <w:r w:rsidRPr="00AA0B13">
                        <w:rPr>
                          <w:sz w:val="22"/>
                          <w:szCs w:val="22"/>
                        </w:rPr>
                        <w:t>Hay tarea</w:t>
                      </w:r>
                    </w:p>
                    <w:p w14:paraId="77D5A6C5" w14:textId="77777777" w:rsidR="00AA0B13" w:rsidRPr="00AA0B13" w:rsidRDefault="00AA0B13" w:rsidP="00AA0B13">
                      <w:pPr>
                        <w:rPr>
                          <w:sz w:val="22"/>
                          <w:szCs w:val="22"/>
                        </w:rPr>
                      </w:pPr>
                      <w:r w:rsidRPr="00AA0B13">
                        <w:rPr>
                          <w:sz w:val="22"/>
                          <w:szCs w:val="22"/>
                        </w:rPr>
                        <w:t>tarea.pdf</w:t>
                      </w:r>
                    </w:p>
                    <w:p w14:paraId="5A6BC442" w14:textId="77777777" w:rsidR="00AA0B13" w:rsidRPr="00AA0B13" w:rsidRDefault="00AA0B13" w:rsidP="00AA0B13">
                      <w:pPr>
                        <w:rPr>
                          <w:sz w:val="22"/>
                          <w:szCs w:val="22"/>
                        </w:rPr>
                      </w:pPr>
                      <w:r w:rsidRPr="00AA0B13">
                        <w:rPr>
                          <w:sz w:val="22"/>
                          <w:szCs w:val="22"/>
                        </w:rPr>
                        <w:t>················</w:t>
                      </w:r>
                    </w:p>
                    <w:p w14:paraId="7354F902" w14:textId="77777777" w:rsidR="00AA0B13" w:rsidRPr="00AA0B13" w:rsidRDefault="00AA0B13" w:rsidP="00AA0B13">
                      <w:pPr>
                        <w:rPr>
                          <w:sz w:val="22"/>
                          <w:szCs w:val="22"/>
                        </w:rPr>
                      </w:pPr>
                      <w:r w:rsidRPr="00AA0B13">
                        <w:rPr>
                          <w:sz w:val="22"/>
                          <w:szCs w:val="22"/>
                        </w:rPr>
                        <w:t>Estas son las guardias de esta semana.</w:t>
                      </w:r>
                    </w:p>
                    <w:p w14:paraId="1DE1A42F" w14:textId="77777777" w:rsidR="00AA0B13" w:rsidRPr="00AA0B13" w:rsidRDefault="00AA0B13" w:rsidP="00AA0B13">
                      <w:pPr>
                        <w:rPr>
                          <w:sz w:val="22"/>
                          <w:szCs w:val="22"/>
                        </w:rPr>
                      </w:pPr>
                      <w:r w:rsidRPr="00AA0B13">
                        <w:rPr>
                          <w:sz w:val="22"/>
                          <w:szCs w:val="22"/>
                        </w:rPr>
                        <w:t>Si desea elegir otra semana pulse S, si no pulse N y saldrás de la aplicación.</w:t>
                      </w:r>
                    </w:p>
                    <w:p w14:paraId="6FF5FE1D" w14:textId="74646C9F" w:rsidR="00AA0B13" w:rsidRPr="007B6C50" w:rsidRDefault="00AA0B13" w:rsidP="00AA0B13">
                      <w:pPr>
                        <w:rPr>
                          <w:sz w:val="22"/>
                          <w:szCs w:val="22"/>
                        </w:rPr>
                      </w:pPr>
                      <w:r w:rsidRPr="00AA0B13">
                        <w:rPr>
                          <w:sz w:val="22"/>
                          <w:szCs w:val="22"/>
                        </w:rPr>
                        <w:t>:</w:t>
                      </w:r>
                    </w:p>
                  </w:txbxContent>
                </v:textbox>
                <w10:wrap type="square"/>
              </v:shape>
            </w:pict>
          </mc:Fallback>
        </mc:AlternateContent>
      </w:r>
      <w:r>
        <w:tab/>
      </w:r>
    </w:p>
    <w:p w14:paraId="24C6E04C" w14:textId="50951FED" w:rsidR="00AA0B13" w:rsidRDefault="00AA0B13" w:rsidP="00AA0B13">
      <w:r>
        <w:t>Si el usuario elige visualizar las guardias de la semana actual le aparecerá la siguiente ventana, separando la información de cada guardia, indicando todos los datos de la guardia, como el profesor, el día, la hora, el curso, la clase, si hay o no tarea y los ficheros adjuntos si los hay. Además, le ofrecerá al usuario la opción de visualizar las guardias de otra semana a elección del mismo, que puede aceptar o salir de la aplicación. Las opciones a introducir serán válidas tanto en mayúsculas como en minúsculas, sin o con espacios en blanco.</w:t>
      </w:r>
    </w:p>
    <w:p w14:paraId="70C19DD4" w14:textId="77777777" w:rsidR="00AA0B13" w:rsidRDefault="00AA0B13" w:rsidP="00EA4CBD"/>
    <w:p w14:paraId="2E842781" w14:textId="77777777" w:rsidR="00AA0B13" w:rsidRDefault="00AA0B13" w:rsidP="00EA4CBD"/>
    <w:p w14:paraId="6B9C072C" w14:textId="77777777" w:rsidR="00AA0B13" w:rsidRDefault="00AA0B13" w:rsidP="00EA4CBD"/>
    <w:p w14:paraId="0B109F74" w14:textId="6202E69A" w:rsidR="00AA0B13" w:rsidRPr="00093648" w:rsidRDefault="00AA0B13" w:rsidP="00AA0B13">
      <w:pPr>
        <w:pStyle w:val="Ttulo4"/>
        <w:rPr>
          <w:rFonts w:asciiTheme="minorHAnsi" w:hAnsiTheme="minorHAnsi" w:cstheme="minorHAnsi"/>
          <w:b/>
          <w:bCs/>
        </w:rPr>
      </w:pPr>
      <w:r>
        <w:rPr>
          <w:rFonts w:asciiTheme="minorHAnsi" w:hAnsiTheme="minorHAnsi" w:cstheme="minorHAnsi"/>
          <w:b/>
          <w:bCs/>
        </w:rPr>
        <w:t>Cambio semana</w:t>
      </w:r>
    </w:p>
    <w:p w14:paraId="34AB9D35" w14:textId="30D9BAD1" w:rsidR="00EE53A2" w:rsidRDefault="00AA0B13" w:rsidP="00AA0B13">
      <w:r>
        <w:rPr>
          <w:noProof/>
        </w:rPr>
        <mc:AlternateContent>
          <mc:Choice Requires="wps">
            <w:drawing>
              <wp:anchor distT="45720" distB="45720" distL="114300" distR="114300" simplePos="0" relativeHeight="251707392" behindDoc="0" locked="0" layoutInCell="1" allowOverlap="1" wp14:anchorId="0454E36B" wp14:editId="2315C35E">
                <wp:simplePos x="0" y="0"/>
                <wp:positionH relativeFrom="column">
                  <wp:posOffset>5715</wp:posOffset>
                </wp:positionH>
                <wp:positionV relativeFrom="paragraph">
                  <wp:posOffset>50165</wp:posOffset>
                </wp:positionV>
                <wp:extent cx="3155950" cy="1581150"/>
                <wp:effectExtent l="0" t="0" r="25400" b="19050"/>
                <wp:wrapSquare wrapText="bothSides"/>
                <wp:docPr id="1725382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581150"/>
                        </a:xfrm>
                        <a:prstGeom prst="rect">
                          <a:avLst/>
                        </a:prstGeom>
                        <a:solidFill>
                          <a:srgbClr val="FFFFFF"/>
                        </a:solidFill>
                        <a:ln w="9525">
                          <a:solidFill>
                            <a:srgbClr val="000000"/>
                          </a:solidFill>
                          <a:miter lim="800000"/>
                          <a:headEnd/>
                          <a:tailEnd/>
                        </a:ln>
                      </wps:spPr>
                      <wps:txbx>
                        <w:txbxContent>
                          <w:p w14:paraId="47CEEEC2" w14:textId="77777777" w:rsidR="00AA0B13" w:rsidRPr="00AA0B13" w:rsidRDefault="00AA0B13" w:rsidP="00AA0B13">
                            <w:pPr>
                              <w:rPr>
                                <w:sz w:val="22"/>
                                <w:szCs w:val="22"/>
                              </w:rPr>
                            </w:pPr>
                            <w:r w:rsidRPr="00AA0B13">
                              <w:rPr>
                                <w:sz w:val="22"/>
                                <w:szCs w:val="22"/>
                              </w:rPr>
                              <w:t>Introduzca los datos del día a partir de las cual quiere visualizar las guardias.</w:t>
                            </w:r>
                          </w:p>
                          <w:p w14:paraId="68AA6A7B" w14:textId="77777777" w:rsidR="00AA0B13" w:rsidRPr="00AA0B13" w:rsidRDefault="00AA0B13" w:rsidP="00AA0B13">
                            <w:pPr>
                              <w:rPr>
                                <w:sz w:val="22"/>
                                <w:szCs w:val="22"/>
                              </w:rPr>
                            </w:pPr>
                            <w:r w:rsidRPr="00AA0B13">
                              <w:rPr>
                                <w:sz w:val="22"/>
                                <w:szCs w:val="22"/>
                              </w:rPr>
                              <w:t>Aparecerán los datos de los siguientes 7 días a partir de la fecha introducida.</w:t>
                            </w:r>
                          </w:p>
                          <w:p w14:paraId="597162CF" w14:textId="6CC3E100" w:rsidR="00AA0B13" w:rsidRDefault="00AA0B13" w:rsidP="00AA0B13">
                            <w:pPr>
                              <w:rPr>
                                <w:sz w:val="22"/>
                                <w:szCs w:val="22"/>
                              </w:rPr>
                            </w:pPr>
                            <w:r w:rsidRPr="00AA0B13">
                              <w:rPr>
                                <w:sz w:val="22"/>
                                <w:szCs w:val="22"/>
                              </w:rPr>
                              <w:t>Introduce el día:</w:t>
                            </w:r>
                          </w:p>
                          <w:p w14:paraId="4BABC183" w14:textId="550139E7" w:rsidR="00AA0B13" w:rsidRPr="00AA0B13" w:rsidRDefault="00AA0B13" w:rsidP="00AA0B13">
                            <w:pPr>
                              <w:rPr>
                                <w:sz w:val="22"/>
                                <w:szCs w:val="22"/>
                              </w:rPr>
                            </w:pPr>
                            <w:r w:rsidRPr="00AA0B13">
                              <w:rPr>
                                <w:sz w:val="22"/>
                                <w:szCs w:val="22"/>
                              </w:rPr>
                              <w:t xml:space="preserve">Introduce el mes: </w:t>
                            </w:r>
                          </w:p>
                          <w:p w14:paraId="3A91956F" w14:textId="31604343" w:rsidR="00AA0B13" w:rsidRPr="007B6C50" w:rsidRDefault="00AA0B13" w:rsidP="00AA0B13">
                            <w:pPr>
                              <w:rPr>
                                <w:sz w:val="22"/>
                                <w:szCs w:val="22"/>
                              </w:rPr>
                            </w:pPr>
                            <w:r w:rsidRPr="00AA0B13">
                              <w:rPr>
                                <w:sz w:val="22"/>
                                <w:szCs w:val="22"/>
                              </w:rPr>
                              <w:t xml:space="preserve">Introduce el año: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4E36B" id="_x0000_s1046" type="#_x0000_t202" style="position:absolute;left:0;text-align:left;margin-left:.45pt;margin-top:3.95pt;width:248.5pt;height:124.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">
                <v:textbox>
                  <w:txbxContent>
                    <w:p w14:paraId="47CEEEC2" w14:textId="77777777" w:rsidR="00AA0B13" w:rsidRPr="00AA0B13" w:rsidRDefault="00AA0B13" w:rsidP="00AA0B13">
                      <w:pPr>
                        <w:rPr>
                          <w:sz w:val="22"/>
                          <w:szCs w:val="22"/>
                        </w:rPr>
                      </w:pPr>
                      <w:r w:rsidRPr="00AA0B13">
                        <w:rPr>
                          <w:sz w:val="22"/>
                          <w:szCs w:val="22"/>
                        </w:rPr>
                        <w:t>Introduzca los datos del día a partir de las cual quiere visualizar las guardias.</w:t>
                      </w:r>
                    </w:p>
                    <w:p w14:paraId="68AA6A7B" w14:textId="77777777" w:rsidR="00AA0B13" w:rsidRPr="00AA0B13" w:rsidRDefault="00AA0B13" w:rsidP="00AA0B13">
                      <w:pPr>
                        <w:rPr>
                          <w:sz w:val="22"/>
                          <w:szCs w:val="22"/>
                        </w:rPr>
                      </w:pPr>
                      <w:r w:rsidRPr="00AA0B13">
                        <w:rPr>
                          <w:sz w:val="22"/>
                          <w:szCs w:val="22"/>
                        </w:rPr>
                        <w:t>Aparecerán los datos de los siguientes 7 días a partir de la fecha introducida.</w:t>
                      </w:r>
                    </w:p>
                    <w:p w14:paraId="597162CF" w14:textId="6CC3E100" w:rsidR="00AA0B13" w:rsidRDefault="00AA0B13" w:rsidP="00AA0B13">
                      <w:pPr>
                        <w:rPr>
                          <w:sz w:val="22"/>
                          <w:szCs w:val="22"/>
                        </w:rPr>
                      </w:pPr>
                      <w:r w:rsidRPr="00AA0B13">
                        <w:rPr>
                          <w:sz w:val="22"/>
                          <w:szCs w:val="22"/>
                        </w:rPr>
                        <w:t>Introduce el día:</w:t>
                      </w:r>
                    </w:p>
                    <w:p w14:paraId="4BABC183" w14:textId="550139E7" w:rsidR="00AA0B13" w:rsidRPr="00AA0B13" w:rsidRDefault="00AA0B13" w:rsidP="00AA0B13">
                      <w:pPr>
                        <w:rPr>
                          <w:sz w:val="22"/>
                          <w:szCs w:val="22"/>
                        </w:rPr>
                      </w:pPr>
                      <w:r w:rsidRPr="00AA0B13">
                        <w:rPr>
                          <w:sz w:val="22"/>
                          <w:szCs w:val="22"/>
                        </w:rPr>
                        <w:t xml:space="preserve">Introduce el mes: </w:t>
                      </w:r>
                    </w:p>
                    <w:p w14:paraId="3A91956F" w14:textId="31604343" w:rsidR="00AA0B13" w:rsidRPr="007B6C50" w:rsidRDefault="00AA0B13" w:rsidP="00AA0B13">
                      <w:pPr>
                        <w:rPr>
                          <w:sz w:val="22"/>
                          <w:szCs w:val="22"/>
                        </w:rPr>
                      </w:pPr>
                      <w:r w:rsidRPr="00AA0B13">
                        <w:rPr>
                          <w:sz w:val="22"/>
                          <w:szCs w:val="22"/>
                        </w:rPr>
                        <w:t xml:space="preserve">Introduce el año: </w:t>
                      </w:r>
                    </w:p>
                  </w:txbxContent>
                </v:textbox>
                <w10:wrap type="square"/>
              </v:shape>
            </w:pict>
          </mc:Fallback>
        </mc:AlternateContent>
      </w:r>
      <w:r>
        <w:t xml:space="preserve">Si el usuario decide elegir otra semana le aparecerá el </w:t>
      </w:r>
      <w:r w:rsidR="00EE53A2">
        <w:t>siguiente menú donde tendrá que introducir el día, el mes y el año a partir del cual quiere visualizar las guardias. Se cogerán los 7 días siguientes a la fecha introducida. Además, se pueden introducir solo caracteres numéricos, adecuados para el formato de fecha, es decir, los días no pueden superar los 30 o 31, los meses no pueden ser mayores que 12 y el año debe tener 4 dígitos. Tampoco se permiten números negativos o fechas que caen en días no lectivos, es decir sábados o domingos.</w:t>
      </w:r>
    </w:p>
    <w:p w14:paraId="6C14F3BD" w14:textId="77777777" w:rsidR="00C00518" w:rsidRDefault="00C00518" w:rsidP="00AA0B13"/>
    <w:p w14:paraId="1BBF551B" w14:textId="0C042602" w:rsidR="00EE53A2" w:rsidRPr="00093648" w:rsidRDefault="00EE53A2" w:rsidP="00EE53A2">
      <w:pPr>
        <w:pStyle w:val="Ttulo4"/>
        <w:rPr>
          <w:rFonts w:asciiTheme="minorHAnsi" w:hAnsiTheme="minorHAnsi" w:cstheme="minorHAnsi"/>
          <w:b/>
          <w:bCs/>
        </w:rPr>
      </w:pPr>
      <w:r>
        <w:rPr>
          <w:rFonts w:asciiTheme="minorHAnsi" w:hAnsiTheme="minorHAnsi" w:cstheme="minorHAnsi"/>
          <w:b/>
          <w:bCs/>
        </w:rPr>
        <w:t>Dia no lectivo</w:t>
      </w:r>
    </w:p>
    <w:p w14:paraId="1630BFE8" w14:textId="1F49AD80" w:rsidR="00EE53A2" w:rsidRDefault="00EE53A2" w:rsidP="00EE53A2">
      <w:r>
        <w:rPr>
          <w:noProof/>
        </w:rPr>
        <mc:AlternateContent>
          <mc:Choice Requires="wps">
            <w:drawing>
              <wp:anchor distT="45720" distB="45720" distL="114300" distR="114300" simplePos="0" relativeHeight="251709440" behindDoc="0" locked="0" layoutInCell="1" allowOverlap="1" wp14:anchorId="673EEB9D" wp14:editId="723E5FE4">
                <wp:simplePos x="0" y="0"/>
                <wp:positionH relativeFrom="column">
                  <wp:posOffset>5715</wp:posOffset>
                </wp:positionH>
                <wp:positionV relativeFrom="paragraph">
                  <wp:posOffset>52070</wp:posOffset>
                </wp:positionV>
                <wp:extent cx="3155950" cy="933450"/>
                <wp:effectExtent l="0" t="0" r="25400" b="19050"/>
                <wp:wrapSquare wrapText="bothSides"/>
                <wp:docPr id="15383115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933450"/>
                        </a:xfrm>
                        <a:prstGeom prst="rect">
                          <a:avLst/>
                        </a:prstGeom>
                        <a:solidFill>
                          <a:srgbClr val="FFFFFF"/>
                        </a:solidFill>
                        <a:ln w="9525">
                          <a:solidFill>
                            <a:srgbClr val="000000"/>
                          </a:solidFill>
                          <a:miter lim="800000"/>
                          <a:headEnd/>
                          <a:tailEnd/>
                        </a:ln>
                      </wps:spPr>
                      <wps:txbx>
                        <w:txbxContent>
                          <w:p w14:paraId="4BC73A96" w14:textId="77777777" w:rsidR="00EE53A2" w:rsidRPr="00EE53A2" w:rsidRDefault="00EE53A2" w:rsidP="00EE53A2">
                            <w:pPr>
                              <w:rPr>
                                <w:sz w:val="22"/>
                                <w:szCs w:val="22"/>
                              </w:rPr>
                            </w:pPr>
                            <w:r w:rsidRPr="00EE53A2">
                              <w:rPr>
                                <w:sz w:val="22"/>
                                <w:szCs w:val="22"/>
                              </w:rPr>
                              <w:t>La fecha introducida se corresponde a un día no lectivo. Si desea salir pulsa N, si quiere intentar poner otra fecha pulse cualquier otra tecla.</w:t>
                            </w:r>
                          </w:p>
                          <w:p w14:paraId="60D3F2E8" w14:textId="351F650F" w:rsidR="00EE53A2" w:rsidRPr="007B6C50" w:rsidRDefault="00EE53A2" w:rsidP="00EE53A2">
                            <w:pPr>
                              <w:rPr>
                                <w:sz w:val="22"/>
                                <w:szCs w:val="22"/>
                              </w:rPr>
                            </w:pPr>
                            <w:r w:rsidRPr="00EE53A2">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EB9D" id="_x0000_s1047" type="#_x0000_t202" style="position:absolute;left:0;text-align:left;margin-left:.45pt;margin-top:4.1pt;width:248.5pt;height:73.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">
                <v:textbox>
                  <w:txbxContent>
                    <w:p w14:paraId="4BC73A96" w14:textId="77777777" w:rsidR="00EE53A2" w:rsidRPr="00EE53A2" w:rsidRDefault="00EE53A2" w:rsidP="00EE53A2">
                      <w:pPr>
                        <w:rPr>
                          <w:sz w:val="22"/>
                          <w:szCs w:val="22"/>
                        </w:rPr>
                      </w:pPr>
                      <w:r w:rsidRPr="00EE53A2">
                        <w:rPr>
                          <w:sz w:val="22"/>
                          <w:szCs w:val="22"/>
                        </w:rPr>
                        <w:t>La fecha introducida se corresponde a un día no lectivo. Si desea salir pulsa N, si quiere intentar poner otra fecha pulse cualquier otra tecla.</w:t>
                      </w:r>
                    </w:p>
                    <w:p w14:paraId="60D3F2E8" w14:textId="351F650F" w:rsidR="00EE53A2" w:rsidRPr="007B6C50" w:rsidRDefault="00EE53A2" w:rsidP="00EE53A2">
                      <w:pPr>
                        <w:rPr>
                          <w:sz w:val="22"/>
                          <w:szCs w:val="22"/>
                        </w:rPr>
                      </w:pPr>
                      <w:r w:rsidRPr="00EE53A2">
                        <w:rPr>
                          <w:sz w:val="22"/>
                          <w:szCs w:val="22"/>
                        </w:rPr>
                        <w:t>:</w:t>
                      </w:r>
                    </w:p>
                  </w:txbxContent>
                </v:textbox>
                <w10:wrap type="square"/>
              </v:shape>
            </w:pict>
          </mc:Fallback>
        </mc:AlternateContent>
      </w:r>
      <w:r>
        <w:t>Si el usuario introduce fechas que se corresponden a fines de semana, le aparecerá está ventana que le dará la oportunidad de abandonar la ejecución o introducir otra fecha.</w:t>
      </w:r>
    </w:p>
    <w:p w14:paraId="40D6611D" w14:textId="77777777" w:rsidR="00AA0B13" w:rsidRDefault="00AA0B13" w:rsidP="00EA4CBD"/>
    <w:p w14:paraId="0C798A22" w14:textId="7A406C35" w:rsidR="00477536" w:rsidRPr="00093648" w:rsidRDefault="00477536" w:rsidP="00477536">
      <w:pPr>
        <w:pStyle w:val="Ttulo4"/>
        <w:rPr>
          <w:rFonts w:asciiTheme="minorHAnsi" w:hAnsiTheme="minorHAnsi" w:cstheme="minorHAnsi"/>
          <w:b/>
          <w:bCs/>
        </w:rPr>
      </w:pPr>
      <w:r>
        <w:rPr>
          <w:rFonts w:asciiTheme="minorHAnsi" w:hAnsiTheme="minorHAnsi" w:cstheme="minorHAnsi"/>
          <w:b/>
          <w:bCs/>
        </w:rPr>
        <w:lastRenderedPageBreak/>
        <w:t>Dar de baja guardia</w:t>
      </w:r>
    </w:p>
    <w:p w14:paraId="3ECA20EA" w14:textId="77777777" w:rsidR="00477536" w:rsidRDefault="00477536" w:rsidP="00477536">
      <w:r>
        <w:rPr>
          <w:noProof/>
        </w:rPr>
        <mc:AlternateContent>
          <mc:Choice Requires="wps">
            <w:drawing>
              <wp:anchor distT="45720" distB="45720" distL="114300" distR="114300" simplePos="0" relativeHeight="251711488" behindDoc="0" locked="0" layoutInCell="1" allowOverlap="1" wp14:anchorId="10FAD0DB" wp14:editId="2EA3ECB8">
                <wp:simplePos x="0" y="0"/>
                <wp:positionH relativeFrom="column">
                  <wp:posOffset>6350</wp:posOffset>
                </wp:positionH>
                <wp:positionV relativeFrom="paragraph">
                  <wp:posOffset>53340</wp:posOffset>
                </wp:positionV>
                <wp:extent cx="3155950" cy="4292600"/>
                <wp:effectExtent l="0" t="0" r="25400" b="12700"/>
                <wp:wrapSquare wrapText="bothSides"/>
                <wp:docPr id="21176118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4292600"/>
                        </a:xfrm>
                        <a:prstGeom prst="rect">
                          <a:avLst/>
                        </a:prstGeom>
                        <a:solidFill>
                          <a:srgbClr val="FFFFFF"/>
                        </a:solidFill>
                        <a:ln w="9525">
                          <a:solidFill>
                            <a:srgbClr val="000000"/>
                          </a:solidFill>
                          <a:miter lim="800000"/>
                          <a:headEnd/>
                          <a:tailEnd/>
                        </a:ln>
                      </wps:spPr>
                      <wps:txbx>
                        <w:txbxContent>
                          <w:p w14:paraId="320E33AC" w14:textId="77777777" w:rsidR="00477536" w:rsidRPr="00477536" w:rsidRDefault="00477536" w:rsidP="00477536">
                            <w:pPr>
                              <w:rPr>
                                <w:sz w:val="22"/>
                                <w:szCs w:val="22"/>
                              </w:rPr>
                            </w:pPr>
                            <w:r w:rsidRPr="00477536">
                              <w:rPr>
                                <w:sz w:val="22"/>
                                <w:szCs w:val="22"/>
                              </w:rPr>
                              <w:t>················</w:t>
                            </w:r>
                          </w:p>
                          <w:p w14:paraId="65E1279F" w14:textId="77777777" w:rsidR="00477536" w:rsidRPr="00477536" w:rsidRDefault="00477536" w:rsidP="00477536">
                            <w:pPr>
                              <w:rPr>
                                <w:sz w:val="22"/>
                                <w:szCs w:val="22"/>
                              </w:rPr>
                            </w:pPr>
                            <w:r w:rsidRPr="00477536">
                              <w:rPr>
                                <w:sz w:val="22"/>
                                <w:szCs w:val="22"/>
                              </w:rPr>
                              <w:t>Introduce el número de la guardia que quieres dar de baja:</w:t>
                            </w:r>
                          </w:p>
                          <w:p w14:paraId="09B9EC4F" w14:textId="77777777" w:rsidR="00477536" w:rsidRPr="00477536" w:rsidRDefault="00477536" w:rsidP="00477536">
                            <w:pPr>
                              <w:rPr>
                                <w:sz w:val="22"/>
                                <w:szCs w:val="22"/>
                              </w:rPr>
                            </w:pPr>
                            <w:r w:rsidRPr="00477536">
                              <w:rPr>
                                <w:sz w:val="22"/>
                                <w:szCs w:val="22"/>
                              </w:rPr>
                              <w:t>················</w:t>
                            </w:r>
                          </w:p>
                          <w:p w14:paraId="3CAB5B9B" w14:textId="77777777" w:rsidR="00477536" w:rsidRPr="00477536" w:rsidRDefault="00477536" w:rsidP="00477536">
                            <w:pPr>
                              <w:rPr>
                                <w:sz w:val="22"/>
                                <w:szCs w:val="22"/>
                              </w:rPr>
                            </w:pPr>
                            <w:r w:rsidRPr="00477536">
                              <w:rPr>
                                <w:sz w:val="22"/>
                                <w:szCs w:val="22"/>
                              </w:rPr>
                              <w:t>1. ----------</w:t>
                            </w:r>
                          </w:p>
                          <w:p w14:paraId="14E61909" w14:textId="77777777" w:rsidR="00477536" w:rsidRPr="00477536" w:rsidRDefault="00477536" w:rsidP="00477536">
                            <w:pPr>
                              <w:rPr>
                                <w:sz w:val="22"/>
                                <w:szCs w:val="22"/>
                              </w:rPr>
                            </w:pPr>
                            <w:r w:rsidRPr="00477536">
                              <w:rPr>
                                <w:sz w:val="22"/>
                                <w:szCs w:val="22"/>
                              </w:rPr>
                              <w:t>Profesor: Nombre 4 de Apellido_4a Apellido_4b</w:t>
                            </w:r>
                          </w:p>
                          <w:p w14:paraId="5A5B2BEF" w14:textId="77777777" w:rsidR="00477536" w:rsidRPr="00477536" w:rsidRDefault="00477536" w:rsidP="00477536">
                            <w:pPr>
                              <w:rPr>
                                <w:sz w:val="22"/>
                                <w:szCs w:val="22"/>
                              </w:rPr>
                            </w:pPr>
                            <w:r w:rsidRPr="00477536">
                              <w:rPr>
                                <w:sz w:val="22"/>
                                <w:szCs w:val="22"/>
                              </w:rPr>
                              <w:t>Día de la guardia: 1892-05-06</w:t>
                            </w:r>
                          </w:p>
                          <w:p w14:paraId="76B15C78" w14:textId="77777777" w:rsidR="00477536" w:rsidRPr="00477536" w:rsidRDefault="00477536" w:rsidP="00477536">
                            <w:pPr>
                              <w:rPr>
                                <w:sz w:val="22"/>
                                <w:szCs w:val="22"/>
                              </w:rPr>
                            </w:pPr>
                            <w:r w:rsidRPr="00477536">
                              <w:rPr>
                                <w:sz w:val="22"/>
                                <w:szCs w:val="22"/>
                              </w:rPr>
                              <w:t>Hora: 12:10 - 13:05</w:t>
                            </w:r>
                          </w:p>
                          <w:p w14:paraId="0D354FF9" w14:textId="77777777" w:rsidR="00477536" w:rsidRPr="00477536" w:rsidRDefault="00477536" w:rsidP="00477536">
                            <w:pPr>
                              <w:rPr>
                                <w:sz w:val="22"/>
                                <w:szCs w:val="22"/>
                              </w:rPr>
                            </w:pPr>
                            <w:r w:rsidRPr="00477536">
                              <w:rPr>
                                <w:sz w:val="22"/>
                                <w:szCs w:val="22"/>
                              </w:rPr>
                              <w:t>Curso: 2CFGS-DAW</w:t>
                            </w:r>
                          </w:p>
                          <w:p w14:paraId="5149B7FB" w14:textId="77777777" w:rsidR="00477536" w:rsidRPr="00477536" w:rsidRDefault="00477536" w:rsidP="00477536">
                            <w:pPr>
                              <w:rPr>
                                <w:sz w:val="22"/>
                                <w:szCs w:val="22"/>
                              </w:rPr>
                            </w:pPr>
                            <w:r w:rsidRPr="00477536">
                              <w:rPr>
                                <w:sz w:val="22"/>
                                <w:szCs w:val="22"/>
                              </w:rPr>
                              <w:t>Clase: LABORATORIO DE QUÍMICA</w:t>
                            </w:r>
                          </w:p>
                          <w:p w14:paraId="1423FEB0" w14:textId="77777777" w:rsidR="00477536" w:rsidRPr="00477536" w:rsidRDefault="00477536" w:rsidP="00477536">
                            <w:pPr>
                              <w:rPr>
                                <w:sz w:val="22"/>
                                <w:szCs w:val="22"/>
                              </w:rPr>
                            </w:pPr>
                            <w:r w:rsidRPr="00477536">
                              <w:rPr>
                                <w:sz w:val="22"/>
                                <w:szCs w:val="22"/>
                              </w:rPr>
                              <w:t>SIN TAREA</w:t>
                            </w:r>
                          </w:p>
                          <w:p w14:paraId="43EE6BFF" w14:textId="77777777" w:rsidR="00477536" w:rsidRPr="00477536" w:rsidRDefault="00477536" w:rsidP="00477536">
                            <w:pPr>
                              <w:rPr>
                                <w:sz w:val="22"/>
                                <w:szCs w:val="22"/>
                              </w:rPr>
                            </w:pPr>
                            <w:r w:rsidRPr="00477536">
                              <w:rPr>
                                <w:sz w:val="22"/>
                                <w:szCs w:val="22"/>
                              </w:rPr>
                              <w:t>fichero.txt</w:t>
                            </w:r>
                          </w:p>
                          <w:p w14:paraId="2CB1E91C" w14:textId="77777777" w:rsidR="00477536" w:rsidRPr="00477536" w:rsidRDefault="00477536" w:rsidP="00477536">
                            <w:pPr>
                              <w:rPr>
                                <w:sz w:val="22"/>
                                <w:szCs w:val="22"/>
                              </w:rPr>
                            </w:pPr>
                            <w:r w:rsidRPr="00477536">
                              <w:rPr>
                                <w:sz w:val="22"/>
                                <w:szCs w:val="22"/>
                              </w:rPr>
                              <w:t>2. ----------</w:t>
                            </w:r>
                          </w:p>
                          <w:p w14:paraId="404897FC" w14:textId="77777777" w:rsidR="00477536" w:rsidRPr="00477536" w:rsidRDefault="00477536" w:rsidP="00477536">
                            <w:pPr>
                              <w:rPr>
                                <w:sz w:val="22"/>
                                <w:szCs w:val="22"/>
                              </w:rPr>
                            </w:pPr>
                            <w:r w:rsidRPr="00477536">
                              <w:rPr>
                                <w:sz w:val="22"/>
                                <w:szCs w:val="22"/>
                              </w:rPr>
                              <w:t>Profesor: Nombre 1 Apellido_1a Apellido_1b</w:t>
                            </w:r>
                          </w:p>
                          <w:p w14:paraId="3BFB7CF5" w14:textId="77777777" w:rsidR="00477536" w:rsidRPr="00477536" w:rsidRDefault="00477536" w:rsidP="00477536">
                            <w:pPr>
                              <w:rPr>
                                <w:sz w:val="22"/>
                                <w:szCs w:val="22"/>
                              </w:rPr>
                            </w:pPr>
                            <w:r w:rsidRPr="00477536">
                              <w:rPr>
                                <w:sz w:val="22"/>
                                <w:szCs w:val="22"/>
                              </w:rPr>
                              <w:t>Día de la guardia: 2000-06-05</w:t>
                            </w:r>
                          </w:p>
                          <w:p w14:paraId="39F597C0" w14:textId="77777777" w:rsidR="00477536" w:rsidRPr="00477536" w:rsidRDefault="00477536" w:rsidP="00477536">
                            <w:pPr>
                              <w:rPr>
                                <w:sz w:val="22"/>
                                <w:szCs w:val="22"/>
                              </w:rPr>
                            </w:pPr>
                            <w:r w:rsidRPr="00477536">
                              <w:rPr>
                                <w:sz w:val="22"/>
                                <w:szCs w:val="22"/>
                              </w:rPr>
                              <w:t>Hora: 13:05 - 14:00</w:t>
                            </w:r>
                          </w:p>
                          <w:p w14:paraId="1DCB64F0" w14:textId="77777777" w:rsidR="00477536" w:rsidRPr="00477536" w:rsidRDefault="00477536" w:rsidP="00477536">
                            <w:pPr>
                              <w:rPr>
                                <w:sz w:val="22"/>
                                <w:szCs w:val="22"/>
                              </w:rPr>
                            </w:pPr>
                            <w:r w:rsidRPr="00477536">
                              <w:rPr>
                                <w:sz w:val="22"/>
                                <w:szCs w:val="22"/>
                              </w:rPr>
                              <w:t>Curso: 1ESO-E</w:t>
                            </w:r>
                          </w:p>
                          <w:p w14:paraId="1EEC09E8" w14:textId="77777777" w:rsidR="00477536" w:rsidRPr="00477536" w:rsidRDefault="00477536" w:rsidP="00477536">
                            <w:pPr>
                              <w:rPr>
                                <w:sz w:val="22"/>
                                <w:szCs w:val="22"/>
                              </w:rPr>
                            </w:pPr>
                            <w:r w:rsidRPr="00477536">
                              <w:rPr>
                                <w:sz w:val="22"/>
                                <w:szCs w:val="22"/>
                              </w:rPr>
                              <w:t>Clase: LABORATORIO DE QUÍMICA</w:t>
                            </w:r>
                          </w:p>
                          <w:p w14:paraId="6044BE07" w14:textId="77777777" w:rsidR="00477536" w:rsidRPr="00477536" w:rsidRDefault="00477536" w:rsidP="00477536">
                            <w:pPr>
                              <w:rPr>
                                <w:sz w:val="22"/>
                                <w:szCs w:val="22"/>
                              </w:rPr>
                            </w:pPr>
                            <w:r w:rsidRPr="00477536">
                              <w:rPr>
                                <w:sz w:val="22"/>
                                <w:szCs w:val="22"/>
                              </w:rPr>
                              <w:t>Hay tarea</w:t>
                            </w:r>
                          </w:p>
                          <w:p w14:paraId="15D44D28" w14:textId="29FD8651" w:rsidR="00477536" w:rsidRDefault="00477536" w:rsidP="00477536">
                            <w:pPr>
                              <w:rPr>
                                <w:sz w:val="22"/>
                                <w:szCs w:val="22"/>
                              </w:rPr>
                            </w:pPr>
                            <w:r>
                              <w:rPr>
                                <w:sz w:val="22"/>
                                <w:szCs w:val="22"/>
                              </w:rPr>
                              <w:t>Archivo.pdf</w:t>
                            </w:r>
                          </w:p>
                          <w:p w14:paraId="426DF2A6" w14:textId="0F02A100" w:rsidR="00477536" w:rsidRPr="007B6C50" w:rsidRDefault="00477536" w:rsidP="00477536">
                            <w:pPr>
                              <w:rPr>
                                <w:sz w:val="22"/>
                                <w:szCs w:val="22"/>
                              </w:rPr>
                            </w:pPr>
                            <w:r>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AD0DB" id="_x0000_s1048" type="#_x0000_t202" style="position:absolute;left:0;text-align:left;margin-left:.5pt;margin-top:4.2pt;width:248.5pt;height:338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">
                <v:textbox>
                  <w:txbxContent>
                    <w:p w14:paraId="320E33AC" w14:textId="77777777" w:rsidR="00477536" w:rsidRPr="00477536" w:rsidRDefault="00477536" w:rsidP="00477536">
                      <w:pPr>
                        <w:rPr>
                          <w:sz w:val="22"/>
                          <w:szCs w:val="22"/>
                        </w:rPr>
                      </w:pPr>
                      <w:r w:rsidRPr="00477536">
                        <w:rPr>
                          <w:sz w:val="22"/>
                          <w:szCs w:val="22"/>
                        </w:rPr>
                        <w:t>················</w:t>
                      </w:r>
                    </w:p>
                    <w:p w14:paraId="65E1279F" w14:textId="77777777" w:rsidR="00477536" w:rsidRPr="00477536" w:rsidRDefault="00477536" w:rsidP="00477536">
                      <w:pPr>
                        <w:rPr>
                          <w:sz w:val="22"/>
                          <w:szCs w:val="22"/>
                        </w:rPr>
                      </w:pPr>
                      <w:r w:rsidRPr="00477536">
                        <w:rPr>
                          <w:sz w:val="22"/>
                          <w:szCs w:val="22"/>
                        </w:rPr>
                        <w:t>Introduce el número de la guardia que quieres dar de baja:</w:t>
                      </w:r>
                    </w:p>
                    <w:p w14:paraId="09B9EC4F" w14:textId="77777777" w:rsidR="00477536" w:rsidRPr="00477536" w:rsidRDefault="00477536" w:rsidP="00477536">
                      <w:pPr>
                        <w:rPr>
                          <w:sz w:val="22"/>
                          <w:szCs w:val="22"/>
                        </w:rPr>
                      </w:pPr>
                      <w:r w:rsidRPr="00477536">
                        <w:rPr>
                          <w:sz w:val="22"/>
                          <w:szCs w:val="22"/>
                        </w:rPr>
                        <w:t>················</w:t>
                      </w:r>
                    </w:p>
                    <w:p w14:paraId="3CAB5B9B" w14:textId="77777777" w:rsidR="00477536" w:rsidRPr="00477536" w:rsidRDefault="00477536" w:rsidP="00477536">
                      <w:pPr>
                        <w:rPr>
                          <w:sz w:val="22"/>
                          <w:szCs w:val="22"/>
                        </w:rPr>
                      </w:pPr>
                      <w:r w:rsidRPr="00477536">
                        <w:rPr>
                          <w:sz w:val="22"/>
                          <w:szCs w:val="22"/>
                        </w:rPr>
                        <w:t>1. ----------</w:t>
                      </w:r>
                    </w:p>
                    <w:p w14:paraId="14E61909" w14:textId="77777777" w:rsidR="00477536" w:rsidRPr="00477536" w:rsidRDefault="00477536" w:rsidP="00477536">
                      <w:pPr>
                        <w:rPr>
                          <w:sz w:val="22"/>
                          <w:szCs w:val="22"/>
                        </w:rPr>
                      </w:pPr>
                      <w:r w:rsidRPr="00477536">
                        <w:rPr>
                          <w:sz w:val="22"/>
                          <w:szCs w:val="22"/>
                        </w:rPr>
                        <w:t>Profesor: Nombre 4 de Apellido_4a Apellido_4b</w:t>
                      </w:r>
                    </w:p>
                    <w:p w14:paraId="5A5B2BEF" w14:textId="77777777" w:rsidR="00477536" w:rsidRPr="00477536" w:rsidRDefault="00477536" w:rsidP="00477536">
                      <w:pPr>
                        <w:rPr>
                          <w:sz w:val="22"/>
                          <w:szCs w:val="22"/>
                        </w:rPr>
                      </w:pPr>
                      <w:r w:rsidRPr="00477536">
                        <w:rPr>
                          <w:sz w:val="22"/>
                          <w:szCs w:val="22"/>
                        </w:rPr>
                        <w:t>Día de la guardia: 1892-05-06</w:t>
                      </w:r>
                    </w:p>
                    <w:p w14:paraId="76B15C78" w14:textId="77777777" w:rsidR="00477536" w:rsidRPr="00477536" w:rsidRDefault="00477536" w:rsidP="00477536">
                      <w:pPr>
                        <w:rPr>
                          <w:sz w:val="22"/>
                          <w:szCs w:val="22"/>
                        </w:rPr>
                      </w:pPr>
                      <w:r w:rsidRPr="00477536">
                        <w:rPr>
                          <w:sz w:val="22"/>
                          <w:szCs w:val="22"/>
                        </w:rPr>
                        <w:t>Hora: 12:10 - 13:05</w:t>
                      </w:r>
                    </w:p>
                    <w:p w14:paraId="0D354FF9" w14:textId="77777777" w:rsidR="00477536" w:rsidRPr="00477536" w:rsidRDefault="00477536" w:rsidP="00477536">
                      <w:pPr>
                        <w:rPr>
                          <w:sz w:val="22"/>
                          <w:szCs w:val="22"/>
                        </w:rPr>
                      </w:pPr>
                      <w:r w:rsidRPr="00477536">
                        <w:rPr>
                          <w:sz w:val="22"/>
                          <w:szCs w:val="22"/>
                        </w:rPr>
                        <w:t>Curso: 2CFGS-DAW</w:t>
                      </w:r>
                    </w:p>
                    <w:p w14:paraId="5149B7FB" w14:textId="77777777" w:rsidR="00477536" w:rsidRPr="00477536" w:rsidRDefault="00477536" w:rsidP="00477536">
                      <w:pPr>
                        <w:rPr>
                          <w:sz w:val="22"/>
                          <w:szCs w:val="22"/>
                        </w:rPr>
                      </w:pPr>
                      <w:r w:rsidRPr="00477536">
                        <w:rPr>
                          <w:sz w:val="22"/>
                          <w:szCs w:val="22"/>
                        </w:rPr>
                        <w:t>Clase: LABORATORIO DE QUÍMICA</w:t>
                      </w:r>
                    </w:p>
                    <w:p w14:paraId="1423FEB0" w14:textId="77777777" w:rsidR="00477536" w:rsidRPr="00477536" w:rsidRDefault="00477536" w:rsidP="00477536">
                      <w:pPr>
                        <w:rPr>
                          <w:sz w:val="22"/>
                          <w:szCs w:val="22"/>
                        </w:rPr>
                      </w:pPr>
                      <w:r w:rsidRPr="00477536">
                        <w:rPr>
                          <w:sz w:val="22"/>
                          <w:szCs w:val="22"/>
                        </w:rPr>
                        <w:t>SIN TAREA</w:t>
                      </w:r>
                    </w:p>
                    <w:p w14:paraId="43EE6BFF" w14:textId="77777777" w:rsidR="00477536" w:rsidRPr="00477536" w:rsidRDefault="00477536" w:rsidP="00477536">
                      <w:pPr>
                        <w:rPr>
                          <w:sz w:val="22"/>
                          <w:szCs w:val="22"/>
                        </w:rPr>
                      </w:pPr>
                      <w:r w:rsidRPr="00477536">
                        <w:rPr>
                          <w:sz w:val="22"/>
                          <w:szCs w:val="22"/>
                        </w:rPr>
                        <w:t>fichero.txt</w:t>
                      </w:r>
                    </w:p>
                    <w:p w14:paraId="2CB1E91C" w14:textId="77777777" w:rsidR="00477536" w:rsidRPr="00477536" w:rsidRDefault="00477536" w:rsidP="00477536">
                      <w:pPr>
                        <w:rPr>
                          <w:sz w:val="22"/>
                          <w:szCs w:val="22"/>
                        </w:rPr>
                      </w:pPr>
                      <w:r w:rsidRPr="00477536">
                        <w:rPr>
                          <w:sz w:val="22"/>
                          <w:szCs w:val="22"/>
                        </w:rPr>
                        <w:t>2. ----------</w:t>
                      </w:r>
                    </w:p>
                    <w:p w14:paraId="404897FC" w14:textId="77777777" w:rsidR="00477536" w:rsidRPr="00477536" w:rsidRDefault="00477536" w:rsidP="00477536">
                      <w:pPr>
                        <w:rPr>
                          <w:sz w:val="22"/>
                          <w:szCs w:val="22"/>
                        </w:rPr>
                      </w:pPr>
                      <w:r w:rsidRPr="00477536">
                        <w:rPr>
                          <w:sz w:val="22"/>
                          <w:szCs w:val="22"/>
                        </w:rPr>
                        <w:t>Profesor: Nombre 1 Apellido_1a Apellido_1b</w:t>
                      </w:r>
                    </w:p>
                    <w:p w14:paraId="3BFB7CF5" w14:textId="77777777" w:rsidR="00477536" w:rsidRPr="00477536" w:rsidRDefault="00477536" w:rsidP="00477536">
                      <w:pPr>
                        <w:rPr>
                          <w:sz w:val="22"/>
                          <w:szCs w:val="22"/>
                        </w:rPr>
                      </w:pPr>
                      <w:r w:rsidRPr="00477536">
                        <w:rPr>
                          <w:sz w:val="22"/>
                          <w:szCs w:val="22"/>
                        </w:rPr>
                        <w:t>Día de la guardia: 2000-06-05</w:t>
                      </w:r>
                    </w:p>
                    <w:p w14:paraId="39F597C0" w14:textId="77777777" w:rsidR="00477536" w:rsidRPr="00477536" w:rsidRDefault="00477536" w:rsidP="00477536">
                      <w:pPr>
                        <w:rPr>
                          <w:sz w:val="22"/>
                          <w:szCs w:val="22"/>
                        </w:rPr>
                      </w:pPr>
                      <w:r w:rsidRPr="00477536">
                        <w:rPr>
                          <w:sz w:val="22"/>
                          <w:szCs w:val="22"/>
                        </w:rPr>
                        <w:t>Hora: 13:05 - 14:00</w:t>
                      </w:r>
                    </w:p>
                    <w:p w14:paraId="1DCB64F0" w14:textId="77777777" w:rsidR="00477536" w:rsidRPr="00477536" w:rsidRDefault="00477536" w:rsidP="00477536">
                      <w:pPr>
                        <w:rPr>
                          <w:sz w:val="22"/>
                          <w:szCs w:val="22"/>
                        </w:rPr>
                      </w:pPr>
                      <w:r w:rsidRPr="00477536">
                        <w:rPr>
                          <w:sz w:val="22"/>
                          <w:szCs w:val="22"/>
                        </w:rPr>
                        <w:t>Curso: 1ESO-E</w:t>
                      </w:r>
                    </w:p>
                    <w:p w14:paraId="1EEC09E8" w14:textId="77777777" w:rsidR="00477536" w:rsidRPr="00477536" w:rsidRDefault="00477536" w:rsidP="00477536">
                      <w:pPr>
                        <w:rPr>
                          <w:sz w:val="22"/>
                          <w:szCs w:val="22"/>
                        </w:rPr>
                      </w:pPr>
                      <w:r w:rsidRPr="00477536">
                        <w:rPr>
                          <w:sz w:val="22"/>
                          <w:szCs w:val="22"/>
                        </w:rPr>
                        <w:t>Clase: LABORATORIO DE QUÍMICA</w:t>
                      </w:r>
                    </w:p>
                    <w:p w14:paraId="6044BE07" w14:textId="77777777" w:rsidR="00477536" w:rsidRPr="00477536" w:rsidRDefault="00477536" w:rsidP="00477536">
                      <w:pPr>
                        <w:rPr>
                          <w:sz w:val="22"/>
                          <w:szCs w:val="22"/>
                        </w:rPr>
                      </w:pPr>
                      <w:r w:rsidRPr="00477536">
                        <w:rPr>
                          <w:sz w:val="22"/>
                          <w:szCs w:val="22"/>
                        </w:rPr>
                        <w:t>Hay tarea</w:t>
                      </w:r>
                    </w:p>
                    <w:p w14:paraId="15D44D28" w14:textId="29FD8651" w:rsidR="00477536" w:rsidRDefault="00477536" w:rsidP="00477536">
                      <w:pPr>
                        <w:rPr>
                          <w:sz w:val="22"/>
                          <w:szCs w:val="22"/>
                        </w:rPr>
                      </w:pPr>
                      <w:r>
                        <w:rPr>
                          <w:sz w:val="22"/>
                          <w:szCs w:val="22"/>
                        </w:rPr>
                        <w:t>Archivo.pdf</w:t>
                      </w:r>
                    </w:p>
                    <w:p w14:paraId="426DF2A6" w14:textId="0F02A100" w:rsidR="00477536" w:rsidRPr="007B6C50" w:rsidRDefault="00477536" w:rsidP="00477536">
                      <w:pPr>
                        <w:rPr>
                          <w:sz w:val="22"/>
                          <w:szCs w:val="22"/>
                        </w:rPr>
                      </w:pPr>
                      <w:r>
                        <w:rPr>
                          <w:sz w:val="22"/>
                          <w:szCs w:val="22"/>
                        </w:rPr>
                        <w:t>:</w:t>
                      </w:r>
                    </w:p>
                  </w:txbxContent>
                </v:textbox>
                <w10:wrap type="square"/>
              </v:shape>
            </w:pict>
          </mc:Fallback>
        </mc:AlternateContent>
      </w:r>
      <w:r>
        <w:tab/>
      </w:r>
    </w:p>
    <w:p w14:paraId="2287E253" w14:textId="7D85AFE0" w:rsidR="00F97997" w:rsidRDefault="00477536" w:rsidP="00477536">
      <w:r>
        <w:t>Está ventana aparecerá si el usuario elige la opción de dar de baja una guardia. Le aparecerá una lista de guardias con toda la información de cada una y el usuario tendrá que introducir el número de la guardia que quiere borra. El número de guardias dependerá de las registradas en el sistema y si no hay ninguna aparecerá un mensaje de aviso de que no hay guardias registradas.</w:t>
      </w:r>
      <w:r w:rsidR="00F97997">
        <w:t xml:space="preserve"> Si es el profesor el que quiere dar de baja la guardia aparecerá la lista de las guardias que le pertenecen exclusivamente a él. Si el usuario es el administrador, aparecerán todas las guardias registradas en el sistema.</w:t>
      </w:r>
    </w:p>
    <w:p w14:paraId="339151F7" w14:textId="77777777" w:rsidR="00477536" w:rsidRDefault="00477536" w:rsidP="00EA4CBD"/>
    <w:p w14:paraId="4755F104" w14:textId="77777777" w:rsidR="00700B80" w:rsidRDefault="00700B80" w:rsidP="009F21A9"/>
    <w:p w14:paraId="7FF53E18" w14:textId="77777777" w:rsidR="00D06338" w:rsidRDefault="00D06338" w:rsidP="00715100"/>
    <w:p w14:paraId="30AAA395" w14:textId="77777777" w:rsidR="00D06338" w:rsidRDefault="00D06338" w:rsidP="00715100"/>
    <w:p w14:paraId="79A5760B" w14:textId="77777777" w:rsidR="00D06338" w:rsidRDefault="00D06338" w:rsidP="00715100"/>
    <w:p w14:paraId="4FD63880" w14:textId="77777777" w:rsidR="00D06338" w:rsidRDefault="00D06338" w:rsidP="00715100"/>
    <w:p w14:paraId="5BD664F9" w14:textId="77777777" w:rsidR="00833761" w:rsidRDefault="00833761" w:rsidP="00715100"/>
    <w:p w14:paraId="35BA2194" w14:textId="77777777" w:rsidR="00833761" w:rsidRPr="00093648" w:rsidRDefault="00833761" w:rsidP="00833761">
      <w:pPr>
        <w:pStyle w:val="Ttulo4"/>
        <w:rPr>
          <w:rFonts w:asciiTheme="minorHAnsi" w:hAnsiTheme="minorHAnsi" w:cstheme="minorHAnsi"/>
          <w:b/>
          <w:bCs/>
        </w:rPr>
      </w:pPr>
      <w:r>
        <w:rPr>
          <w:rFonts w:asciiTheme="minorHAnsi" w:hAnsiTheme="minorHAnsi" w:cstheme="minorHAnsi"/>
          <w:b/>
          <w:bCs/>
        </w:rPr>
        <w:t>Listado profesores</w:t>
      </w:r>
    </w:p>
    <w:p w14:paraId="40A6F997" w14:textId="77777777" w:rsidR="00833761" w:rsidRDefault="00833761" w:rsidP="00833761">
      <w:r>
        <w:rPr>
          <w:noProof/>
        </w:rPr>
        <mc:AlternateContent>
          <mc:Choice Requires="wps">
            <w:drawing>
              <wp:anchor distT="45720" distB="45720" distL="114300" distR="114300" simplePos="0" relativeHeight="251719680" behindDoc="0" locked="0" layoutInCell="1" allowOverlap="1" wp14:anchorId="0B93CBA6" wp14:editId="3FF85CD2">
                <wp:simplePos x="0" y="0"/>
                <wp:positionH relativeFrom="column">
                  <wp:posOffset>3810</wp:posOffset>
                </wp:positionH>
                <wp:positionV relativeFrom="paragraph">
                  <wp:posOffset>55880</wp:posOffset>
                </wp:positionV>
                <wp:extent cx="4484370" cy="1708785"/>
                <wp:effectExtent l="0" t="0" r="11430" b="24765"/>
                <wp:wrapSquare wrapText="bothSides"/>
                <wp:docPr id="14678683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4370" cy="1708785"/>
                        </a:xfrm>
                        <a:prstGeom prst="rect">
                          <a:avLst/>
                        </a:prstGeom>
                        <a:solidFill>
                          <a:srgbClr val="FFFFFF"/>
                        </a:solidFill>
                        <a:ln w="9525">
                          <a:solidFill>
                            <a:srgbClr val="000000"/>
                          </a:solidFill>
                          <a:miter lim="800000"/>
                          <a:headEnd/>
                          <a:tailEnd/>
                        </a:ln>
                      </wps:spPr>
                      <wps:txbx>
                        <w:txbxContent>
                          <w:p w14:paraId="04374F02" w14:textId="77777777" w:rsidR="00833761" w:rsidRPr="00833761" w:rsidRDefault="00833761" w:rsidP="00833761">
                            <w:pPr>
                              <w:rPr>
                                <w:sz w:val="22"/>
                                <w:szCs w:val="22"/>
                              </w:rPr>
                            </w:pPr>
                            <w:r w:rsidRPr="00833761">
                              <w:rPr>
                                <w:sz w:val="22"/>
                                <w:szCs w:val="22"/>
                              </w:rPr>
                              <w:t>················</w:t>
                            </w:r>
                          </w:p>
                          <w:p w14:paraId="58DEADCE" w14:textId="77777777" w:rsidR="00833761" w:rsidRPr="00833761" w:rsidRDefault="00833761" w:rsidP="00833761">
                            <w:pPr>
                              <w:rPr>
                                <w:sz w:val="22"/>
                                <w:szCs w:val="22"/>
                              </w:rPr>
                            </w:pPr>
                            <w:r w:rsidRPr="00833761">
                              <w:rPr>
                                <w:sz w:val="22"/>
                                <w:szCs w:val="22"/>
                              </w:rPr>
                              <w:t>Profesores registrados en el sistema:</w:t>
                            </w:r>
                          </w:p>
                          <w:p w14:paraId="71BEACDF" w14:textId="77777777" w:rsidR="00833761" w:rsidRPr="00833761" w:rsidRDefault="00833761" w:rsidP="00833761">
                            <w:pPr>
                              <w:rPr>
                                <w:sz w:val="22"/>
                                <w:szCs w:val="22"/>
                              </w:rPr>
                            </w:pPr>
                            <w:r w:rsidRPr="00833761">
                              <w:rPr>
                                <w:sz w:val="22"/>
                                <w:szCs w:val="22"/>
                              </w:rPr>
                              <w:t xml:space="preserve">ID                                      </w:t>
                            </w:r>
                            <w:r>
                              <w:rPr>
                                <w:sz w:val="22"/>
                                <w:szCs w:val="22"/>
                              </w:rPr>
                              <w:t xml:space="preserve">                    </w:t>
                            </w:r>
                            <w:r w:rsidRPr="00833761">
                              <w:rPr>
                                <w:sz w:val="22"/>
                                <w:szCs w:val="22"/>
                              </w:rPr>
                              <w:t>NOMBRE/APELLIDOS</w:t>
                            </w:r>
                          </w:p>
                          <w:p w14:paraId="3AFADC93" w14:textId="77777777" w:rsidR="00833761" w:rsidRPr="00833761" w:rsidRDefault="00833761" w:rsidP="00833761">
                            <w:pPr>
                              <w:rPr>
                                <w:sz w:val="22"/>
                                <w:szCs w:val="22"/>
                              </w:rPr>
                            </w:pPr>
                            <w:r w:rsidRPr="00833761">
                              <w:rPr>
                                <w:sz w:val="22"/>
                                <w:szCs w:val="22"/>
                              </w:rPr>
                              <w:t>1. napellido_1aapellido_1b              Nombre 1 Apellido_1a Apellido_1b</w:t>
                            </w:r>
                          </w:p>
                          <w:p w14:paraId="44ECCD17" w14:textId="77777777" w:rsidR="00833761" w:rsidRPr="00833761" w:rsidRDefault="00833761" w:rsidP="00833761">
                            <w:pPr>
                              <w:rPr>
                                <w:sz w:val="22"/>
                                <w:szCs w:val="22"/>
                              </w:rPr>
                            </w:pPr>
                            <w:r w:rsidRPr="00833761">
                              <w:rPr>
                                <w:sz w:val="22"/>
                                <w:szCs w:val="22"/>
                              </w:rPr>
                              <w:t>2. napellido_3aapellido_3b              Nombre 3 Apellido_3a Apellido_3b</w:t>
                            </w:r>
                          </w:p>
                          <w:p w14:paraId="4B84D574" w14:textId="77777777" w:rsidR="00833761" w:rsidRPr="00833761" w:rsidRDefault="00833761" w:rsidP="00833761">
                            <w:pPr>
                              <w:rPr>
                                <w:sz w:val="22"/>
                                <w:szCs w:val="22"/>
                              </w:rPr>
                            </w:pPr>
                            <w:r w:rsidRPr="00833761">
                              <w:rPr>
                                <w:sz w:val="22"/>
                                <w:szCs w:val="22"/>
                              </w:rPr>
                              <w:t>3. ndeapellido_4aapellido_4b          Nombre 4 de Apellido_4a Apellido_4b</w:t>
                            </w:r>
                          </w:p>
                          <w:p w14:paraId="41FDA4C6" w14:textId="77777777" w:rsidR="00833761" w:rsidRPr="00833761" w:rsidRDefault="00833761" w:rsidP="00833761">
                            <w:pPr>
                              <w:rPr>
                                <w:sz w:val="22"/>
                                <w:szCs w:val="22"/>
                              </w:rPr>
                            </w:pPr>
                            <w:r w:rsidRPr="00833761">
                              <w:rPr>
                                <w:sz w:val="22"/>
                                <w:szCs w:val="22"/>
                              </w:rPr>
                              <w:t>4. napellido_2aapellido_2b              Nombre2 Apellido_2a Apellido_2b</w:t>
                            </w:r>
                          </w:p>
                          <w:p w14:paraId="3AA70D68" w14:textId="77777777" w:rsidR="00833761" w:rsidRPr="007B6C50" w:rsidRDefault="00833761" w:rsidP="00833761">
                            <w:pPr>
                              <w:rPr>
                                <w:sz w:val="22"/>
                                <w:szCs w:val="22"/>
                              </w:rPr>
                            </w:pPr>
                            <w:r w:rsidRPr="00833761">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3CBA6" id="_x0000_s1049" type="#_x0000_t202" style="position:absolute;left:0;text-align:left;margin-left:.3pt;margin-top:4.4pt;width:353.1pt;height:134.5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">
                <v:textbox>
                  <w:txbxContent>
                    <w:p w14:paraId="04374F02" w14:textId="77777777" w:rsidR="00833761" w:rsidRPr="00833761" w:rsidRDefault="00833761" w:rsidP="00833761">
                      <w:pPr>
                        <w:rPr>
                          <w:sz w:val="22"/>
                          <w:szCs w:val="22"/>
                        </w:rPr>
                      </w:pPr>
                      <w:r w:rsidRPr="00833761">
                        <w:rPr>
                          <w:sz w:val="22"/>
                          <w:szCs w:val="22"/>
                        </w:rPr>
                        <w:t>················</w:t>
                      </w:r>
                    </w:p>
                    <w:p w14:paraId="58DEADCE" w14:textId="77777777" w:rsidR="00833761" w:rsidRPr="00833761" w:rsidRDefault="00833761" w:rsidP="00833761">
                      <w:pPr>
                        <w:rPr>
                          <w:sz w:val="22"/>
                          <w:szCs w:val="22"/>
                        </w:rPr>
                      </w:pPr>
                      <w:r w:rsidRPr="00833761">
                        <w:rPr>
                          <w:sz w:val="22"/>
                          <w:szCs w:val="22"/>
                        </w:rPr>
                        <w:t>Profesores registrados en el sistema:</w:t>
                      </w:r>
                    </w:p>
                    <w:p w14:paraId="71BEACDF" w14:textId="77777777" w:rsidR="00833761" w:rsidRPr="00833761" w:rsidRDefault="00833761" w:rsidP="00833761">
                      <w:pPr>
                        <w:rPr>
                          <w:sz w:val="22"/>
                          <w:szCs w:val="22"/>
                        </w:rPr>
                      </w:pPr>
                      <w:r w:rsidRPr="00833761">
                        <w:rPr>
                          <w:sz w:val="22"/>
                          <w:szCs w:val="22"/>
                        </w:rPr>
                        <w:t xml:space="preserve">ID                                      </w:t>
                      </w:r>
                      <w:r>
                        <w:rPr>
                          <w:sz w:val="22"/>
                          <w:szCs w:val="22"/>
                        </w:rPr>
                        <w:t xml:space="preserve">                    </w:t>
                      </w:r>
                      <w:r w:rsidRPr="00833761">
                        <w:rPr>
                          <w:sz w:val="22"/>
                          <w:szCs w:val="22"/>
                        </w:rPr>
                        <w:t>NOMBRE/APELLIDOS</w:t>
                      </w:r>
                    </w:p>
                    <w:p w14:paraId="3AFADC93" w14:textId="77777777" w:rsidR="00833761" w:rsidRPr="00833761" w:rsidRDefault="00833761" w:rsidP="00833761">
                      <w:pPr>
                        <w:rPr>
                          <w:sz w:val="22"/>
                          <w:szCs w:val="22"/>
                        </w:rPr>
                      </w:pPr>
                      <w:r w:rsidRPr="00833761">
                        <w:rPr>
                          <w:sz w:val="22"/>
                          <w:szCs w:val="22"/>
                        </w:rPr>
                        <w:t>1. napellido_1aapellido_1b              Nombre 1 Apellido_1a Apellido_1b</w:t>
                      </w:r>
                    </w:p>
                    <w:p w14:paraId="44ECCD17" w14:textId="77777777" w:rsidR="00833761" w:rsidRPr="00833761" w:rsidRDefault="00833761" w:rsidP="00833761">
                      <w:pPr>
                        <w:rPr>
                          <w:sz w:val="22"/>
                          <w:szCs w:val="22"/>
                        </w:rPr>
                      </w:pPr>
                      <w:r w:rsidRPr="00833761">
                        <w:rPr>
                          <w:sz w:val="22"/>
                          <w:szCs w:val="22"/>
                        </w:rPr>
                        <w:t>2. napellido_3aapellido_3b              Nombre 3 Apellido_3a Apellido_3b</w:t>
                      </w:r>
                    </w:p>
                    <w:p w14:paraId="4B84D574" w14:textId="77777777" w:rsidR="00833761" w:rsidRPr="00833761" w:rsidRDefault="00833761" w:rsidP="00833761">
                      <w:pPr>
                        <w:rPr>
                          <w:sz w:val="22"/>
                          <w:szCs w:val="22"/>
                        </w:rPr>
                      </w:pPr>
                      <w:r w:rsidRPr="00833761">
                        <w:rPr>
                          <w:sz w:val="22"/>
                          <w:szCs w:val="22"/>
                        </w:rPr>
                        <w:t>3. ndeapellido_4aapellido_4b          Nombre 4 de Apellido_4a Apellido_4b</w:t>
                      </w:r>
                    </w:p>
                    <w:p w14:paraId="41FDA4C6" w14:textId="77777777" w:rsidR="00833761" w:rsidRPr="00833761" w:rsidRDefault="00833761" w:rsidP="00833761">
                      <w:pPr>
                        <w:rPr>
                          <w:sz w:val="22"/>
                          <w:szCs w:val="22"/>
                        </w:rPr>
                      </w:pPr>
                      <w:r w:rsidRPr="00833761">
                        <w:rPr>
                          <w:sz w:val="22"/>
                          <w:szCs w:val="22"/>
                        </w:rPr>
                        <w:t>4. napellido_2aapellido_2b              Nombre2 Apellido_2a Apellido_2b</w:t>
                      </w:r>
                    </w:p>
                    <w:p w14:paraId="3AA70D68" w14:textId="77777777" w:rsidR="00833761" w:rsidRPr="007B6C50" w:rsidRDefault="00833761" w:rsidP="00833761">
                      <w:pPr>
                        <w:rPr>
                          <w:sz w:val="22"/>
                          <w:szCs w:val="22"/>
                        </w:rPr>
                      </w:pPr>
                      <w:r w:rsidRPr="00833761">
                        <w:rPr>
                          <w:sz w:val="22"/>
                          <w:szCs w:val="22"/>
                        </w:rPr>
                        <w:t>················</w:t>
                      </w:r>
                    </w:p>
                  </w:txbxContent>
                </v:textbox>
                <w10:wrap type="square"/>
              </v:shape>
            </w:pict>
          </mc:Fallback>
        </mc:AlternateContent>
      </w:r>
      <w:r>
        <w:t>Esta ventana muestra el listado de profesores que pueden acceder al sistema. Por un lado, muestra su id de acceso sin la clave y por otro su nombre y apellidos. Se organiza en forma de una especie de tabla.</w:t>
      </w:r>
    </w:p>
    <w:p w14:paraId="60C1F2FD" w14:textId="77777777" w:rsidR="00833761" w:rsidRPr="006266E7" w:rsidRDefault="00833761" w:rsidP="00833761">
      <w:pPr>
        <w:rPr>
          <w:rFonts w:asciiTheme="majorHAnsi" w:eastAsiaTheme="majorEastAsia" w:hAnsiTheme="majorHAnsi" w:cstheme="majorBidi"/>
          <w:color w:val="013A57" w:themeColor="accent1" w:themeShade="BF"/>
        </w:rPr>
      </w:pPr>
      <w:r>
        <w:br w:type="page"/>
      </w:r>
    </w:p>
    <w:p w14:paraId="1F1D8673" w14:textId="52A0471A" w:rsidR="00D06338" w:rsidRPr="00093648" w:rsidRDefault="00D06338" w:rsidP="00D06338">
      <w:pPr>
        <w:pStyle w:val="Ttulo4"/>
        <w:rPr>
          <w:rFonts w:asciiTheme="minorHAnsi" w:hAnsiTheme="minorHAnsi" w:cstheme="minorHAnsi"/>
          <w:b/>
          <w:bCs/>
        </w:rPr>
      </w:pPr>
      <w:r>
        <w:rPr>
          <w:noProof/>
        </w:rPr>
        <w:lastRenderedPageBreak/>
        <mc:AlternateContent>
          <mc:Choice Requires="wps">
            <w:drawing>
              <wp:anchor distT="45720" distB="45720" distL="114300" distR="114300" simplePos="0" relativeHeight="251713536" behindDoc="0" locked="0" layoutInCell="1" allowOverlap="1" wp14:anchorId="05FB36F9" wp14:editId="37056645">
                <wp:simplePos x="0" y="0"/>
                <wp:positionH relativeFrom="column">
                  <wp:posOffset>15240</wp:posOffset>
                </wp:positionH>
                <wp:positionV relativeFrom="paragraph">
                  <wp:posOffset>257810</wp:posOffset>
                </wp:positionV>
                <wp:extent cx="3155950" cy="6563995"/>
                <wp:effectExtent l="0" t="0" r="25400" b="27305"/>
                <wp:wrapSquare wrapText="bothSides"/>
                <wp:docPr id="17606431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6563995"/>
                        </a:xfrm>
                        <a:prstGeom prst="rect">
                          <a:avLst/>
                        </a:prstGeom>
                        <a:solidFill>
                          <a:srgbClr val="FFFFFF"/>
                        </a:solidFill>
                        <a:ln w="9525">
                          <a:solidFill>
                            <a:srgbClr val="000000"/>
                          </a:solidFill>
                          <a:miter lim="800000"/>
                          <a:headEnd/>
                          <a:tailEnd/>
                        </a:ln>
                      </wps:spPr>
                      <wps:txbx>
                        <w:txbxContent>
                          <w:p w14:paraId="53F67646" w14:textId="77777777" w:rsidR="00D06338" w:rsidRDefault="00D06338" w:rsidP="00D06338">
                            <w:r>
                              <w:t>················</w:t>
                            </w:r>
                          </w:p>
                          <w:p w14:paraId="312437BE" w14:textId="77777777" w:rsidR="00D06338" w:rsidRDefault="00D06338" w:rsidP="00D06338">
                            <w:r>
                              <w:t>Elige el profesor al quien se le designará la guardia. Introduce el número correspondiente.</w:t>
                            </w:r>
                          </w:p>
                          <w:p w14:paraId="557B4578" w14:textId="77777777" w:rsidR="00D06338" w:rsidRDefault="00D06338" w:rsidP="00D06338">
                            <w:r>
                              <w:t>················</w:t>
                            </w:r>
                          </w:p>
                          <w:p w14:paraId="7524F770" w14:textId="77777777" w:rsidR="00D06338" w:rsidRDefault="00D06338" w:rsidP="00D06338">
                            <w:r>
                              <w:t>1. ----------</w:t>
                            </w:r>
                          </w:p>
                          <w:p w14:paraId="263584A4" w14:textId="77777777" w:rsidR="00D06338" w:rsidRDefault="00D06338" w:rsidP="00D06338">
                            <w:r>
                              <w:t>Nombre 1 Apellido_1a Apellido_1b</w:t>
                            </w:r>
                          </w:p>
                          <w:p w14:paraId="6E2E5247" w14:textId="77777777" w:rsidR="00D06338" w:rsidRDefault="00D06338" w:rsidP="00D06338">
                            <w:r>
                              <w:t xml:space="preserve">: </w:t>
                            </w:r>
                          </w:p>
                          <w:p w14:paraId="021771AC" w14:textId="77777777" w:rsidR="00D06338" w:rsidRDefault="00D06338" w:rsidP="00D06338">
                            <w:r>
                              <w:t>················</w:t>
                            </w:r>
                          </w:p>
                          <w:p w14:paraId="58707AF8" w14:textId="77777777" w:rsidR="00D06338" w:rsidRDefault="00D06338" w:rsidP="00D06338">
                            <w:r>
                              <w:t>Ahora elige la fecha de la guardia.</w:t>
                            </w:r>
                          </w:p>
                          <w:p w14:paraId="6E2A71BB" w14:textId="77777777" w:rsidR="00D06338" w:rsidRDefault="00D06338" w:rsidP="00D06338">
                            <w:r>
                              <w:t>Introduce el día: 3</w:t>
                            </w:r>
                          </w:p>
                          <w:p w14:paraId="6D5A0A84" w14:textId="77777777" w:rsidR="00D06338" w:rsidRDefault="00D06338" w:rsidP="00D06338">
                            <w:r>
                              <w:t>Introduce el mes: 4</w:t>
                            </w:r>
                          </w:p>
                          <w:p w14:paraId="32526643" w14:textId="77777777" w:rsidR="00D06338" w:rsidRDefault="00D06338" w:rsidP="00D06338">
                            <w:r>
                              <w:t>Introduce el año: 2000</w:t>
                            </w:r>
                          </w:p>
                          <w:p w14:paraId="1E29D901" w14:textId="77777777" w:rsidR="00D06338" w:rsidRDefault="00D06338" w:rsidP="00D06338">
                            <w:r>
                              <w:t>················</w:t>
                            </w:r>
                          </w:p>
                          <w:p w14:paraId="4676CBD6" w14:textId="6AA56002" w:rsidR="00D06338" w:rsidRDefault="00D06338" w:rsidP="00D06338">
                            <w:r>
                              <w:t>Ahora elige la hora en la que se realizará la guard</w:t>
                            </w:r>
                            <w:r w:rsidR="00833761">
                              <w:t>ia</w:t>
                            </w:r>
                          </w:p>
                          <w:p w14:paraId="5676ADBA" w14:textId="77777777" w:rsidR="00D06338" w:rsidRDefault="00D06338" w:rsidP="00D06338">
                            <w:r>
                              <w:t>················</w:t>
                            </w:r>
                          </w:p>
                          <w:p w14:paraId="21F3A25F" w14:textId="77777777" w:rsidR="00D06338" w:rsidRDefault="00D06338" w:rsidP="00D06338">
                            <w:r>
                              <w:t>1. ----------</w:t>
                            </w:r>
                          </w:p>
                          <w:p w14:paraId="1AA8DC46" w14:textId="77777777" w:rsidR="00D06338" w:rsidRDefault="00D06338" w:rsidP="00D06338">
                            <w:r>
                              <w:t>8:00 - 8:55</w:t>
                            </w:r>
                          </w:p>
                          <w:p w14:paraId="5B172106" w14:textId="77777777" w:rsidR="00D06338" w:rsidRDefault="00D06338" w:rsidP="00D06338">
                            <w:r>
                              <w:t>2. ----------</w:t>
                            </w:r>
                          </w:p>
                          <w:p w14:paraId="215ADAD8" w14:textId="77777777" w:rsidR="00D06338" w:rsidRDefault="00D06338" w:rsidP="00D06338">
                            <w:r>
                              <w:t>8:55 - 9:50</w:t>
                            </w:r>
                          </w:p>
                          <w:p w14:paraId="358A4704" w14:textId="77777777" w:rsidR="00D06338" w:rsidRDefault="00D06338" w:rsidP="00D06338">
                            <w:r>
                              <w:t xml:space="preserve">: </w:t>
                            </w:r>
                          </w:p>
                          <w:p w14:paraId="14D34749" w14:textId="77777777" w:rsidR="00D06338" w:rsidRDefault="00D06338" w:rsidP="00D06338">
                            <w:r>
                              <w:t>················</w:t>
                            </w:r>
                          </w:p>
                          <w:p w14:paraId="08628567" w14:textId="0DD30E58" w:rsidR="00D06338" w:rsidRDefault="00D06338" w:rsidP="00D06338">
                            <w:r>
                              <w:t>A continuación, elige el curso.</w:t>
                            </w:r>
                          </w:p>
                          <w:p w14:paraId="46A477A4" w14:textId="77777777" w:rsidR="00D06338" w:rsidRPr="00D06338" w:rsidRDefault="00D06338" w:rsidP="00D06338">
                            <w:pPr>
                              <w:rPr>
                                <w:lang w:val="en-US"/>
                              </w:rPr>
                            </w:pPr>
                            <w:r w:rsidRPr="00D06338">
                              <w:rPr>
                                <w:lang w:val="en-US"/>
                              </w:rPr>
                              <w:t>················</w:t>
                            </w:r>
                          </w:p>
                          <w:p w14:paraId="2E8EA366" w14:textId="77777777" w:rsidR="00D06338" w:rsidRPr="00D06338" w:rsidRDefault="00D06338" w:rsidP="00D06338">
                            <w:pPr>
                              <w:rPr>
                                <w:lang w:val="en-US"/>
                              </w:rPr>
                            </w:pPr>
                            <w:r w:rsidRPr="00D06338">
                              <w:rPr>
                                <w:lang w:val="en-US"/>
                              </w:rPr>
                              <w:t>1. ----------</w:t>
                            </w:r>
                          </w:p>
                          <w:p w14:paraId="311F4B36" w14:textId="77777777" w:rsidR="00D06338" w:rsidRPr="00D06338" w:rsidRDefault="00D06338" w:rsidP="00D06338">
                            <w:pPr>
                              <w:rPr>
                                <w:lang w:val="en-US"/>
                              </w:rPr>
                            </w:pPr>
                            <w:r w:rsidRPr="00D06338">
                              <w:rPr>
                                <w:lang w:val="en-US"/>
                              </w:rPr>
                              <w:t>1BACH-CS</w:t>
                            </w:r>
                          </w:p>
                          <w:p w14:paraId="18951137" w14:textId="77777777" w:rsidR="00D06338" w:rsidRPr="00D06338" w:rsidRDefault="00D06338" w:rsidP="00D06338">
                            <w:pPr>
                              <w:rPr>
                                <w:lang w:val="en-US"/>
                              </w:rPr>
                            </w:pPr>
                            <w:r w:rsidRPr="00D06338">
                              <w:rPr>
                                <w:lang w:val="en-US"/>
                              </w:rPr>
                              <w:t>2. ----------</w:t>
                            </w:r>
                          </w:p>
                          <w:p w14:paraId="17567D55" w14:textId="69B553AE" w:rsidR="00D06338" w:rsidRDefault="00D06338" w:rsidP="00D06338">
                            <w:pPr>
                              <w:rPr>
                                <w:lang w:val="en-US"/>
                              </w:rPr>
                            </w:pPr>
                            <w:r w:rsidRPr="00D06338">
                              <w:rPr>
                                <w:lang w:val="en-US"/>
                              </w:rPr>
                              <w:t>1BACH-GL</w:t>
                            </w:r>
                          </w:p>
                          <w:p w14:paraId="0D8F7FA9" w14:textId="55212FB7" w:rsidR="00D06338" w:rsidRPr="00D06338" w:rsidRDefault="00D06338" w:rsidP="00D06338">
                            <w:pPr>
                              <w:rPr>
                                <w:lang w:val="en-US"/>
                              </w:rPr>
                            </w:pPr>
                            <w:r>
                              <w:rPr>
                                <w:lang w:val="en-US"/>
                              </w:rPr>
                              <w:t>:</w:t>
                            </w:r>
                          </w:p>
                          <w:p w14:paraId="69B81B1F" w14:textId="5A9D536F" w:rsidR="00D06338" w:rsidRPr="00D06338" w:rsidRDefault="00D06338" w:rsidP="00D06338">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B36F9" id="_x0000_s1050" type="#_x0000_t202" style="position:absolute;left:0;text-align:left;margin-left:1.2pt;margin-top:20.3pt;width:248.5pt;height:516.8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">
                <v:textbox>
                  <w:txbxContent>
                    <w:p w14:paraId="53F67646" w14:textId="77777777" w:rsidR="00D06338" w:rsidRDefault="00D06338" w:rsidP="00D06338">
                      <w:r>
                        <w:t>················</w:t>
                      </w:r>
                    </w:p>
                    <w:p w14:paraId="312437BE" w14:textId="77777777" w:rsidR="00D06338" w:rsidRDefault="00D06338" w:rsidP="00D06338">
                      <w:r>
                        <w:t>Elige el profesor al quien se le designará la guardia. Introduce el número correspondiente.</w:t>
                      </w:r>
                    </w:p>
                    <w:p w14:paraId="557B4578" w14:textId="77777777" w:rsidR="00D06338" w:rsidRDefault="00D06338" w:rsidP="00D06338">
                      <w:r>
                        <w:t>················</w:t>
                      </w:r>
                    </w:p>
                    <w:p w14:paraId="7524F770" w14:textId="77777777" w:rsidR="00D06338" w:rsidRDefault="00D06338" w:rsidP="00D06338">
                      <w:r>
                        <w:t>1. ----------</w:t>
                      </w:r>
                    </w:p>
                    <w:p w14:paraId="263584A4" w14:textId="77777777" w:rsidR="00D06338" w:rsidRDefault="00D06338" w:rsidP="00D06338">
                      <w:r>
                        <w:t>Nombre 1 Apellido_1a Apellido_1b</w:t>
                      </w:r>
                    </w:p>
                    <w:p w14:paraId="6E2E5247" w14:textId="77777777" w:rsidR="00D06338" w:rsidRDefault="00D06338" w:rsidP="00D06338">
                      <w:r>
                        <w:t xml:space="preserve">: </w:t>
                      </w:r>
                    </w:p>
                    <w:p w14:paraId="021771AC" w14:textId="77777777" w:rsidR="00D06338" w:rsidRDefault="00D06338" w:rsidP="00D06338">
                      <w:r>
                        <w:t>················</w:t>
                      </w:r>
                    </w:p>
                    <w:p w14:paraId="58707AF8" w14:textId="77777777" w:rsidR="00D06338" w:rsidRDefault="00D06338" w:rsidP="00D06338">
                      <w:r>
                        <w:t>Ahora elige la fecha de la guardia.</w:t>
                      </w:r>
                    </w:p>
                    <w:p w14:paraId="6E2A71BB" w14:textId="77777777" w:rsidR="00D06338" w:rsidRDefault="00D06338" w:rsidP="00D06338">
                      <w:r>
                        <w:t>Introduce el día: 3</w:t>
                      </w:r>
                    </w:p>
                    <w:p w14:paraId="6D5A0A84" w14:textId="77777777" w:rsidR="00D06338" w:rsidRDefault="00D06338" w:rsidP="00D06338">
                      <w:r>
                        <w:t>Introduce el mes: 4</w:t>
                      </w:r>
                    </w:p>
                    <w:p w14:paraId="32526643" w14:textId="77777777" w:rsidR="00D06338" w:rsidRDefault="00D06338" w:rsidP="00D06338">
                      <w:r>
                        <w:t>Introduce el año: 2000</w:t>
                      </w:r>
                    </w:p>
                    <w:p w14:paraId="1E29D901" w14:textId="77777777" w:rsidR="00D06338" w:rsidRDefault="00D06338" w:rsidP="00D06338">
                      <w:r>
                        <w:t>················</w:t>
                      </w:r>
                    </w:p>
                    <w:p w14:paraId="4676CBD6" w14:textId="6AA56002" w:rsidR="00D06338" w:rsidRDefault="00D06338" w:rsidP="00D06338">
                      <w:r>
                        <w:t>Ahora elige la hora en la que se realizará la guard</w:t>
                      </w:r>
                      <w:r w:rsidR="00833761">
                        <w:t>ia</w:t>
                      </w:r>
                    </w:p>
                    <w:p w14:paraId="5676ADBA" w14:textId="77777777" w:rsidR="00D06338" w:rsidRDefault="00D06338" w:rsidP="00D06338">
                      <w:r>
                        <w:t>················</w:t>
                      </w:r>
                    </w:p>
                    <w:p w14:paraId="21F3A25F" w14:textId="77777777" w:rsidR="00D06338" w:rsidRDefault="00D06338" w:rsidP="00D06338">
                      <w:r>
                        <w:t>1. ----------</w:t>
                      </w:r>
                    </w:p>
                    <w:p w14:paraId="1AA8DC46" w14:textId="77777777" w:rsidR="00D06338" w:rsidRDefault="00D06338" w:rsidP="00D06338">
                      <w:r>
                        <w:t>8:00 - 8:55</w:t>
                      </w:r>
                    </w:p>
                    <w:p w14:paraId="5B172106" w14:textId="77777777" w:rsidR="00D06338" w:rsidRDefault="00D06338" w:rsidP="00D06338">
                      <w:r>
                        <w:t>2. ----------</w:t>
                      </w:r>
                    </w:p>
                    <w:p w14:paraId="215ADAD8" w14:textId="77777777" w:rsidR="00D06338" w:rsidRDefault="00D06338" w:rsidP="00D06338">
                      <w:r>
                        <w:t>8:55 - 9:50</w:t>
                      </w:r>
                    </w:p>
                    <w:p w14:paraId="358A4704" w14:textId="77777777" w:rsidR="00D06338" w:rsidRDefault="00D06338" w:rsidP="00D06338">
                      <w:r>
                        <w:t xml:space="preserve">: </w:t>
                      </w:r>
                    </w:p>
                    <w:p w14:paraId="14D34749" w14:textId="77777777" w:rsidR="00D06338" w:rsidRDefault="00D06338" w:rsidP="00D06338">
                      <w:r>
                        <w:t>················</w:t>
                      </w:r>
                    </w:p>
                    <w:p w14:paraId="08628567" w14:textId="0DD30E58" w:rsidR="00D06338" w:rsidRDefault="00D06338" w:rsidP="00D06338">
                      <w:r>
                        <w:t>A continuación, elige el curso.</w:t>
                      </w:r>
                    </w:p>
                    <w:p w14:paraId="46A477A4" w14:textId="77777777" w:rsidR="00D06338" w:rsidRPr="00D06338" w:rsidRDefault="00D06338" w:rsidP="00D06338">
                      <w:pPr>
                        <w:rPr>
                          <w:lang w:val="en-US"/>
                        </w:rPr>
                      </w:pPr>
                      <w:r w:rsidRPr="00D06338">
                        <w:rPr>
                          <w:lang w:val="en-US"/>
                        </w:rPr>
                        <w:t>················</w:t>
                      </w:r>
                    </w:p>
                    <w:p w14:paraId="2E8EA366" w14:textId="77777777" w:rsidR="00D06338" w:rsidRPr="00D06338" w:rsidRDefault="00D06338" w:rsidP="00D06338">
                      <w:pPr>
                        <w:rPr>
                          <w:lang w:val="en-US"/>
                        </w:rPr>
                      </w:pPr>
                      <w:r w:rsidRPr="00D06338">
                        <w:rPr>
                          <w:lang w:val="en-US"/>
                        </w:rPr>
                        <w:t>1. ----------</w:t>
                      </w:r>
                    </w:p>
                    <w:p w14:paraId="311F4B36" w14:textId="77777777" w:rsidR="00D06338" w:rsidRPr="00D06338" w:rsidRDefault="00D06338" w:rsidP="00D06338">
                      <w:pPr>
                        <w:rPr>
                          <w:lang w:val="en-US"/>
                        </w:rPr>
                      </w:pPr>
                      <w:r w:rsidRPr="00D06338">
                        <w:rPr>
                          <w:lang w:val="en-US"/>
                        </w:rPr>
                        <w:t>1BACH-CS</w:t>
                      </w:r>
                    </w:p>
                    <w:p w14:paraId="18951137" w14:textId="77777777" w:rsidR="00D06338" w:rsidRPr="00D06338" w:rsidRDefault="00D06338" w:rsidP="00D06338">
                      <w:pPr>
                        <w:rPr>
                          <w:lang w:val="en-US"/>
                        </w:rPr>
                      </w:pPr>
                      <w:r w:rsidRPr="00D06338">
                        <w:rPr>
                          <w:lang w:val="en-US"/>
                        </w:rPr>
                        <w:t>2. ----------</w:t>
                      </w:r>
                    </w:p>
                    <w:p w14:paraId="17567D55" w14:textId="69B553AE" w:rsidR="00D06338" w:rsidRDefault="00D06338" w:rsidP="00D06338">
                      <w:pPr>
                        <w:rPr>
                          <w:lang w:val="en-US"/>
                        </w:rPr>
                      </w:pPr>
                      <w:r w:rsidRPr="00D06338">
                        <w:rPr>
                          <w:lang w:val="en-US"/>
                        </w:rPr>
                        <w:t>1BACH-GL</w:t>
                      </w:r>
                    </w:p>
                    <w:p w14:paraId="0D8F7FA9" w14:textId="55212FB7" w:rsidR="00D06338" w:rsidRPr="00D06338" w:rsidRDefault="00D06338" w:rsidP="00D06338">
                      <w:pPr>
                        <w:rPr>
                          <w:lang w:val="en-US"/>
                        </w:rPr>
                      </w:pPr>
                      <w:r>
                        <w:rPr>
                          <w:lang w:val="en-US"/>
                        </w:rPr>
                        <w:t>:</w:t>
                      </w:r>
                    </w:p>
                    <w:p w14:paraId="69B81B1F" w14:textId="5A9D536F" w:rsidR="00D06338" w:rsidRPr="00D06338" w:rsidRDefault="00D06338" w:rsidP="00D06338">
                      <w:r>
                        <w:t>················</w:t>
                      </w:r>
                    </w:p>
                  </w:txbxContent>
                </v:textbox>
                <w10:wrap type="square"/>
              </v:shape>
            </w:pict>
          </mc:Fallback>
        </mc:AlternateContent>
      </w:r>
      <w:r>
        <w:rPr>
          <w:noProof/>
        </w:rPr>
        <mc:AlternateContent>
          <mc:Choice Requires="wps">
            <w:drawing>
              <wp:anchor distT="45720" distB="45720" distL="114300" distR="114300" simplePos="0" relativeHeight="251715584" behindDoc="0" locked="0" layoutInCell="1" allowOverlap="1" wp14:anchorId="34FA0DFC" wp14:editId="24E14366">
                <wp:simplePos x="0" y="0"/>
                <wp:positionH relativeFrom="column">
                  <wp:posOffset>3425190</wp:posOffset>
                </wp:positionH>
                <wp:positionV relativeFrom="paragraph">
                  <wp:posOffset>331379</wp:posOffset>
                </wp:positionV>
                <wp:extent cx="3155950" cy="6115050"/>
                <wp:effectExtent l="0" t="0" r="25400" b="19050"/>
                <wp:wrapSquare wrapText="bothSides"/>
                <wp:docPr id="10164565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6115050"/>
                        </a:xfrm>
                        <a:prstGeom prst="rect">
                          <a:avLst/>
                        </a:prstGeom>
                        <a:solidFill>
                          <a:srgbClr val="FFFFFF"/>
                        </a:solidFill>
                        <a:ln w="9525">
                          <a:solidFill>
                            <a:srgbClr val="000000"/>
                          </a:solidFill>
                          <a:miter lim="800000"/>
                          <a:headEnd/>
                          <a:tailEnd/>
                        </a:ln>
                      </wps:spPr>
                      <wps:txbx>
                        <w:txbxContent>
                          <w:p w14:paraId="54F09B1C" w14:textId="77777777" w:rsidR="00D06338" w:rsidRDefault="00D06338" w:rsidP="00D06338">
                            <w:r>
                              <w:t>Además, elige el aula.</w:t>
                            </w:r>
                          </w:p>
                          <w:p w14:paraId="2D7B6713" w14:textId="77777777" w:rsidR="00D06338" w:rsidRDefault="00D06338" w:rsidP="00D06338">
                            <w:r>
                              <w:t>················</w:t>
                            </w:r>
                          </w:p>
                          <w:p w14:paraId="722E1EF0" w14:textId="77777777" w:rsidR="00D06338" w:rsidRDefault="00D06338" w:rsidP="00D06338">
                            <w:r>
                              <w:t>1. ----------</w:t>
                            </w:r>
                          </w:p>
                          <w:p w14:paraId="6E65D1A0" w14:textId="77777777" w:rsidR="00D06338" w:rsidRDefault="00D06338" w:rsidP="00D06338">
                            <w:r>
                              <w:t>102</w:t>
                            </w:r>
                          </w:p>
                          <w:p w14:paraId="5327CB74" w14:textId="77777777" w:rsidR="00D06338" w:rsidRDefault="00D06338" w:rsidP="00D06338">
                            <w:r>
                              <w:t>2. ----------</w:t>
                            </w:r>
                          </w:p>
                          <w:p w14:paraId="38B5035F" w14:textId="77777777" w:rsidR="00D06338" w:rsidRDefault="00D06338" w:rsidP="00D06338">
                            <w:r>
                              <w:t>103</w:t>
                            </w:r>
                          </w:p>
                          <w:p w14:paraId="134F3260" w14:textId="77777777" w:rsidR="00D06338" w:rsidRDefault="00D06338" w:rsidP="00D06338">
                            <w:r>
                              <w:t xml:space="preserve">: </w:t>
                            </w:r>
                          </w:p>
                          <w:p w14:paraId="604C3EB3" w14:textId="77777777" w:rsidR="00D06338" w:rsidRDefault="00D06338" w:rsidP="00D06338">
                            <w:r>
                              <w:t>················</w:t>
                            </w:r>
                          </w:p>
                          <w:p w14:paraId="680E5136" w14:textId="77777777" w:rsidR="00D06338" w:rsidRDefault="00D06338" w:rsidP="00D06338">
                            <w:r>
                              <w:t>Si hay tarea introduce S, si no introduce cualquier otra letra o dígito.</w:t>
                            </w:r>
                          </w:p>
                          <w:p w14:paraId="084E6BF2" w14:textId="706ECD05" w:rsidR="00D06338" w:rsidRDefault="00D06338" w:rsidP="00D06338">
                            <w:r>
                              <w:t xml:space="preserve">: </w:t>
                            </w:r>
                          </w:p>
                          <w:p w14:paraId="438FE8E6" w14:textId="77777777" w:rsidR="00D06338" w:rsidRDefault="00D06338" w:rsidP="00D06338">
                            <w:r>
                              <w:t>················</w:t>
                            </w:r>
                          </w:p>
                          <w:p w14:paraId="02E68C0F" w14:textId="5A4ACC0C" w:rsidR="00D06338" w:rsidRDefault="00D06338" w:rsidP="00D06338">
                            <w:r>
                              <w:t>Por último</w:t>
                            </w:r>
                            <w:r w:rsidR="00833761">
                              <w:t>,</w:t>
                            </w:r>
                            <w:r>
                              <w:t xml:space="preserve"> si quieres añadir algún fichero introduce su nombre, si no</w:t>
                            </w:r>
                            <w:r w:rsidR="00833761">
                              <w:t>,</w:t>
                            </w:r>
                            <w:r>
                              <w:t xml:space="preserve"> no introduzcas nada y pulsa ENTER.</w:t>
                            </w:r>
                          </w:p>
                          <w:p w14:paraId="6197E062" w14:textId="77777777" w:rsidR="00D06338" w:rsidRDefault="00D06338" w:rsidP="00D06338">
                            <w:r>
                              <w:t xml:space="preserve">: </w:t>
                            </w:r>
                          </w:p>
                          <w:p w14:paraId="1A87EDA4" w14:textId="77777777" w:rsidR="00D06338" w:rsidRDefault="00D06338" w:rsidP="00D06338">
                            <w:r>
                              <w:t>················</w:t>
                            </w:r>
                          </w:p>
                          <w:p w14:paraId="6BB4757B" w14:textId="77777777" w:rsidR="00D06338" w:rsidRDefault="00D06338" w:rsidP="00D06338">
                            <w:r>
                              <w:t>Profesor: Nombre 1 Apellido_1a Apellido_1b</w:t>
                            </w:r>
                          </w:p>
                          <w:p w14:paraId="050BE5C6" w14:textId="77777777" w:rsidR="00D06338" w:rsidRDefault="00D06338" w:rsidP="00D06338">
                            <w:r>
                              <w:t>Día de la guardia: 2000-04-03</w:t>
                            </w:r>
                          </w:p>
                          <w:p w14:paraId="347A9A99" w14:textId="77777777" w:rsidR="00D06338" w:rsidRDefault="00D06338" w:rsidP="00D06338">
                            <w:r>
                              <w:t>Hora: 11:15 - 12:10</w:t>
                            </w:r>
                          </w:p>
                          <w:p w14:paraId="5E89A5DD" w14:textId="77777777" w:rsidR="00D06338" w:rsidRDefault="00D06338" w:rsidP="00D06338">
                            <w:r>
                              <w:t>Curso: CE-IABD</w:t>
                            </w:r>
                          </w:p>
                          <w:p w14:paraId="61ACF7A9" w14:textId="77777777" w:rsidR="00D06338" w:rsidRDefault="00D06338" w:rsidP="00D06338">
                            <w:r>
                              <w:t>Clase: 105</w:t>
                            </w:r>
                          </w:p>
                          <w:p w14:paraId="43A5E935" w14:textId="77777777" w:rsidR="00D06338" w:rsidRDefault="00D06338" w:rsidP="00D06338">
                            <w:r>
                              <w:t>Hay tarea</w:t>
                            </w:r>
                          </w:p>
                          <w:p w14:paraId="4EF075C9" w14:textId="77777777" w:rsidR="00D06338" w:rsidRDefault="00D06338" w:rsidP="00D06338">
                            <w:r>
                              <w:t>No hay ficheros adjuntos</w:t>
                            </w:r>
                          </w:p>
                          <w:p w14:paraId="79E3908F" w14:textId="77777777" w:rsidR="00D06338" w:rsidRDefault="00D06338" w:rsidP="00D06338">
                            <w:r>
                              <w:t>················</w:t>
                            </w:r>
                          </w:p>
                          <w:p w14:paraId="2A2DB769" w14:textId="70E378B1" w:rsidR="00D06338" w:rsidRDefault="00D06338" w:rsidP="00D06338">
                            <w:r>
                              <w:t>Inserción ejecutada correctamente.</w:t>
                            </w:r>
                          </w:p>
                          <w:p w14:paraId="36E1FB8E" w14:textId="77777777" w:rsidR="00D06338" w:rsidRDefault="00D06338" w:rsidP="00D06338">
                            <w:r>
                              <w:t>················</w:t>
                            </w:r>
                          </w:p>
                          <w:p w14:paraId="1A53D000" w14:textId="77777777" w:rsidR="00D06338" w:rsidRPr="007B6C50" w:rsidRDefault="00D06338" w:rsidP="00D06338">
                            <w:pPr>
                              <w:rPr>
                                <w:sz w:val="22"/>
                                <w:szCs w:val="22"/>
                              </w:rPr>
                            </w:pPr>
                            <w:r>
                              <w:rPr>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A0DFC" id="_x0000_s1051" type="#_x0000_t202" style="position:absolute;left:0;text-align:left;margin-left:269.7pt;margin-top:26.1pt;width:248.5pt;height:481.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">
                <v:textbox>
                  <w:txbxContent>
                    <w:p w14:paraId="54F09B1C" w14:textId="77777777" w:rsidR="00D06338" w:rsidRDefault="00D06338" w:rsidP="00D06338">
                      <w:r>
                        <w:t>Además, elige el aula.</w:t>
                      </w:r>
                    </w:p>
                    <w:p w14:paraId="2D7B6713" w14:textId="77777777" w:rsidR="00D06338" w:rsidRDefault="00D06338" w:rsidP="00D06338">
                      <w:r>
                        <w:t>················</w:t>
                      </w:r>
                    </w:p>
                    <w:p w14:paraId="722E1EF0" w14:textId="77777777" w:rsidR="00D06338" w:rsidRDefault="00D06338" w:rsidP="00D06338">
                      <w:r>
                        <w:t>1. ----------</w:t>
                      </w:r>
                    </w:p>
                    <w:p w14:paraId="6E65D1A0" w14:textId="77777777" w:rsidR="00D06338" w:rsidRDefault="00D06338" w:rsidP="00D06338">
                      <w:r>
                        <w:t>102</w:t>
                      </w:r>
                    </w:p>
                    <w:p w14:paraId="5327CB74" w14:textId="77777777" w:rsidR="00D06338" w:rsidRDefault="00D06338" w:rsidP="00D06338">
                      <w:r>
                        <w:t>2. ----------</w:t>
                      </w:r>
                    </w:p>
                    <w:p w14:paraId="38B5035F" w14:textId="77777777" w:rsidR="00D06338" w:rsidRDefault="00D06338" w:rsidP="00D06338">
                      <w:r>
                        <w:t>103</w:t>
                      </w:r>
                    </w:p>
                    <w:p w14:paraId="134F3260" w14:textId="77777777" w:rsidR="00D06338" w:rsidRDefault="00D06338" w:rsidP="00D06338">
                      <w:r>
                        <w:t xml:space="preserve">: </w:t>
                      </w:r>
                    </w:p>
                    <w:p w14:paraId="604C3EB3" w14:textId="77777777" w:rsidR="00D06338" w:rsidRDefault="00D06338" w:rsidP="00D06338">
                      <w:r>
                        <w:t>················</w:t>
                      </w:r>
                    </w:p>
                    <w:p w14:paraId="680E5136" w14:textId="77777777" w:rsidR="00D06338" w:rsidRDefault="00D06338" w:rsidP="00D06338">
                      <w:r>
                        <w:t>Si hay tarea introduce S, si no introduce cualquier otra letra o dígito.</w:t>
                      </w:r>
                    </w:p>
                    <w:p w14:paraId="084E6BF2" w14:textId="706ECD05" w:rsidR="00D06338" w:rsidRDefault="00D06338" w:rsidP="00D06338">
                      <w:r>
                        <w:t xml:space="preserve">: </w:t>
                      </w:r>
                    </w:p>
                    <w:p w14:paraId="438FE8E6" w14:textId="77777777" w:rsidR="00D06338" w:rsidRDefault="00D06338" w:rsidP="00D06338">
                      <w:r>
                        <w:t>················</w:t>
                      </w:r>
                    </w:p>
                    <w:p w14:paraId="02E68C0F" w14:textId="5A4ACC0C" w:rsidR="00D06338" w:rsidRDefault="00D06338" w:rsidP="00D06338">
                      <w:r>
                        <w:t>Por último</w:t>
                      </w:r>
                      <w:r w:rsidR="00833761">
                        <w:t>,</w:t>
                      </w:r>
                      <w:r>
                        <w:t xml:space="preserve"> si quieres añadir algún fichero introduce su nombre, si no</w:t>
                      </w:r>
                      <w:r w:rsidR="00833761">
                        <w:t>,</w:t>
                      </w:r>
                      <w:r>
                        <w:t xml:space="preserve"> no introduzcas nada y pulsa ENTER.</w:t>
                      </w:r>
                    </w:p>
                    <w:p w14:paraId="6197E062" w14:textId="77777777" w:rsidR="00D06338" w:rsidRDefault="00D06338" w:rsidP="00D06338">
                      <w:r>
                        <w:t xml:space="preserve">: </w:t>
                      </w:r>
                    </w:p>
                    <w:p w14:paraId="1A87EDA4" w14:textId="77777777" w:rsidR="00D06338" w:rsidRDefault="00D06338" w:rsidP="00D06338">
                      <w:r>
                        <w:t>················</w:t>
                      </w:r>
                    </w:p>
                    <w:p w14:paraId="6BB4757B" w14:textId="77777777" w:rsidR="00D06338" w:rsidRDefault="00D06338" w:rsidP="00D06338">
                      <w:r>
                        <w:t>Profesor: Nombre 1 Apellido_1a Apellido_1b</w:t>
                      </w:r>
                    </w:p>
                    <w:p w14:paraId="050BE5C6" w14:textId="77777777" w:rsidR="00D06338" w:rsidRDefault="00D06338" w:rsidP="00D06338">
                      <w:r>
                        <w:t>Día de la guardia: 2000-04-03</w:t>
                      </w:r>
                    </w:p>
                    <w:p w14:paraId="347A9A99" w14:textId="77777777" w:rsidR="00D06338" w:rsidRDefault="00D06338" w:rsidP="00D06338">
                      <w:r>
                        <w:t>Hora: 11:15 - 12:10</w:t>
                      </w:r>
                    </w:p>
                    <w:p w14:paraId="5E89A5DD" w14:textId="77777777" w:rsidR="00D06338" w:rsidRDefault="00D06338" w:rsidP="00D06338">
                      <w:r>
                        <w:t>Curso: CE-IABD</w:t>
                      </w:r>
                    </w:p>
                    <w:p w14:paraId="61ACF7A9" w14:textId="77777777" w:rsidR="00D06338" w:rsidRDefault="00D06338" w:rsidP="00D06338">
                      <w:r>
                        <w:t>Clase: 105</w:t>
                      </w:r>
                    </w:p>
                    <w:p w14:paraId="43A5E935" w14:textId="77777777" w:rsidR="00D06338" w:rsidRDefault="00D06338" w:rsidP="00D06338">
                      <w:r>
                        <w:t>Hay tarea</w:t>
                      </w:r>
                    </w:p>
                    <w:p w14:paraId="4EF075C9" w14:textId="77777777" w:rsidR="00D06338" w:rsidRDefault="00D06338" w:rsidP="00D06338">
                      <w:r>
                        <w:t>No hay ficheros adjuntos</w:t>
                      </w:r>
                    </w:p>
                    <w:p w14:paraId="79E3908F" w14:textId="77777777" w:rsidR="00D06338" w:rsidRDefault="00D06338" w:rsidP="00D06338">
                      <w:r>
                        <w:t>················</w:t>
                      </w:r>
                    </w:p>
                    <w:p w14:paraId="2A2DB769" w14:textId="70E378B1" w:rsidR="00D06338" w:rsidRDefault="00D06338" w:rsidP="00D06338">
                      <w:r>
                        <w:t>Inserción ejecutada correctamente.</w:t>
                      </w:r>
                    </w:p>
                    <w:p w14:paraId="36E1FB8E" w14:textId="77777777" w:rsidR="00D06338" w:rsidRDefault="00D06338" w:rsidP="00D06338">
                      <w:r>
                        <w:t>················</w:t>
                      </w:r>
                    </w:p>
                    <w:p w14:paraId="1A53D000" w14:textId="77777777" w:rsidR="00D06338" w:rsidRPr="007B6C50" w:rsidRDefault="00D06338" w:rsidP="00D06338">
                      <w:pPr>
                        <w:rPr>
                          <w:sz w:val="22"/>
                          <w:szCs w:val="22"/>
                        </w:rPr>
                      </w:pPr>
                      <w:r>
                        <w:rPr>
                          <w:sz w:val="22"/>
                          <w:szCs w:val="22"/>
                        </w:rPr>
                        <w:t>:</w:t>
                      </w:r>
                    </w:p>
                  </w:txbxContent>
                </v:textbox>
                <w10:wrap type="square"/>
              </v:shape>
            </w:pict>
          </mc:Fallback>
        </mc:AlternateContent>
      </w:r>
      <w:r>
        <w:rPr>
          <w:rFonts w:asciiTheme="minorHAnsi" w:hAnsiTheme="minorHAnsi" w:cstheme="minorHAnsi"/>
          <w:b/>
          <w:bCs/>
        </w:rPr>
        <w:t>Dar de alta guardia</w:t>
      </w:r>
    </w:p>
    <w:p w14:paraId="4ABBBE99" w14:textId="2333B66D" w:rsidR="00D06338" w:rsidRDefault="00D06338" w:rsidP="00D06338">
      <w:r>
        <w:tab/>
      </w:r>
    </w:p>
    <w:p w14:paraId="5A8D0AFB" w14:textId="77777777" w:rsidR="00D06338" w:rsidRDefault="00D06338" w:rsidP="00D06338"/>
    <w:p w14:paraId="3E305EA6" w14:textId="3C57F15B" w:rsidR="00D06338" w:rsidRDefault="00D06338" w:rsidP="00D06338">
      <w:r>
        <w:t>En esta ventana el usuario tendrá que elegir o insertar los parámetros necesarios para crear una guardia. Primero tendrá que elegir a un profesor de la lista al quien le quiere designar la guardia. Si es el profesor el que da de alta la guardia este campo desaparecerá y sus datos se pondrán por defecto. A continuación</w:t>
      </w:r>
      <w:r w:rsidR="00F97997">
        <w:t xml:space="preserve">, </w:t>
      </w:r>
      <w:r>
        <w:t>tanto el administrador como el profesor tendrán que introducir una fecha de la guardia que tendrá que seguir las reglas mencionadas anteriormente. A continuación de una lista elegirán el curso, el aula y tendrán que especificar si han dejado tarea o no, además de añadir un fichero(opcional).</w:t>
      </w:r>
    </w:p>
    <w:p w14:paraId="28D5E598" w14:textId="77777777" w:rsidR="00F97997" w:rsidRDefault="00F97997" w:rsidP="00D06338"/>
    <w:p w14:paraId="15362324" w14:textId="77777777" w:rsidR="00F97997" w:rsidRDefault="00F97997" w:rsidP="00F97997">
      <w:pPr>
        <w:pStyle w:val="Ttulo4"/>
        <w:rPr>
          <w:rFonts w:asciiTheme="minorHAnsi" w:hAnsiTheme="minorHAnsi" w:cstheme="minorHAnsi"/>
          <w:b/>
          <w:bCs/>
        </w:rPr>
      </w:pPr>
    </w:p>
    <w:p w14:paraId="2A1F728A" w14:textId="77777777" w:rsidR="00F97997" w:rsidRPr="00F97997" w:rsidRDefault="00F97997" w:rsidP="00F97997"/>
    <w:p w14:paraId="235D1562" w14:textId="30D5CD6A" w:rsidR="00F97997" w:rsidRPr="00093648" w:rsidRDefault="00F97997" w:rsidP="00F97997">
      <w:pPr>
        <w:pStyle w:val="Ttulo4"/>
        <w:rPr>
          <w:rFonts w:asciiTheme="minorHAnsi" w:hAnsiTheme="minorHAnsi" w:cstheme="minorHAnsi"/>
          <w:b/>
          <w:bCs/>
        </w:rPr>
      </w:pPr>
      <w:r>
        <w:rPr>
          <w:rFonts w:asciiTheme="minorHAnsi" w:hAnsiTheme="minorHAnsi" w:cstheme="minorHAnsi"/>
          <w:b/>
          <w:bCs/>
        </w:rPr>
        <w:lastRenderedPageBreak/>
        <w:t>Generar informe</w:t>
      </w:r>
    </w:p>
    <w:p w14:paraId="450A21AD" w14:textId="01543345" w:rsidR="00F97997" w:rsidRDefault="00F97997" w:rsidP="00F97997">
      <w:r>
        <w:rPr>
          <w:noProof/>
        </w:rPr>
        <mc:AlternateContent>
          <mc:Choice Requires="wps">
            <w:drawing>
              <wp:anchor distT="45720" distB="45720" distL="114300" distR="114300" simplePos="0" relativeHeight="251717632" behindDoc="0" locked="0" layoutInCell="1" allowOverlap="1" wp14:anchorId="3B12C725" wp14:editId="503FE06E">
                <wp:simplePos x="0" y="0"/>
                <wp:positionH relativeFrom="column">
                  <wp:posOffset>14605</wp:posOffset>
                </wp:positionH>
                <wp:positionV relativeFrom="paragraph">
                  <wp:posOffset>133985</wp:posOffset>
                </wp:positionV>
                <wp:extent cx="3155950" cy="6585585"/>
                <wp:effectExtent l="0" t="0" r="25400" b="24765"/>
                <wp:wrapSquare wrapText="bothSides"/>
                <wp:docPr id="10741873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6585585"/>
                        </a:xfrm>
                        <a:prstGeom prst="rect">
                          <a:avLst/>
                        </a:prstGeom>
                        <a:solidFill>
                          <a:srgbClr val="FFFFFF"/>
                        </a:solidFill>
                        <a:ln w="9525">
                          <a:solidFill>
                            <a:srgbClr val="000000"/>
                          </a:solidFill>
                          <a:miter lim="800000"/>
                          <a:headEnd/>
                          <a:tailEnd/>
                        </a:ln>
                      </wps:spPr>
                      <wps:txbx>
                        <w:txbxContent>
                          <w:p w14:paraId="06C7CA3F" w14:textId="70BCB446" w:rsidR="00F97997" w:rsidRDefault="00F97997" w:rsidP="00F97997">
                            <w:pPr>
                              <w:spacing w:after="200"/>
                              <w:jc w:val="left"/>
                            </w:pPr>
                            <w:r w:rsidRPr="00F97997">
                              <w:t>················</w:t>
                            </w:r>
                          </w:p>
                          <w:p w14:paraId="4C867248" w14:textId="15FF8616" w:rsidR="00F97997" w:rsidRDefault="00F97997" w:rsidP="00F97997">
                            <w:pPr>
                              <w:spacing w:after="200"/>
                              <w:jc w:val="left"/>
                            </w:pPr>
                            <w:r>
                              <w:t>Para ver el informe de las guardias debes introducir la fecha de inicio y la fecha final.</w:t>
                            </w:r>
                          </w:p>
                          <w:p w14:paraId="5CDB0B5F" w14:textId="77777777" w:rsidR="00F97997" w:rsidRDefault="00F97997" w:rsidP="00F97997">
                            <w:pPr>
                              <w:spacing w:after="200"/>
                              <w:jc w:val="left"/>
                            </w:pPr>
                            <w:r>
                              <w:t>Para la FECHA DE INICIO:</w:t>
                            </w:r>
                          </w:p>
                          <w:p w14:paraId="5A5025D5" w14:textId="77777777" w:rsidR="00F97997" w:rsidRDefault="00F97997" w:rsidP="00F97997">
                            <w:pPr>
                              <w:spacing w:after="200"/>
                              <w:jc w:val="left"/>
                            </w:pPr>
                            <w:r>
                              <w:t>Introduce el día: 15</w:t>
                            </w:r>
                          </w:p>
                          <w:p w14:paraId="4FC852EA" w14:textId="77777777" w:rsidR="00F97997" w:rsidRDefault="00F97997" w:rsidP="00F97997">
                            <w:pPr>
                              <w:spacing w:after="200"/>
                              <w:jc w:val="left"/>
                            </w:pPr>
                            <w:r>
                              <w:t>Introduce el mes: 5</w:t>
                            </w:r>
                          </w:p>
                          <w:p w14:paraId="5321C27C" w14:textId="77777777" w:rsidR="00F97997" w:rsidRDefault="00F97997" w:rsidP="00F97997">
                            <w:pPr>
                              <w:spacing w:after="200"/>
                              <w:jc w:val="left"/>
                            </w:pPr>
                            <w:r>
                              <w:t>Introduce el año: 2026</w:t>
                            </w:r>
                          </w:p>
                          <w:p w14:paraId="512EE2F7" w14:textId="77777777" w:rsidR="00F97997" w:rsidRDefault="00F97997" w:rsidP="00F97997">
                            <w:pPr>
                              <w:spacing w:after="200"/>
                              <w:jc w:val="left"/>
                            </w:pPr>
                            <w:r>
                              <w:t>Para la FECHA FINAL:</w:t>
                            </w:r>
                          </w:p>
                          <w:p w14:paraId="0EC6085B" w14:textId="77777777" w:rsidR="00F97997" w:rsidRDefault="00F97997" w:rsidP="00F97997">
                            <w:pPr>
                              <w:spacing w:after="200"/>
                              <w:jc w:val="left"/>
                            </w:pPr>
                            <w:r>
                              <w:t>Introduce el día: 14</w:t>
                            </w:r>
                          </w:p>
                          <w:p w14:paraId="5E3B50BE" w14:textId="77777777" w:rsidR="00F97997" w:rsidRDefault="00F97997" w:rsidP="00F97997">
                            <w:pPr>
                              <w:spacing w:after="200"/>
                              <w:jc w:val="left"/>
                            </w:pPr>
                            <w:r>
                              <w:t>Introduce el mes: 5</w:t>
                            </w:r>
                          </w:p>
                          <w:p w14:paraId="24956004" w14:textId="77777777" w:rsidR="00F97997" w:rsidRDefault="00F97997" w:rsidP="00F97997">
                            <w:pPr>
                              <w:spacing w:after="200"/>
                              <w:jc w:val="left"/>
                            </w:pPr>
                            <w:r>
                              <w:t>Introduce el año: 2028</w:t>
                            </w:r>
                          </w:p>
                          <w:p w14:paraId="11914EE0" w14:textId="77777777" w:rsidR="00F97997" w:rsidRDefault="00F97997" w:rsidP="00F97997">
                            <w:pPr>
                              <w:spacing w:after="200"/>
                              <w:jc w:val="left"/>
                            </w:pPr>
                            <w:r>
                              <w:t>················</w:t>
                            </w:r>
                          </w:p>
                          <w:p w14:paraId="0E8B9D8D" w14:textId="77777777" w:rsidR="00F97997" w:rsidRDefault="00F97997" w:rsidP="00F97997">
                            <w:pPr>
                              <w:spacing w:after="200"/>
                              <w:jc w:val="left"/>
                            </w:pPr>
                            <w:r>
                              <w:t>Profesor: Nombre2 Apellido_2a Apellido_2b</w:t>
                            </w:r>
                          </w:p>
                          <w:p w14:paraId="1D27EA37" w14:textId="77777777" w:rsidR="00F97997" w:rsidRDefault="00F97997" w:rsidP="00F97997">
                            <w:pPr>
                              <w:spacing w:after="200"/>
                              <w:jc w:val="left"/>
                            </w:pPr>
                            <w:r>
                              <w:t>Día de la guardia: 2026-05-18</w:t>
                            </w:r>
                          </w:p>
                          <w:p w14:paraId="1F50F81B" w14:textId="77777777" w:rsidR="00F97997" w:rsidRDefault="00F97997" w:rsidP="00F97997">
                            <w:pPr>
                              <w:spacing w:after="200"/>
                              <w:jc w:val="left"/>
                            </w:pPr>
                            <w:r>
                              <w:t>Hora: 8:00 - 8:55</w:t>
                            </w:r>
                          </w:p>
                          <w:p w14:paraId="004AD929" w14:textId="77777777" w:rsidR="00F97997" w:rsidRDefault="00F97997" w:rsidP="00F97997">
                            <w:pPr>
                              <w:spacing w:after="200"/>
                              <w:jc w:val="left"/>
                            </w:pPr>
                            <w:r>
                              <w:t>Curso: 1BACH-CS</w:t>
                            </w:r>
                          </w:p>
                          <w:p w14:paraId="5279B9F5" w14:textId="77777777" w:rsidR="00F97997" w:rsidRDefault="00F97997" w:rsidP="00F97997">
                            <w:pPr>
                              <w:spacing w:after="200"/>
                              <w:jc w:val="left"/>
                            </w:pPr>
                            <w:r>
                              <w:t>Clase: 102</w:t>
                            </w:r>
                          </w:p>
                          <w:p w14:paraId="22DFD176" w14:textId="77777777" w:rsidR="00F97997" w:rsidRDefault="00F97997" w:rsidP="00F97997">
                            <w:pPr>
                              <w:spacing w:after="200"/>
                              <w:jc w:val="left"/>
                            </w:pPr>
                            <w:r>
                              <w:t>Hay tarea</w:t>
                            </w:r>
                          </w:p>
                          <w:p w14:paraId="7F735B7A" w14:textId="77777777" w:rsidR="00F97997" w:rsidRDefault="00F97997" w:rsidP="00F97997">
                            <w:pPr>
                              <w:spacing w:after="200"/>
                              <w:jc w:val="left"/>
                            </w:pPr>
                            <w:r>
                              <w:t>No hay ficheros adjuntos</w:t>
                            </w:r>
                          </w:p>
                          <w:p w14:paraId="07895FB2" w14:textId="77777777" w:rsidR="00F97997" w:rsidRDefault="00F97997" w:rsidP="00F97997">
                            <w:pPr>
                              <w:spacing w:after="200"/>
                              <w:jc w:val="left"/>
                            </w:pPr>
                            <w:r>
                              <w:t>················</w:t>
                            </w:r>
                          </w:p>
                          <w:p w14:paraId="0D5B5D00" w14:textId="1A69163A" w:rsidR="00F97997" w:rsidRPr="007B6C50" w:rsidRDefault="00F97997" w:rsidP="00F97997">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2C725" id="_x0000_s1052" type="#_x0000_t202" style="position:absolute;left:0;text-align:left;margin-left:1.15pt;margin-top:10.55pt;width:248.5pt;height:518.5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">
                <v:textbox>
                  <w:txbxContent>
                    <w:p w14:paraId="06C7CA3F" w14:textId="70BCB446" w:rsidR="00F97997" w:rsidRDefault="00F97997" w:rsidP="00F97997">
                      <w:pPr>
                        <w:spacing w:after="200"/>
                        <w:jc w:val="left"/>
                      </w:pPr>
                      <w:r w:rsidRPr="00F97997">
                        <w:t>················</w:t>
                      </w:r>
                    </w:p>
                    <w:p w14:paraId="4C867248" w14:textId="15FF8616" w:rsidR="00F97997" w:rsidRDefault="00F97997" w:rsidP="00F97997">
                      <w:pPr>
                        <w:spacing w:after="200"/>
                        <w:jc w:val="left"/>
                      </w:pPr>
                      <w:r>
                        <w:t>Para ver el informe de las guardias debes introducir la fecha de inicio y la fecha final.</w:t>
                      </w:r>
                    </w:p>
                    <w:p w14:paraId="5CDB0B5F" w14:textId="77777777" w:rsidR="00F97997" w:rsidRDefault="00F97997" w:rsidP="00F97997">
                      <w:pPr>
                        <w:spacing w:after="200"/>
                        <w:jc w:val="left"/>
                      </w:pPr>
                      <w:r>
                        <w:t>Para la FECHA DE INICIO:</w:t>
                      </w:r>
                    </w:p>
                    <w:p w14:paraId="5A5025D5" w14:textId="77777777" w:rsidR="00F97997" w:rsidRDefault="00F97997" w:rsidP="00F97997">
                      <w:pPr>
                        <w:spacing w:after="200"/>
                        <w:jc w:val="left"/>
                      </w:pPr>
                      <w:r>
                        <w:t>Introduce el día: 15</w:t>
                      </w:r>
                    </w:p>
                    <w:p w14:paraId="4FC852EA" w14:textId="77777777" w:rsidR="00F97997" w:rsidRDefault="00F97997" w:rsidP="00F97997">
                      <w:pPr>
                        <w:spacing w:after="200"/>
                        <w:jc w:val="left"/>
                      </w:pPr>
                      <w:r>
                        <w:t>Introduce el mes: 5</w:t>
                      </w:r>
                    </w:p>
                    <w:p w14:paraId="5321C27C" w14:textId="77777777" w:rsidR="00F97997" w:rsidRDefault="00F97997" w:rsidP="00F97997">
                      <w:pPr>
                        <w:spacing w:after="200"/>
                        <w:jc w:val="left"/>
                      </w:pPr>
                      <w:r>
                        <w:t>Introduce el año: 2026</w:t>
                      </w:r>
                    </w:p>
                    <w:p w14:paraId="512EE2F7" w14:textId="77777777" w:rsidR="00F97997" w:rsidRDefault="00F97997" w:rsidP="00F97997">
                      <w:pPr>
                        <w:spacing w:after="200"/>
                        <w:jc w:val="left"/>
                      </w:pPr>
                      <w:r>
                        <w:t>Para la FECHA FINAL:</w:t>
                      </w:r>
                    </w:p>
                    <w:p w14:paraId="0EC6085B" w14:textId="77777777" w:rsidR="00F97997" w:rsidRDefault="00F97997" w:rsidP="00F97997">
                      <w:pPr>
                        <w:spacing w:after="200"/>
                        <w:jc w:val="left"/>
                      </w:pPr>
                      <w:r>
                        <w:t>Introduce el día: 14</w:t>
                      </w:r>
                    </w:p>
                    <w:p w14:paraId="5E3B50BE" w14:textId="77777777" w:rsidR="00F97997" w:rsidRDefault="00F97997" w:rsidP="00F97997">
                      <w:pPr>
                        <w:spacing w:after="200"/>
                        <w:jc w:val="left"/>
                      </w:pPr>
                      <w:r>
                        <w:t>Introduce el mes: 5</w:t>
                      </w:r>
                    </w:p>
                    <w:p w14:paraId="24956004" w14:textId="77777777" w:rsidR="00F97997" w:rsidRDefault="00F97997" w:rsidP="00F97997">
                      <w:pPr>
                        <w:spacing w:after="200"/>
                        <w:jc w:val="left"/>
                      </w:pPr>
                      <w:r>
                        <w:t>Introduce el año: 2028</w:t>
                      </w:r>
                    </w:p>
                    <w:p w14:paraId="11914EE0" w14:textId="77777777" w:rsidR="00F97997" w:rsidRDefault="00F97997" w:rsidP="00F97997">
                      <w:pPr>
                        <w:spacing w:after="200"/>
                        <w:jc w:val="left"/>
                      </w:pPr>
                      <w:r>
                        <w:t>················</w:t>
                      </w:r>
                    </w:p>
                    <w:p w14:paraId="0E8B9D8D" w14:textId="77777777" w:rsidR="00F97997" w:rsidRDefault="00F97997" w:rsidP="00F97997">
                      <w:pPr>
                        <w:spacing w:after="200"/>
                        <w:jc w:val="left"/>
                      </w:pPr>
                      <w:r>
                        <w:t>Profesor: Nombre2 Apellido_2a Apellido_2b</w:t>
                      </w:r>
                    </w:p>
                    <w:p w14:paraId="1D27EA37" w14:textId="77777777" w:rsidR="00F97997" w:rsidRDefault="00F97997" w:rsidP="00F97997">
                      <w:pPr>
                        <w:spacing w:after="200"/>
                        <w:jc w:val="left"/>
                      </w:pPr>
                      <w:r>
                        <w:t>Día de la guardia: 2026-05-18</w:t>
                      </w:r>
                    </w:p>
                    <w:p w14:paraId="1F50F81B" w14:textId="77777777" w:rsidR="00F97997" w:rsidRDefault="00F97997" w:rsidP="00F97997">
                      <w:pPr>
                        <w:spacing w:after="200"/>
                        <w:jc w:val="left"/>
                      </w:pPr>
                      <w:r>
                        <w:t>Hora: 8:00 - 8:55</w:t>
                      </w:r>
                    </w:p>
                    <w:p w14:paraId="004AD929" w14:textId="77777777" w:rsidR="00F97997" w:rsidRDefault="00F97997" w:rsidP="00F97997">
                      <w:pPr>
                        <w:spacing w:after="200"/>
                        <w:jc w:val="left"/>
                      </w:pPr>
                      <w:r>
                        <w:t>Curso: 1BACH-CS</w:t>
                      </w:r>
                    </w:p>
                    <w:p w14:paraId="5279B9F5" w14:textId="77777777" w:rsidR="00F97997" w:rsidRDefault="00F97997" w:rsidP="00F97997">
                      <w:pPr>
                        <w:spacing w:after="200"/>
                        <w:jc w:val="left"/>
                      </w:pPr>
                      <w:r>
                        <w:t>Clase: 102</w:t>
                      </w:r>
                    </w:p>
                    <w:p w14:paraId="22DFD176" w14:textId="77777777" w:rsidR="00F97997" w:rsidRDefault="00F97997" w:rsidP="00F97997">
                      <w:pPr>
                        <w:spacing w:after="200"/>
                        <w:jc w:val="left"/>
                      </w:pPr>
                      <w:r>
                        <w:t>Hay tarea</w:t>
                      </w:r>
                    </w:p>
                    <w:p w14:paraId="7F735B7A" w14:textId="77777777" w:rsidR="00F97997" w:rsidRDefault="00F97997" w:rsidP="00F97997">
                      <w:pPr>
                        <w:spacing w:after="200"/>
                        <w:jc w:val="left"/>
                      </w:pPr>
                      <w:r>
                        <w:t>No hay ficheros adjuntos</w:t>
                      </w:r>
                    </w:p>
                    <w:p w14:paraId="07895FB2" w14:textId="77777777" w:rsidR="00F97997" w:rsidRDefault="00F97997" w:rsidP="00F97997">
                      <w:pPr>
                        <w:spacing w:after="200"/>
                        <w:jc w:val="left"/>
                      </w:pPr>
                      <w:r>
                        <w:t>················</w:t>
                      </w:r>
                    </w:p>
                    <w:p w14:paraId="0D5B5D00" w14:textId="1A69163A" w:rsidR="00F97997" w:rsidRPr="007B6C50" w:rsidRDefault="00F97997" w:rsidP="00F97997">
                      <w:pPr>
                        <w:rPr>
                          <w:sz w:val="22"/>
                          <w:szCs w:val="22"/>
                        </w:rPr>
                      </w:pPr>
                    </w:p>
                  </w:txbxContent>
                </v:textbox>
                <w10:wrap type="square"/>
              </v:shape>
            </w:pict>
          </mc:Fallback>
        </mc:AlternateContent>
      </w:r>
      <w:r>
        <w:tab/>
      </w:r>
    </w:p>
    <w:p w14:paraId="30BAB1DB" w14:textId="33B6FBD5" w:rsidR="00F97997" w:rsidRDefault="00F97997" w:rsidP="00F97997">
      <w:r>
        <w:t>Si el administrador elige la opción de generar informe le aparecerá primero un campo para introducir la fecha de inicio y después la fecha de fin. A partir de estás fechas se generará un informe que sacará la lista de guardias incluidas dentro de la fecha de inicio y fin, cada una delimitada por una sucesión de puntos.</w:t>
      </w:r>
      <w:r w:rsidR="00833761">
        <w:t xml:space="preserve"> SI no hay guardias en este período de tiempo aparecerá un mensaje que indicará este suceso.</w:t>
      </w:r>
    </w:p>
    <w:p w14:paraId="0545E765" w14:textId="3A63BF6C" w:rsidR="00F97997" w:rsidRDefault="00F97997" w:rsidP="00F97997"/>
    <w:p w14:paraId="65CAB015" w14:textId="30BFB9BB" w:rsidR="00F97997" w:rsidRDefault="00F97997" w:rsidP="00F97997"/>
    <w:p w14:paraId="2BD1FDC8" w14:textId="77777777" w:rsidR="00F97997" w:rsidRDefault="00F97997" w:rsidP="00F97997"/>
    <w:p w14:paraId="3201A791" w14:textId="77777777" w:rsidR="00F97997" w:rsidRDefault="00F97997" w:rsidP="00F97997"/>
    <w:p w14:paraId="04862B37" w14:textId="77777777" w:rsidR="00F97997" w:rsidRDefault="00F97997" w:rsidP="00F97997"/>
    <w:p w14:paraId="2A347FAD" w14:textId="77777777" w:rsidR="00F97997" w:rsidRDefault="00F97997" w:rsidP="00F97997"/>
    <w:p w14:paraId="3747BB29" w14:textId="77777777" w:rsidR="00F97997" w:rsidRDefault="00F97997" w:rsidP="00D06338"/>
    <w:p w14:paraId="4F211341" w14:textId="327D3E3D" w:rsidR="00D06338" w:rsidRDefault="00D06338" w:rsidP="00D06338"/>
    <w:p w14:paraId="42EC801A" w14:textId="2FB5DD6B" w:rsidR="00D06338" w:rsidRDefault="00D06338" w:rsidP="00D06338"/>
    <w:p w14:paraId="46ED4A8B" w14:textId="77777777" w:rsidR="00833761" w:rsidRDefault="00833761" w:rsidP="00715100"/>
    <w:p w14:paraId="0C34E3C1" w14:textId="77777777" w:rsidR="00833761" w:rsidRDefault="00833761" w:rsidP="00715100"/>
    <w:p w14:paraId="25190F1B" w14:textId="77777777" w:rsidR="00833761" w:rsidRDefault="00833761" w:rsidP="00715100"/>
    <w:p w14:paraId="42EA16C8" w14:textId="77777777" w:rsidR="00833761" w:rsidRDefault="00833761" w:rsidP="00715100"/>
    <w:p w14:paraId="18B8A2C5" w14:textId="77777777" w:rsidR="00833761" w:rsidRDefault="00833761" w:rsidP="00715100"/>
    <w:p w14:paraId="58910EF2" w14:textId="77777777" w:rsidR="00833761" w:rsidRDefault="00833761" w:rsidP="00715100"/>
    <w:p w14:paraId="5B8EAD81" w14:textId="77777777" w:rsidR="00833761" w:rsidRDefault="00833761" w:rsidP="00715100"/>
    <w:p w14:paraId="0C2B6ADF" w14:textId="77777777" w:rsidR="00833761" w:rsidRDefault="00833761" w:rsidP="00715100"/>
    <w:p w14:paraId="054DA5D8" w14:textId="77777777" w:rsidR="00833761" w:rsidRDefault="00833761" w:rsidP="00715100"/>
    <w:p w14:paraId="42BB5123" w14:textId="77777777" w:rsidR="00833761" w:rsidRDefault="00833761" w:rsidP="00715100"/>
    <w:p w14:paraId="40BC97E5" w14:textId="77777777" w:rsidR="00833761" w:rsidRDefault="00833761" w:rsidP="00715100"/>
    <w:p w14:paraId="3299442B" w14:textId="77777777" w:rsidR="00833761" w:rsidRDefault="00833761" w:rsidP="00715100"/>
    <w:p w14:paraId="697CFE2E" w14:textId="77777777" w:rsidR="00833761" w:rsidRDefault="00833761" w:rsidP="00715100"/>
    <w:p w14:paraId="5D187F7F" w14:textId="77777777" w:rsidR="00833761" w:rsidRDefault="00833761" w:rsidP="00715100"/>
    <w:p w14:paraId="2795599A" w14:textId="49304343" w:rsidR="000E1431" w:rsidRDefault="00300607" w:rsidP="00CD2A02">
      <w:pPr>
        <w:pStyle w:val="Ttulo3"/>
      </w:pPr>
      <w:r w:rsidRPr="00253E43">
        <w:lastRenderedPageBreak/>
        <w:t>Diseño de movimiento de ventanas</w:t>
      </w:r>
      <w:bookmarkEnd w:id="141"/>
      <w:bookmarkEnd w:id="145"/>
      <w:bookmarkEnd w:id="146"/>
    </w:p>
    <w:p w14:paraId="6DC62350" w14:textId="39EE56D2" w:rsidR="00CD2A02" w:rsidRPr="00CD2A02" w:rsidRDefault="00CD2A02" w:rsidP="00CD2A02">
      <w:r>
        <w:rPr>
          <w:noProof/>
        </w:rPr>
        <w:drawing>
          <wp:inline distT="0" distB="0" distL="0" distR="0" wp14:anchorId="07857708" wp14:editId="4A00F821">
            <wp:extent cx="6371590" cy="3344545"/>
            <wp:effectExtent l="0" t="0" r="0" b="8255"/>
            <wp:docPr id="8245727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72767" name="Imagen 82457276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71590" cy="3344545"/>
                    </a:xfrm>
                    <a:prstGeom prst="rect">
                      <a:avLst/>
                    </a:prstGeom>
                  </pic:spPr>
                </pic:pic>
              </a:graphicData>
            </a:graphic>
          </wp:inline>
        </w:drawing>
      </w:r>
    </w:p>
    <w:p w14:paraId="38AA2471" w14:textId="68A2E874" w:rsidR="00CD2B6C" w:rsidRPr="00CD2B6C" w:rsidRDefault="00CD2B6C" w:rsidP="00CD2B6C"/>
    <w:p w14:paraId="6ADA83BF" w14:textId="06393BB8" w:rsidR="007968EB" w:rsidRPr="00700B80" w:rsidRDefault="00597FB2" w:rsidP="00F97997">
      <w:pPr>
        <w:spacing w:after="200"/>
        <w:jc w:val="left"/>
        <w:rPr>
          <w:rFonts w:asciiTheme="majorHAnsi" w:eastAsiaTheme="majorEastAsia" w:hAnsiTheme="majorHAnsi" w:cstheme="majorBidi"/>
          <w:b/>
          <w:color w:val="012639" w:themeColor="accent1" w:themeShade="7F"/>
        </w:rPr>
      </w:pPr>
      <w:r>
        <w:br w:type="page"/>
      </w:r>
      <w:r w:rsidR="00F776E5">
        <w:rPr>
          <w:noProof/>
          <w:lang w:eastAsia="es-ES"/>
        </w:rPr>
        <mc:AlternateContent>
          <mc:Choice Requires="wps">
            <w:drawing>
              <wp:anchor distT="0" distB="0" distL="114300" distR="114300" simplePos="0" relativeHeight="251669504" behindDoc="0" locked="0" layoutInCell="1" allowOverlap="1" wp14:anchorId="400C2738" wp14:editId="553FFDA5">
                <wp:simplePos x="0" y="0"/>
                <wp:positionH relativeFrom="column">
                  <wp:posOffset>3183890</wp:posOffset>
                </wp:positionH>
                <wp:positionV relativeFrom="paragraph">
                  <wp:posOffset>1948815</wp:posOffset>
                </wp:positionV>
                <wp:extent cx="305943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2E0DB210" w14:textId="2FF74EF8" w:rsidR="004E75F7" w:rsidRPr="003A1C6E" w:rsidRDefault="004E75F7" w:rsidP="00F776E5">
                            <w:pPr>
                              <w:pStyle w:val="Descripcin"/>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C2738" id="Cuadro de texto 26" o:spid="_x0000_s1053" type="#_x0000_t202" style="position:absolute;margin-left:250.7pt;margin-top:153.45pt;width:240.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" stroked="f">
                <v:textbox style="mso-fit-shape-to-text:t" inset="0,0,0,0">
                  <w:txbxContent>
                    <w:p w14:paraId="2E0DB210" w14:textId="2FF74EF8" w:rsidR="004E75F7" w:rsidRPr="003A1C6E" w:rsidRDefault="004E75F7" w:rsidP="00F776E5">
                      <w:pPr>
                        <w:pStyle w:val="Descripcin"/>
                        <w:rPr>
                          <w:sz w:val="24"/>
                          <w:szCs w:val="24"/>
                        </w:rPr>
                      </w:pPr>
                    </w:p>
                  </w:txbxContent>
                </v:textbox>
                <w10:wrap type="square"/>
              </v:shape>
            </w:pict>
          </mc:Fallback>
        </mc:AlternateContent>
      </w:r>
    </w:p>
    <w:p w14:paraId="33E82248" w14:textId="77777777" w:rsidR="003C0648" w:rsidRDefault="003C0648" w:rsidP="003C0648">
      <w:pPr>
        <w:rPr>
          <w:rFonts w:asciiTheme="majorHAnsi" w:eastAsiaTheme="majorEastAsia" w:hAnsiTheme="majorHAnsi" w:cstheme="majorBidi"/>
          <w:color w:val="061F57" w:themeColor="text2" w:themeShade="BF"/>
          <w:kern w:val="28"/>
        </w:rPr>
      </w:pPr>
      <w:r>
        <w:lastRenderedPageBreak/>
        <w:br w:type="page"/>
      </w:r>
    </w:p>
    <w:p w14:paraId="6B77E797" w14:textId="77777777" w:rsidR="00937301" w:rsidRPr="00253E43" w:rsidRDefault="006F5FBB" w:rsidP="00312CEF">
      <w:pPr>
        <w:pStyle w:val="Ttulo1"/>
        <w:jc w:val="center"/>
        <w:rPr>
          <w:sz w:val="144"/>
          <w:szCs w:val="144"/>
        </w:rPr>
      </w:pPr>
      <w:bookmarkStart w:id="147" w:name="_Toc49341857"/>
      <w:bookmarkStart w:id="148" w:name="_Toc182218987"/>
      <w:bookmarkStart w:id="149" w:name="_Toc182500165"/>
      <w:r w:rsidRPr="00253E43">
        <w:rPr>
          <w:sz w:val="144"/>
          <w:szCs w:val="144"/>
        </w:rPr>
        <w:lastRenderedPageBreak/>
        <w:t>Implementar el proyecto</w:t>
      </w:r>
      <w:bookmarkEnd w:id="147"/>
      <w:bookmarkEnd w:id="148"/>
      <w:bookmarkEnd w:id="149"/>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27CD82C6" w14:textId="77777777" w:rsidR="006E5A35" w:rsidRPr="00253E43" w:rsidRDefault="006E5A35" w:rsidP="006E5A35">
      <w:pPr>
        <w:pStyle w:val="Ttulo3"/>
      </w:pPr>
      <w:bookmarkStart w:id="150" w:name="_Toc49341830"/>
      <w:bookmarkStart w:id="151" w:name="_Toc182218978"/>
      <w:bookmarkStart w:id="152" w:name="_Toc182500155"/>
      <w:bookmarkStart w:id="153" w:name="_Toc49341858"/>
      <w:bookmarkStart w:id="154" w:name="_Toc182218988"/>
      <w:bookmarkStart w:id="155" w:name="_Toc182500166"/>
      <w:bookmarkStart w:id="156" w:name="_Ref230451774"/>
      <w:r w:rsidRPr="00253E43">
        <w:lastRenderedPageBreak/>
        <w:t>Sql de creación (MySQL)</w:t>
      </w:r>
      <w:bookmarkEnd w:id="150"/>
      <w:bookmarkEnd w:id="151"/>
      <w:bookmarkEnd w:id="152"/>
      <w:bookmarkEnd w:id="156"/>
    </w:p>
    <w:p w14:paraId="121E9B6E" w14:textId="77777777" w:rsidR="006E5A35" w:rsidRPr="00E575C2" w:rsidRDefault="006E5A35" w:rsidP="006E5A35">
      <w:pPr>
        <w:jc w:val="left"/>
      </w:pPr>
      <w:r w:rsidRPr="00E575C2">
        <w:t>-- --------------------------------------------------------</w:t>
      </w:r>
    </w:p>
    <w:p w14:paraId="3B3D98F6" w14:textId="77777777" w:rsidR="006E5A35" w:rsidRPr="00E575C2" w:rsidRDefault="006E5A35" w:rsidP="006E5A35">
      <w:pPr>
        <w:jc w:val="left"/>
      </w:pPr>
      <w:r w:rsidRPr="00E575C2">
        <w:t>-- Host:                         127.0.0.1</w:t>
      </w:r>
    </w:p>
    <w:p w14:paraId="4521F294" w14:textId="77777777" w:rsidR="006E5A35" w:rsidRPr="00E575C2" w:rsidRDefault="006E5A35" w:rsidP="006E5A35">
      <w:pPr>
        <w:jc w:val="left"/>
      </w:pPr>
      <w:r w:rsidRPr="00E575C2">
        <w:t>-- Versión del servidor:         10.4.24-MariaDB-1:10.4.24+maria~focal - mariadb.org binary distribution</w:t>
      </w:r>
    </w:p>
    <w:p w14:paraId="4263F01B" w14:textId="77777777" w:rsidR="006E5A35" w:rsidRPr="00E575C2" w:rsidRDefault="006E5A35" w:rsidP="006E5A35">
      <w:pPr>
        <w:jc w:val="left"/>
      </w:pPr>
      <w:r w:rsidRPr="00E575C2">
        <w:t>-- SO del servidor:              debian-linux-gnu</w:t>
      </w:r>
    </w:p>
    <w:p w14:paraId="0EFF1B92" w14:textId="77777777" w:rsidR="006E5A35" w:rsidRPr="00E575C2" w:rsidRDefault="006E5A35" w:rsidP="006E5A35">
      <w:pPr>
        <w:jc w:val="left"/>
      </w:pPr>
      <w:r w:rsidRPr="00E575C2">
        <w:t>-- HeidiSQL Versión:             12.6.0.6765</w:t>
      </w:r>
    </w:p>
    <w:p w14:paraId="6BD168C2" w14:textId="77777777" w:rsidR="006E5A35" w:rsidRPr="00E575C2" w:rsidRDefault="006E5A35" w:rsidP="006E5A35">
      <w:pPr>
        <w:jc w:val="left"/>
      </w:pPr>
      <w:r w:rsidRPr="00E575C2">
        <w:t>-- --------------------------------------------------------</w:t>
      </w:r>
    </w:p>
    <w:p w14:paraId="5BACC792" w14:textId="77777777" w:rsidR="006E5A35" w:rsidRPr="00E575C2" w:rsidRDefault="006E5A35" w:rsidP="006E5A35">
      <w:pPr>
        <w:jc w:val="left"/>
      </w:pPr>
    </w:p>
    <w:p w14:paraId="0E7117DD" w14:textId="77777777" w:rsidR="006E5A35" w:rsidRPr="00E575C2" w:rsidRDefault="006E5A35" w:rsidP="006E5A35">
      <w:pPr>
        <w:jc w:val="left"/>
      </w:pPr>
      <w:r w:rsidRPr="00E575C2">
        <w:t>/*!40101 SET @OLD_CHARACTER_SET_CLIENT=@@CHARACTER_SET_CLIENT */;</w:t>
      </w:r>
    </w:p>
    <w:p w14:paraId="23AD3B60" w14:textId="77777777" w:rsidR="006E5A35" w:rsidRPr="00175904" w:rsidRDefault="006E5A35" w:rsidP="006E5A35">
      <w:pPr>
        <w:jc w:val="left"/>
        <w:rPr>
          <w:lang w:val="en-GB"/>
        </w:rPr>
      </w:pPr>
      <w:r w:rsidRPr="00175904">
        <w:rPr>
          <w:lang w:val="en-GB"/>
        </w:rPr>
        <w:t>/*!40101 SET NAMES utf8 */;</w:t>
      </w:r>
    </w:p>
    <w:p w14:paraId="47CB8D4B" w14:textId="77777777" w:rsidR="006E5A35" w:rsidRPr="00175904" w:rsidRDefault="006E5A35" w:rsidP="006E5A35">
      <w:pPr>
        <w:jc w:val="left"/>
        <w:rPr>
          <w:lang w:val="en-GB"/>
        </w:rPr>
      </w:pPr>
      <w:r w:rsidRPr="00175904">
        <w:rPr>
          <w:lang w:val="en-GB"/>
        </w:rPr>
        <w:t>/*!50503 SET NAMES utf8mb4 */;</w:t>
      </w:r>
    </w:p>
    <w:p w14:paraId="66F851A8" w14:textId="77777777" w:rsidR="006E5A35" w:rsidRPr="00175904" w:rsidRDefault="006E5A35" w:rsidP="006E5A35">
      <w:pPr>
        <w:jc w:val="left"/>
        <w:rPr>
          <w:lang w:val="en-GB"/>
        </w:rPr>
      </w:pPr>
      <w:r w:rsidRPr="00175904">
        <w:rPr>
          <w:lang w:val="en-GB"/>
        </w:rPr>
        <w:t>/*!40103 SET @OLD_TIME_ZONE=@@TIME_ZONE */;</w:t>
      </w:r>
    </w:p>
    <w:p w14:paraId="5F618AF2" w14:textId="77777777" w:rsidR="006E5A35" w:rsidRPr="00175904" w:rsidRDefault="006E5A35" w:rsidP="006E5A35">
      <w:pPr>
        <w:jc w:val="left"/>
        <w:rPr>
          <w:lang w:val="en-GB"/>
        </w:rPr>
      </w:pPr>
      <w:r w:rsidRPr="00175904">
        <w:rPr>
          <w:lang w:val="en-GB"/>
        </w:rPr>
        <w:t>/*!40103 SET TIME_ZONE='+00:00' */;</w:t>
      </w:r>
    </w:p>
    <w:p w14:paraId="3C1C5BDA" w14:textId="77777777" w:rsidR="006E5A35" w:rsidRPr="00175904" w:rsidRDefault="006E5A35" w:rsidP="006E5A35">
      <w:pPr>
        <w:jc w:val="left"/>
        <w:rPr>
          <w:lang w:val="en-GB"/>
        </w:rPr>
      </w:pPr>
      <w:r w:rsidRPr="00175904">
        <w:rPr>
          <w:lang w:val="en-GB"/>
        </w:rPr>
        <w:t>/*!40014 SET @OLD_FOREIGN_KEY_CHECKS=@@FOREIGN_KEY_CHECKS, FOREIGN_KEY_CHECKS=0 */;</w:t>
      </w:r>
    </w:p>
    <w:p w14:paraId="26FC904A" w14:textId="77777777" w:rsidR="006E5A35" w:rsidRPr="00175904" w:rsidRDefault="006E5A35" w:rsidP="006E5A35">
      <w:pPr>
        <w:jc w:val="left"/>
        <w:rPr>
          <w:lang w:val="en-GB"/>
        </w:rPr>
      </w:pPr>
      <w:r w:rsidRPr="00175904">
        <w:rPr>
          <w:lang w:val="en-GB"/>
        </w:rPr>
        <w:t>/*!40101 SET @OLD_SQL_MODE=@@SQL_MODE, SQL_MODE='NO_AUTO_VALUE_ON_ZERO' */;</w:t>
      </w:r>
    </w:p>
    <w:p w14:paraId="42383568" w14:textId="77777777" w:rsidR="006E5A35" w:rsidRPr="00175904" w:rsidRDefault="006E5A35" w:rsidP="006E5A35">
      <w:pPr>
        <w:jc w:val="left"/>
        <w:rPr>
          <w:lang w:val="en-GB"/>
        </w:rPr>
      </w:pPr>
      <w:r w:rsidRPr="00175904">
        <w:rPr>
          <w:lang w:val="en-GB"/>
        </w:rPr>
        <w:t>/*!40111 SET @OLD_SQL_NOTES=@@SQL_NOTES, SQL_NOTES=0 */;</w:t>
      </w:r>
    </w:p>
    <w:p w14:paraId="0165BE69" w14:textId="77777777" w:rsidR="006E5A35" w:rsidRPr="00175904" w:rsidRDefault="006E5A35" w:rsidP="006E5A35">
      <w:pPr>
        <w:jc w:val="left"/>
        <w:rPr>
          <w:lang w:val="en-GB"/>
        </w:rPr>
      </w:pPr>
    </w:p>
    <w:p w14:paraId="37467DA3" w14:textId="77777777" w:rsidR="006E5A35" w:rsidRPr="00E575C2" w:rsidRDefault="006E5A35" w:rsidP="006E5A35">
      <w:pPr>
        <w:jc w:val="left"/>
      </w:pPr>
      <w:r w:rsidRPr="00E575C2">
        <w:t>-- Volcando estructura para tabla guardias.aulas</w:t>
      </w:r>
    </w:p>
    <w:p w14:paraId="264EB899" w14:textId="77777777" w:rsidR="006E5A35" w:rsidRPr="00175904" w:rsidRDefault="006E5A35" w:rsidP="006E5A35">
      <w:pPr>
        <w:jc w:val="left"/>
        <w:rPr>
          <w:lang w:val="en-GB"/>
        </w:rPr>
      </w:pPr>
      <w:r w:rsidRPr="00175904">
        <w:rPr>
          <w:lang w:val="en-GB"/>
        </w:rPr>
        <w:t>CREATE TABLE IF NOT EXISTS `aulas` (</w:t>
      </w:r>
    </w:p>
    <w:p w14:paraId="350C977B" w14:textId="77777777" w:rsidR="006E5A35" w:rsidRPr="00175904" w:rsidRDefault="006E5A35" w:rsidP="006E5A35">
      <w:pPr>
        <w:jc w:val="left"/>
        <w:rPr>
          <w:lang w:val="en-GB"/>
        </w:rPr>
      </w:pPr>
      <w:r w:rsidRPr="00175904">
        <w:rPr>
          <w:lang w:val="en-GB"/>
        </w:rPr>
        <w:t xml:space="preserve">  `nombre` </w:t>
      </w:r>
      <w:r>
        <w:rPr>
          <w:lang w:val="en-GB"/>
        </w:rPr>
        <w:t xml:space="preserve">varchar(100) </w:t>
      </w:r>
      <w:r w:rsidRPr="00175904">
        <w:rPr>
          <w:lang w:val="en-GB"/>
        </w:rPr>
        <w:t>COLLATE utf8_spanish2_ci NOT NULL,</w:t>
      </w:r>
    </w:p>
    <w:p w14:paraId="3F1C119D" w14:textId="77777777" w:rsidR="006E5A35" w:rsidRPr="00175904" w:rsidRDefault="006E5A35" w:rsidP="006E5A35">
      <w:pPr>
        <w:jc w:val="left"/>
        <w:rPr>
          <w:lang w:val="en-GB"/>
        </w:rPr>
      </w:pPr>
      <w:r w:rsidRPr="00175904">
        <w:rPr>
          <w:lang w:val="en-GB"/>
        </w:rPr>
        <w:t xml:space="preserve">  PRIMARY KEY (`nombre`)</w:t>
      </w:r>
    </w:p>
    <w:p w14:paraId="32DC9C43" w14:textId="77777777" w:rsidR="006E5A35" w:rsidRPr="00175904" w:rsidRDefault="006E5A35" w:rsidP="006E5A35">
      <w:pPr>
        <w:jc w:val="left"/>
        <w:rPr>
          <w:lang w:val="en-GB"/>
        </w:rPr>
      </w:pPr>
      <w:r w:rsidRPr="00175904">
        <w:rPr>
          <w:lang w:val="en-GB"/>
        </w:rPr>
        <w:t>) ENGINE=InnoDB DEFAULT CHARSET=utf8 COLLATE=utf8_spanish2_ci;</w:t>
      </w:r>
    </w:p>
    <w:p w14:paraId="54638337" w14:textId="77777777" w:rsidR="006E5A35" w:rsidRPr="00175904" w:rsidRDefault="006E5A35" w:rsidP="006E5A35">
      <w:pPr>
        <w:jc w:val="left"/>
        <w:rPr>
          <w:lang w:val="en-GB"/>
        </w:rPr>
      </w:pPr>
    </w:p>
    <w:p w14:paraId="08ADBCC3" w14:textId="77777777" w:rsidR="006E5A35" w:rsidRPr="00E575C2" w:rsidRDefault="006E5A35" w:rsidP="006E5A35">
      <w:pPr>
        <w:jc w:val="left"/>
      </w:pPr>
      <w:r w:rsidRPr="00E575C2">
        <w:t>-- Volcando estructura para tabla guardias.cursos</w:t>
      </w:r>
    </w:p>
    <w:p w14:paraId="0C2F27E9" w14:textId="77777777" w:rsidR="006E5A35" w:rsidRPr="00175904" w:rsidRDefault="006E5A35" w:rsidP="006E5A35">
      <w:pPr>
        <w:jc w:val="left"/>
        <w:rPr>
          <w:lang w:val="en-GB"/>
        </w:rPr>
      </w:pPr>
      <w:r w:rsidRPr="00175904">
        <w:rPr>
          <w:lang w:val="en-GB"/>
        </w:rPr>
        <w:t>CREATE TABLE IF NOT EXISTS `cursos` (</w:t>
      </w:r>
    </w:p>
    <w:p w14:paraId="081AC96C" w14:textId="77777777" w:rsidR="006E5A35" w:rsidRPr="00175904" w:rsidRDefault="006E5A35" w:rsidP="006E5A35">
      <w:pPr>
        <w:jc w:val="left"/>
        <w:rPr>
          <w:lang w:val="en-GB"/>
        </w:rPr>
      </w:pPr>
      <w:r w:rsidRPr="00175904">
        <w:rPr>
          <w:lang w:val="en-GB"/>
        </w:rPr>
        <w:t xml:space="preserve">  `nombre` </w:t>
      </w:r>
      <w:r>
        <w:rPr>
          <w:lang w:val="en-GB"/>
        </w:rPr>
        <w:t xml:space="preserve">varchar(100) </w:t>
      </w:r>
      <w:r w:rsidRPr="00175904">
        <w:rPr>
          <w:lang w:val="en-GB"/>
        </w:rPr>
        <w:t>COLLATE utf8_spanish2_ci NOT NULL,</w:t>
      </w:r>
    </w:p>
    <w:p w14:paraId="06ADFB6C" w14:textId="77777777" w:rsidR="006E5A35" w:rsidRPr="00175904" w:rsidRDefault="006E5A35" w:rsidP="006E5A35">
      <w:pPr>
        <w:jc w:val="left"/>
        <w:rPr>
          <w:lang w:val="en-GB"/>
        </w:rPr>
      </w:pPr>
      <w:r w:rsidRPr="00175904">
        <w:rPr>
          <w:lang w:val="en-GB"/>
        </w:rPr>
        <w:t xml:space="preserve">  PRIMARY KEY (`nombre`)</w:t>
      </w:r>
    </w:p>
    <w:p w14:paraId="5B9300C6" w14:textId="77777777" w:rsidR="006E5A35" w:rsidRPr="00175904" w:rsidRDefault="006E5A35" w:rsidP="006E5A35">
      <w:pPr>
        <w:jc w:val="left"/>
        <w:rPr>
          <w:lang w:val="en-GB"/>
        </w:rPr>
      </w:pPr>
      <w:r w:rsidRPr="00175904">
        <w:rPr>
          <w:lang w:val="en-GB"/>
        </w:rPr>
        <w:t>) ENGINE=InnoDB DEFAULT CHARSET=utf8 COLLATE=utf8_spanish2_ci;</w:t>
      </w:r>
    </w:p>
    <w:p w14:paraId="3191A205" w14:textId="77777777" w:rsidR="006E5A35" w:rsidRPr="00175904" w:rsidRDefault="006E5A35" w:rsidP="006E5A35">
      <w:pPr>
        <w:jc w:val="left"/>
        <w:rPr>
          <w:lang w:val="en-GB"/>
        </w:rPr>
      </w:pPr>
    </w:p>
    <w:p w14:paraId="3B01577C" w14:textId="77777777" w:rsidR="006E5A35" w:rsidRPr="00E575C2" w:rsidRDefault="006E5A35" w:rsidP="006E5A35">
      <w:pPr>
        <w:jc w:val="left"/>
      </w:pPr>
      <w:r w:rsidRPr="00E575C2">
        <w:t>-- Volcando estructura para tabla guardias.guardias</w:t>
      </w:r>
    </w:p>
    <w:p w14:paraId="3D85F655" w14:textId="77777777" w:rsidR="006E5A35" w:rsidRPr="00175904" w:rsidRDefault="006E5A35" w:rsidP="006E5A35">
      <w:pPr>
        <w:jc w:val="left"/>
        <w:rPr>
          <w:lang w:val="en-GB"/>
        </w:rPr>
      </w:pPr>
      <w:r w:rsidRPr="00175904">
        <w:rPr>
          <w:lang w:val="en-GB"/>
        </w:rPr>
        <w:t>CREATE TABLE IF NOT EXISTS `guardias` (</w:t>
      </w:r>
    </w:p>
    <w:p w14:paraId="5747DCE4" w14:textId="77777777" w:rsidR="006E5A35" w:rsidRPr="00175904" w:rsidRDefault="006E5A35" w:rsidP="006E5A35">
      <w:pPr>
        <w:jc w:val="left"/>
        <w:rPr>
          <w:lang w:val="en-GB"/>
        </w:rPr>
      </w:pPr>
      <w:r w:rsidRPr="00175904">
        <w:rPr>
          <w:lang w:val="en-GB"/>
        </w:rPr>
        <w:t xml:space="preserve">  `id` </w:t>
      </w:r>
      <w:r>
        <w:rPr>
          <w:lang w:val="en-GB"/>
        </w:rPr>
        <w:t xml:space="preserve">varchar(100) </w:t>
      </w:r>
      <w:r w:rsidRPr="00175904">
        <w:rPr>
          <w:lang w:val="en-GB"/>
        </w:rPr>
        <w:t>COLLATE utf8_spanish2_ci NOT NULL,</w:t>
      </w:r>
    </w:p>
    <w:p w14:paraId="7AF1F1A3" w14:textId="77777777" w:rsidR="006E5A35" w:rsidRPr="00175904" w:rsidRDefault="006E5A35" w:rsidP="006E5A35">
      <w:pPr>
        <w:jc w:val="left"/>
        <w:rPr>
          <w:lang w:val="en-GB"/>
        </w:rPr>
      </w:pPr>
      <w:r w:rsidRPr="00175904">
        <w:rPr>
          <w:lang w:val="en-GB"/>
        </w:rPr>
        <w:t xml:space="preserve">  `dia` date NOT NULL,</w:t>
      </w:r>
    </w:p>
    <w:p w14:paraId="2ED0001D" w14:textId="77777777" w:rsidR="006E5A35" w:rsidRPr="00175904" w:rsidRDefault="006E5A35" w:rsidP="006E5A35">
      <w:pPr>
        <w:jc w:val="left"/>
        <w:rPr>
          <w:lang w:val="en-GB"/>
        </w:rPr>
      </w:pPr>
      <w:r w:rsidRPr="00175904">
        <w:rPr>
          <w:lang w:val="en-GB"/>
        </w:rPr>
        <w:t xml:space="preserve">  `hora` </w:t>
      </w:r>
      <w:r>
        <w:rPr>
          <w:lang w:val="en-GB"/>
        </w:rPr>
        <w:t xml:space="preserve">varchar(100) </w:t>
      </w:r>
      <w:r w:rsidRPr="00175904">
        <w:rPr>
          <w:lang w:val="en-GB"/>
        </w:rPr>
        <w:t>COLLATE utf8_spanish2_ci NOT NULL DEFAULT '',</w:t>
      </w:r>
    </w:p>
    <w:p w14:paraId="7CA122C9" w14:textId="77777777" w:rsidR="006E5A35" w:rsidRPr="00175904" w:rsidRDefault="006E5A35" w:rsidP="006E5A35">
      <w:pPr>
        <w:jc w:val="left"/>
        <w:rPr>
          <w:lang w:val="en-GB"/>
        </w:rPr>
      </w:pPr>
      <w:r w:rsidRPr="00175904">
        <w:rPr>
          <w:lang w:val="en-GB"/>
        </w:rPr>
        <w:t xml:space="preserve">  `curso` </w:t>
      </w:r>
      <w:r>
        <w:rPr>
          <w:lang w:val="en-GB"/>
        </w:rPr>
        <w:t xml:space="preserve">varchar(100) </w:t>
      </w:r>
      <w:r w:rsidRPr="00175904">
        <w:rPr>
          <w:lang w:val="en-GB"/>
        </w:rPr>
        <w:t>COLLATE utf8_spanish2_ci NOT NULL DEFAULT '',</w:t>
      </w:r>
    </w:p>
    <w:p w14:paraId="4CC07972" w14:textId="77777777" w:rsidR="006E5A35" w:rsidRPr="00175904" w:rsidRDefault="006E5A35" w:rsidP="006E5A35">
      <w:pPr>
        <w:jc w:val="left"/>
        <w:rPr>
          <w:lang w:val="en-GB"/>
        </w:rPr>
      </w:pPr>
      <w:r w:rsidRPr="00175904">
        <w:rPr>
          <w:lang w:val="en-GB"/>
        </w:rPr>
        <w:t xml:space="preserve">  `aula` </w:t>
      </w:r>
      <w:r>
        <w:rPr>
          <w:lang w:val="en-GB"/>
        </w:rPr>
        <w:t xml:space="preserve">varchar(100) </w:t>
      </w:r>
      <w:r w:rsidRPr="00175904">
        <w:rPr>
          <w:lang w:val="en-GB"/>
        </w:rPr>
        <w:t>COLLATE utf8_spanish2_ci NOT NULL DEFAULT '',</w:t>
      </w:r>
    </w:p>
    <w:p w14:paraId="0EFFF125" w14:textId="77777777" w:rsidR="006E5A35" w:rsidRPr="00175904" w:rsidRDefault="006E5A35" w:rsidP="006E5A35">
      <w:pPr>
        <w:jc w:val="left"/>
        <w:rPr>
          <w:lang w:val="en-GB"/>
        </w:rPr>
      </w:pPr>
      <w:r w:rsidRPr="00175904">
        <w:rPr>
          <w:lang w:val="en-GB"/>
        </w:rPr>
        <w:t xml:space="preserve">  `tarea` varchar(1) COLLATE utf8_spanish2_ci NOT NULL DEFAULT 'N',</w:t>
      </w:r>
    </w:p>
    <w:p w14:paraId="0BD2CD0B" w14:textId="77777777" w:rsidR="006E5A35" w:rsidRPr="00175904" w:rsidRDefault="006E5A35" w:rsidP="006E5A35">
      <w:pPr>
        <w:jc w:val="left"/>
        <w:rPr>
          <w:lang w:val="en-GB"/>
        </w:rPr>
      </w:pPr>
      <w:r w:rsidRPr="00175904">
        <w:rPr>
          <w:lang w:val="en-GB"/>
        </w:rPr>
        <w:t xml:space="preserve">  `ficheros` mediumtext COLLATE utf8_spanish2_ci DEFAULT NULL,</w:t>
      </w:r>
    </w:p>
    <w:p w14:paraId="3110E61B" w14:textId="77777777" w:rsidR="006E5A35" w:rsidRPr="00175904" w:rsidRDefault="006E5A35" w:rsidP="006E5A35">
      <w:pPr>
        <w:jc w:val="left"/>
        <w:rPr>
          <w:lang w:val="en-GB"/>
        </w:rPr>
      </w:pPr>
      <w:r w:rsidRPr="00175904">
        <w:rPr>
          <w:lang w:val="en-GB"/>
        </w:rPr>
        <w:t xml:space="preserve">  PRIMARY KEY (`id`,`dia`,`hora`),</w:t>
      </w:r>
    </w:p>
    <w:p w14:paraId="70585BBE" w14:textId="77777777" w:rsidR="006E5A35" w:rsidRPr="00E575C2" w:rsidRDefault="006E5A35" w:rsidP="006E5A35">
      <w:pPr>
        <w:jc w:val="left"/>
      </w:pPr>
      <w:r w:rsidRPr="00175904">
        <w:rPr>
          <w:lang w:val="en-GB"/>
        </w:rPr>
        <w:t xml:space="preserve">  </w:t>
      </w:r>
      <w:r w:rsidRPr="00E575C2">
        <w:t>KEY `FK_horas` (`hora`),</w:t>
      </w:r>
    </w:p>
    <w:p w14:paraId="08C4823C" w14:textId="77777777" w:rsidR="006E5A35" w:rsidRPr="00E575C2" w:rsidRDefault="006E5A35" w:rsidP="006E5A35">
      <w:pPr>
        <w:jc w:val="left"/>
      </w:pPr>
      <w:r w:rsidRPr="00E575C2">
        <w:t xml:space="preserve">  KEY `FK_curso` (`curso`),</w:t>
      </w:r>
    </w:p>
    <w:p w14:paraId="75C4F529" w14:textId="77777777" w:rsidR="006E5A35" w:rsidRPr="00175904" w:rsidRDefault="006E5A35" w:rsidP="006E5A35">
      <w:pPr>
        <w:jc w:val="left"/>
        <w:rPr>
          <w:lang w:val="en-GB"/>
        </w:rPr>
      </w:pPr>
      <w:r w:rsidRPr="00E575C2">
        <w:t xml:space="preserve">  </w:t>
      </w:r>
      <w:r w:rsidRPr="00175904">
        <w:rPr>
          <w:lang w:val="en-GB"/>
        </w:rPr>
        <w:t>KEY `FK_aulas` (`aula`),</w:t>
      </w:r>
    </w:p>
    <w:p w14:paraId="1FFE1D08" w14:textId="77777777" w:rsidR="006E5A35" w:rsidRPr="00175904" w:rsidRDefault="006E5A35" w:rsidP="006E5A35">
      <w:pPr>
        <w:jc w:val="left"/>
        <w:rPr>
          <w:lang w:val="en-GB"/>
        </w:rPr>
      </w:pPr>
      <w:r w:rsidRPr="00175904">
        <w:rPr>
          <w:lang w:val="en-GB"/>
        </w:rPr>
        <w:lastRenderedPageBreak/>
        <w:t xml:space="preserve">  CONSTRAINT `FK_aulas` FOREIGN KEY (`aula`) REFERENCES `aulas` (`nombre`) ON DELETE NO ACTION ON UPDATE NO ACTION,</w:t>
      </w:r>
    </w:p>
    <w:p w14:paraId="72AC8E8D" w14:textId="77777777" w:rsidR="006E5A35" w:rsidRPr="00175904" w:rsidRDefault="006E5A35" w:rsidP="006E5A35">
      <w:pPr>
        <w:jc w:val="left"/>
        <w:rPr>
          <w:lang w:val="en-GB"/>
        </w:rPr>
      </w:pPr>
      <w:r w:rsidRPr="00175904">
        <w:rPr>
          <w:lang w:val="en-GB"/>
        </w:rPr>
        <w:t xml:space="preserve">  CONSTRAINT `FK_curso` FOREIGN KEY (`curso`) REFERENCES `cursos` (`nombre`) ON DELETE NO ACTION ON UPDATE NO ACTION,</w:t>
      </w:r>
    </w:p>
    <w:p w14:paraId="60E59E79" w14:textId="77777777" w:rsidR="006E5A35" w:rsidRPr="00175904" w:rsidRDefault="006E5A35" w:rsidP="006E5A35">
      <w:pPr>
        <w:jc w:val="left"/>
        <w:rPr>
          <w:lang w:val="en-GB"/>
        </w:rPr>
      </w:pPr>
      <w:r w:rsidRPr="00175904">
        <w:rPr>
          <w:lang w:val="en-GB"/>
        </w:rPr>
        <w:t xml:space="preserve">  CONSTRAINT `FK_horas` FOREIGN KEY (`hora`) REFERENCES `horas` (`nombre`) ON DELETE NO ACTION ON UPDATE NO ACTION</w:t>
      </w:r>
    </w:p>
    <w:p w14:paraId="63FD6D7C" w14:textId="77777777" w:rsidR="006E5A35" w:rsidRPr="00175904" w:rsidRDefault="006E5A35" w:rsidP="006E5A35">
      <w:pPr>
        <w:jc w:val="left"/>
        <w:rPr>
          <w:lang w:val="en-GB"/>
        </w:rPr>
      </w:pPr>
      <w:r w:rsidRPr="00175904">
        <w:rPr>
          <w:lang w:val="en-GB"/>
        </w:rPr>
        <w:t>) ENGINE=InnoDB DEFAULT CHARSET=utf8 COLLATE=utf8_spanish2_ci;</w:t>
      </w:r>
    </w:p>
    <w:p w14:paraId="0C5E0C9C" w14:textId="77777777" w:rsidR="006E5A35" w:rsidRPr="00175904" w:rsidRDefault="006E5A35" w:rsidP="006E5A35">
      <w:pPr>
        <w:jc w:val="left"/>
        <w:rPr>
          <w:lang w:val="en-GB"/>
        </w:rPr>
      </w:pPr>
    </w:p>
    <w:p w14:paraId="0F1678FE" w14:textId="77777777" w:rsidR="006E5A35" w:rsidRPr="00E575C2" w:rsidRDefault="006E5A35" w:rsidP="006E5A35">
      <w:pPr>
        <w:jc w:val="left"/>
      </w:pPr>
      <w:r w:rsidRPr="00E575C2">
        <w:t>-- Volcando estructura para tabla guardias.horas</w:t>
      </w:r>
    </w:p>
    <w:p w14:paraId="6C2C6437" w14:textId="77777777" w:rsidR="006E5A35" w:rsidRPr="00175904" w:rsidRDefault="006E5A35" w:rsidP="006E5A35">
      <w:pPr>
        <w:jc w:val="left"/>
        <w:rPr>
          <w:lang w:val="en-GB"/>
        </w:rPr>
      </w:pPr>
      <w:r w:rsidRPr="00175904">
        <w:rPr>
          <w:lang w:val="en-GB"/>
        </w:rPr>
        <w:t>CREATE TABLE IF NOT EXISTS `horas` (</w:t>
      </w:r>
    </w:p>
    <w:p w14:paraId="7E0D77CE" w14:textId="77777777" w:rsidR="006E5A35" w:rsidRPr="00175904" w:rsidRDefault="006E5A35" w:rsidP="006E5A35">
      <w:pPr>
        <w:jc w:val="left"/>
        <w:rPr>
          <w:lang w:val="en-GB"/>
        </w:rPr>
      </w:pPr>
      <w:r w:rsidRPr="00175904">
        <w:rPr>
          <w:lang w:val="en-GB"/>
        </w:rPr>
        <w:t xml:space="preserve">  `nombre` </w:t>
      </w:r>
      <w:r>
        <w:rPr>
          <w:lang w:val="en-GB"/>
        </w:rPr>
        <w:t xml:space="preserve">varchar(100) </w:t>
      </w:r>
      <w:r w:rsidRPr="00175904">
        <w:rPr>
          <w:lang w:val="en-GB"/>
        </w:rPr>
        <w:t>COLLATE utf8_spanish2_ci NOT NULL,</w:t>
      </w:r>
    </w:p>
    <w:p w14:paraId="65BA1457" w14:textId="77777777" w:rsidR="006E5A35" w:rsidRPr="00175904" w:rsidRDefault="006E5A35" w:rsidP="006E5A35">
      <w:pPr>
        <w:jc w:val="left"/>
        <w:rPr>
          <w:lang w:val="en-GB"/>
        </w:rPr>
      </w:pPr>
      <w:r w:rsidRPr="00175904">
        <w:rPr>
          <w:lang w:val="en-GB"/>
        </w:rPr>
        <w:t xml:space="preserve">  PRIMARY KEY (`nombre`)</w:t>
      </w:r>
    </w:p>
    <w:p w14:paraId="2EAB4D36" w14:textId="77777777" w:rsidR="006E5A35" w:rsidRPr="00175904" w:rsidRDefault="006E5A35" w:rsidP="006E5A35">
      <w:pPr>
        <w:jc w:val="left"/>
        <w:rPr>
          <w:lang w:val="en-GB"/>
        </w:rPr>
      </w:pPr>
      <w:r w:rsidRPr="00175904">
        <w:rPr>
          <w:lang w:val="en-GB"/>
        </w:rPr>
        <w:t>) ENGINE=InnoDB DEFAULT CHARSET=utf8 COLLATE=utf8_spanish2_ci;</w:t>
      </w:r>
    </w:p>
    <w:p w14:paraId="7CBDD0E7" w14:textId="77777777" w:rsidR="006E5A35" w:rsidRPr="00175904" w:rsidRDefault="006E5A35" w:rsidP="006E5A35">
      <w:pPr>
        <w:jc w:val="left"/>
        <w:rPr>
          <w:lang w:val="en-GB"/>
        </w:rPr>
      </w:pPr>
    </w:p>
    <w:p w14:paraId="19042847" w14:textId="77777777" w:rsidR="006E5A35" w:rsidRPr="00E575C2" w:rsidRDefault="006E5A35" w:rsidP="006E5A35">
      <w:pPr>
        <w:jc w:val="left"/>
      </w:pPr>
      <w:r w:rsidRPr="00E575C2">
        <w:t>-- Volcando estructura para tabla guardias.profesores</w:t>
      </w:r>
    </w:p>
    <w:p w14:paraId="4F89F718" w14:textId="77777777" w:rsidR="006E5A35" w:rsidRPr="00175904" w:rsidRDefault="006E5A35" w:rsidP="006E5A35">
      <w:pPr>
        <w:jc w:val="left"/>
        <w:rPr>
          <w:lang w:val="en-GB"/>
        </w:rPr>
      </w:pPr>
      <w:r w:rsidRPr="00175904">
        <w:rPr>
          <w:lang w:val="en-GB"/>
        </w:rPr>
        <w:t>CREATE TABLE IF NOT EXISTS `profesores` (</w:t>
      </w:r>
    </w:p>
    <w:p w14:paraId="7AD9429C" w14:textId="77777777" w:rsidR="006E5A35" w:rsidRPr="00175904" w:rsidRDefault="006E5A35" w:rsidP="006E5A35">
      <w:pPr>
        <w:jc w:val="left"/>
        <w:rPr>
          <w:lang w:val="en-GB"/>
        </w:rPr>
      </w:pPr>
      <w:r w:rsidRPr="00175904">
        <w:rPr>
          <w:lang w:val="en-GB"/>
        </w:rPr>
        <w:t xml:space="preserve">  `id` </w:t>
      </w:r>
      <w:r>
        <w:rPr>
          <w:lang w:val="en-GB"/>
        </w:rPr>
        <w:t xml:space="preserve">varchar(100) </w:t>
      </w:r>
      <w:r w:rsidRPr="00175904">
        <w:rPr>
          <w:lang w:val="en-GB"/>
        </w:rPr>
        <w:t>COLLATE utf8_spanish2_ci NOT NULL,</w:t>
      </w:r>
    </w:p>
    <w:p w14:paraId="7BDD5447" w14:textId="77777777" w:rsidR="006E5A35" w:rsidRPr="00175904" w:rsidRDefault="006E5A35" w:rsidP="006E5A35">
      <w:pPr>
        <w:jc w:val="left"/>
        <w:rPr>
          <w:lang w:val="en-GB"/>
        </w:rPr>
      </w:pPr>
      <w:r w:rsidRPr="00175904">
        <w:rPr>
          <w:lang w:val="en-GB"/>
        </w:rPr>
        <w:t xml:space="preserve">  `nombre` varchar(255) COLLATE utf8_spanish2_ci NOT NULL,</w:t>
      </w:r>
    </w:p>
    <w:p w14:paraId="74F72080" w14:textId="77777777" w:rsidR="006E5A35" w:rsidRPr="00175904" w:rsidRDefault="006E5A35" w:rsidP="006E5A35">
      <w:pPr>
        <w:jc w:val="left"/>
        <w:rPr>
          <w:lang w:val="en-GB"/>
        </w:rPr>
      </w:pPr>
      <w:r w:rsidRPr="00175904">
        <w:rPr>
          <w:lang w:val="en-GB"/>
        </w:rPr>
        <w:t xml:space="preserve">  `apellidos` varchar(255) COLLATE utf8_spanish2_ci NOT NULL,</w:t>
      </w:r>
    </w:p>
    <w:p w14:paraId="47A6C051" w14:textId="77777777" w:rsidR="006E5A35" w:rsidRPr="00175904" w:rsidRDefault="006E5A35" w:rsidP="006E5A35">
      <w:pPr>
        <w:jc w:val="left"/>
        <w:rPr>
          <w:lang w:val="en-GB"/>
        </w:rPr>
      </w:pPr>
      <w:r w:rsidRPr="00175904">
        <w:rPr>
          <w:lang w:val="en-GB"/>
        </w:rPr>
        <w:t xml:space="preserve">  `clave` varchar(255) COLLATE utf8_spanish2_ci NOT NULL,</w:t>
      </w:r>
    </w:p>
    <w:p w14:paraId="632CB9F7" w14:textId="77777777" w:rsidR="006E5A35" w:rsidRPr="00175904" w:rsidRDefault="006E5A35" w:rsidP="006E5A35">
      <w:pPr>
        <w:jc w:val="left"/>
        <w:rPr>
          <w:lang w:val="en-GB"/>
        </w:rPr>
      </w:pPr>
      <w:r w:rsidRPr="00175904">
        <w:rPr>
          <w:lang w:val="en-GB"/>
        </w:rPr>
        <w:t xml:space="preserve">  PRIMARY KEY (`id`)</w:t>
      </w:r>
    </w:p>
    <w:p w14:paraId="45E73111" w14:textId="77777777" w:rsidR="006E5A35" w:rsidRPr="00175904" w:rsidRDefault="006E5A35" w:rsidP="006E5A35">
      <w:pPr>
        <w:jc w:val="left"/>
        <w:rPr>
          <w:lang w:val="en-GB"/>
        </w:rPr>
      </w:pPr>
      <w:r w:rsidRPr="00175904">
        <w:rPr>
          <w:lang w:val="en-GB"/>
        </w:rPr>
        <w:t>) ENGINE=InnoDB DEFAULT CHARSET=utf8 COLLATE=utf8_spanish2_ci;</w:t>
      </w:r>
    </w:p>
    <w:p w14:paraId="51522813" w14:textId="77777777" w:rsidR="006E5A35" w:rsidRPr="00175904" w:rsidRDefault="006E5A35" w:rsidP="006E5A35">
      <w:pPr>
        <w:jc w:val="left"/>
        <w:rPr>
          <w:lang w:val="en-GB"/>
        </w:rPr>
      </w:pPr>
    </w:p>
    <w:p w14:paraId="57D84501" w14:textId="77777777" w:rsidR="006E5A35" w:rsidRPr="00175904" w:rsidRDefault="006E5A35" w:rsidP="006E5A35">
      <w:pPr>
        <w:jc w:val="left"/>
        <w:rPr>
          <w:lang w:val="en-GB"/>
        </w:rPr>
      </w:pPr>
      <w:r w:rsidRPr="00175904">
        <w:rPr>
          <w:lang w:val="en-GB"/>
        </w:rPr>
        <w:t>/*!40103 SET TIME_ZONE=IFNULL(@OLD_TIME_ZONE, 'system') */;</w:t>
      </w:r>
    </w:p>
    <w:p w14:paraId="1EDC2AFB" w14:textId="77777777" w:rsidR="006E5A35" w:rsidRPr="00175904" w:rsidRDefault="006E5A35" w:rsidP="006E5A35">
      <w:pPr>
        <w:jc w:val="left"/>
        <w:rPr>
          <w:lang w:val="en-GB"/>
        </w:rPr>
      </w:pPr>
      <w:r w:rsidRPr="00175904">
        <w:rPr>
          <w:lang w:val="en-GB"/>
        </w:rPr>
        <w:t>/*!40101 SET SQL_MODE=IFNULL(@OLD_SQL_MODE, '') */;</w:t>
      </w:r>
    </w:p>
    <w:p w14:paraId="7F699D12" w14:textId="77777777" w:rsidR="006E5A35" w:rsidRPr="00175904" w:rsidRDefault="006E5A35" w:rsidP="006E5A35">
      <w:pPr>
        <w:jc w:val="left"/>
        <w:rPr>
          <w:lang w:val="en-GB"/>
        </w:rPr>
      </w:pPr>
      <w:r w:rsidRPr="00175904">
        <w:rPr>
          <w:lang w:val="en-GB"/>
        </w:rPr>
        <w:t>/*!40014 SET FOREIGN_KEY_CHECKS=IFNULL(@OLD_FOREIGN_KEY_CHECKS, 1) */;</w:t>
      </w:r>
    </w:p>
    <w:p w14:paraId="11BBBD18" w14:textId="77777777" w:rsidR="006E5A35" w:rsidRPr="00175904" w:rsidRDefault="006E5A35" w:rsidP="006E5A35">
      <w:pPr>
        <w:jc w:val="left"/>
        <w:rPr>
          <w:lang w:val="en-GB"/>
        </w:rPr>
      </w:pPr>
      <w:r w:rsidRPr="00175904">
        <w:rPr>
          <w:lang w:val="en-GB"/>
        </w:rPr>
        <w:t>/*!40101 SET CHARACTER_SET_CLIENT=@OLD_CHARACTER_SET_CLIENT */;</w:t>
      </w:r>
    </w:p>
    <w:p w14:paraId="6A51F771" w14:textId="77777777" w:rsidR="006E5A35" w:rsidRPr="00E575C2" w:rsidRDefault="006E5A35" w:rsidP="006E5A35">
      <w:pPr>
        <w:jc w:val="left"/>
        <w:rPr>
          <w:rFonts w:eastAsiaTheme="majorEastAsia" w:cstheme="majorBidi"/>
          <w:b/>
          <w:sz w:val="36"/>
          <w:szCs w:val="26"/>
          <w:lang w:val="en-US"/>
        </w:rPr>
      </w:pPr>
      <w:r w:rsidRPr="00175904">
        <w:rPr>
          <w:lang w:val="en-GB"/>
        </w:rPr>
        <w:t>/*!40111 SET SQL_NOTES=IFNULL(@OLD_SQL_NOTES, 1) */;</w:t>
      </w:r>
      <w:r w:rsidRPr="00E575C2">
        <w:rPr>
          <w:lang w:val="en-US"/>
        </w:rPr>
        <w:br w:type="page"/>
      </w:r>
    </w:p>
    <w:p w14:paraId="7D938FDA" w14:textId="77777777" w:rsidR="00937301" w:rsidRPr="00253E43" w:rsidRDefault="00937301" w:rsidP="00312CEF">
      <w:pPr>
        <w:pStyle w:val="Ttulo2"/>
      </w:pPr>
      <w:r w:rsidRPr="00253E43">
        <w:lastRenderedPageBreak/>
        <w:t>Indicadores de calidad</w:t>
      </w:r>
      <w:bookmarkEnd w:id="153"/>
      <w:bookmarkEnd w:id="154"/>
      <w:bookmarkEnd w:id="155"/>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edge?</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chrome?</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¿Funciona con táblets?</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7" w:name="_Toc49341859"/>
      <w:bookmarkStart w:id="158" w:name="_Toc182218989"/>
      <w:bookmarkStart w:id="159" w:name="_Toc182500167"/>
      <w:r w:rsidRPr="00253E43">
        <w:lastRenderedPageBreak/>
        <w:t>Elaboración de una batería de pruebas para detectar errores</w:t>
      </w:r>
      <w:bookmarkEnd w:id="157"/>
      <w:bookmarkEnd w:id="158"/>
      <w:bookmarkEnd w:id="159"/>
    </w:p>
    <w:p w14:paraId="5C1C6FCA" w14:textId="1A8C2F44" w:rsidR="00C24119" w:rsidRDefault="00DE12C7" w:rsidP="00C24119">
      <w:bookmarkStart w:id="160" w:name="_Toc49341860"/>
      <w:r>
        <w:t xml:space="preserve">Para detectar errores se decidió elaborar los test unitarios automatizados directamente en el directorio </w:t>
      </w:r>
      <w:r w:rsidRPr="00DE12C7">
        <w:rPr>
          <w:i/>
          <w:iCs/>
        </w:rPr>
        <w:t>tests</w:t>
      </w:r>
      <w:r>
        <w:t xml:space="preserve"> dentro del proyecto.</w:t>
      </w:r>
    </w:p>
    <w:p w14:paraId="4481076D" w14:textId="77777777" w:rsidR="00DE12C7" w:rsidRDefault="00DE12C7" w:rsidP="00C24119"/>
    <w:p w14:paraId="6DA31847" w14:textId="2F880DE5" w:rsidR="0001278C" w:rsidRDefault="00937301" w:rsidP="00FB2DA4">
      <w:pPr>
        <w:pStyle w:val="Ttulo2"/>
      </w:pPr>
      <w:bookmarkStart w:id="161" w:name="_Toc182218990"/>
      <w:bookmarkStart w:id="162" w:name="_Toc182500168"/>
      <w:r w:rsidRPr="00253E43">
        <w:t>Evaluación y solución de incidencias</w:t>
      </w:r>
      <w:bookmarkEnd w:id="160"/>
      <w:bookmarkEnd w:id="161"/>
      <w:bookmarkEnd w:id="162"/>
    </w:p>
    <w:p w14:paraId="3D4C7A4A" w14:textId="33A00803"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r w:rsidR="00605A37">
        <w:rPr>
          <w:color w:val="FF0000"/>
        </w:rPr>
        <w:t>// problemas y soluciones que he dado</w:t>
      </w:r>
    </w:p>
    <w:p w14:paraId="1189D486" w14:textId="77777777" w:rsidR="00C24119" w:rsidRPr="00C24119" w:rsidRDefault="00C24119" w:rsidP="00C24119"/>
    <w:p w14:paraId="24E75EA8" w14:textId="733FB6AD" w:rsidR="00AA0588" w:rsidRDefault="00937301" w:rsidP="00312CEF">
      <w:pPr>
        <w:pStyle w:val="Ttulo2"/>
      </w:pPr>
      <w:bookmarkStart w:id="163" w:name="_Toc49341861"/>
      <w:bookmarkStart w:id="164" w:name="_Toc182218991"/>
      <w:bookmarkStart w:id="165" w:name="_Toc182500169"/>
      <w:r w:rsidRPr="00253E43">
        <w:t>Evaluación y seguimiento del</w:t>
      </w:r>
      <w:r w:rsidR="000C3799">
        <w:t xml:space="preserve"> proyecto</w:t>
      </w:r>
      <w:bookmarkEnd w:id="163"/>
      <w:bookmarkEnd w:id="164"/>
      <w:bookmarkEnd w:id="165"/>
    </w:p>
    <w:p w14:paraId="2F79FED8" w14:textId="08039215" w:rsidR="00F97997" w:rsidRDefault="00F97997" w:rsidP="00F97997">
      <w:r>
        <w:t>A lo largo de la implementación del proyecto se llevaron a cabo los siguientes cambios que no han sido previstos en el diseño inicial de la aplicación:</w:t>
      </w:r>
    </w:p>
    <w:p w14:paraId="11B3B2CF" w14:textId="77777777" w:rsidR="00F97997" w:rsidRDefault="00F97997" w:rsidP="00F97997"/>
    <w:p w14:paraId="65A045C8" w14:textId="77777777" w:rsidR="00F97997" w:rsidRPr="007D11B5" w:rsidRDefault="00F97997" w:rsidP="00F97997">
      <w:pPr>
        <w:pStyle w:val="Prrafodelista"/>
        <w:numPr>
          <w:ilvl w:val="0"/>
          <w:numId w:val="15"/>
        </w:numPr>
        <w:rPr>
          <w:lang w:val="en-US"/>
        </w:rPr>
      </w:pPr>
      <w:r>
        <w:t xml:space="preserve">A lo largo de la implementación se realizaron cambios sobre la base de datos ya que se detecto la necesidad de añadir una restricción para no permitir insertar guardias los fines de semana. La restricción implementada ha sido la siguiente: </w:t>
      </w:r>
    </w:p>
    <w:p w14:paraId="50A1E4D8" w14:textId="77777777" w:rsidR="00F97997" w:rsidRDefault="00F97997" w:rsidP="00F97997">
      <w:pPr>
        <w:pStyle w:val="Prrafodelista"/>
        <w:rPr>
          <w:b/>
          <w:bCs/>
          <w:lang w:val="en-US"/>
        </w:rPr>
      </w:pPr>
      <w:r w:rsidRPr="00BC013A">
        <w:rPr>
          <w:b/>
          <w:bCs/>
          <w:lang w:val="en-US"/>
        </w:rPr>
        <w:t>ALTER TABLE guardias ADD CONSTRAINT chk_fecha_guardia CHECK(dayofweek(dia) not in (1,7)).</w:t>
      </w:r>
    </w:p>
    <w:p w14:paraId="6DD50E7A" w14:textId="77777777" w:rsidR="00F97997" w:rsidRPr="007D11B5" w:rsidRDefault="00F97997" w:rsidP="00F97997">
      <w:pPr>
        <w:pStyle w:val="Prrafodelista"/>
        <w:rPr>
          <w:lang w:val="en-US"/>
        </w:rPr>
      </w:pPr>
    </w:p>
    <w:p w14:paraId="2199609F" w14:textId="77777777" w:rsidR="00F97997" w:rsidRDefault="00F97997" w:rsidP="00F97997">
      <w:pPr>
        <w:pStyle w:val="Prrafodelista"/>
        <w:numPr>
          <w:ilvl w:val="0"/>
          <w:numId w:val="15"/>
        </w:numPr>
      </w:pPr>
      <w:r>
        <w:t>Aunque en el diseño no estuvo previsto, para añadir legibilidad a los menús y otros textos, se decidió añadir colores para algunos fragmentos de texto. Se hizo mediante el código ANSI ya que es la función más sencilla.</w:t>
      </w:r>
    </w:p>
    <w:p w14:paraId="4A2308AA" w14:textId="77777777" w:rsidR="00833761" w:rsidRDefault="00833761" w:rsidP="00833761">
      <w:pPr>
        <w:pStyle w:val="Prrafodelista"/>
      </w:pPr>
    </w:p>
    <w:p w14:paraId="72B5ABE7" w14:textId="05C852EF" w:rsidR="00833761" w:rsidRDefault="00833761" w:rsidP="00F97997">
      <w:pPr>
        <w:pStyle w:val="Prrafodelista"/>
        <w:numPr>
          <w:ilvl w:val="0"/>
          <w:numId w:val="15"/>
        </w:numPr>
      </w:pPr>
      <w:r>
        <w:t>Si a la hora de generar el informe el usuario introduce una ficha final menor que la fecha de inicio se le dará la opción de intercambiar estas dos fechas automáticamente, introducirlas de nuevo o salir de la aplicación. Esta opción pareció más cómoda y user friendly para el usuario.</w:t>
      </w:r>
    </w:p>
    <w:p w14:paraId="3BC4CDED" w14:textId="77777777" w:rsidR="0018412C" w:rsidRDefault="0018412C" w:rsidP="0018412C">
      <w:pPr>
        <w:pStyle w:val="Prrafodelista"/>
      </w:pPr>
    </w:p>
    <w:p w14:paraId="4F5DB3F3" w14:textId="3CB49AE5" w:rsidR="0018412C" w:rsidRPr="00CD2A02" w:rsidRDefault="0018412C" w:rsidP="0018412C">
      <w:pPr>
        <w:pStyle w:val="Prrafodelista"/>
        <w:numPr>
          <w:ilvl w:val="0"/>
          <w:numId w:val="15"/>
        </w:numPr>
      </w:pPr>
      <w:r>
        <w:t>A la hora de cargar la base de datos se decidieron especificar dos errores más en caso de fallo que son los siguientes:</w:t>
      </w:r>
      <w:r w:rsidRPr="0018412C">
        <w:rPr>
          <w:rFonts w:ascii="Courier New" w:eastAsia="Times New Roman" w:hAnsi="Courier New" w:cs="Courier New"/>
          <w:color w:val="FEFF80"/>
          <w:sz w:val="18"/>
          <w:szCs w:val="18"/>
          <w:lang w:eastAsia="es-ES"/>
        </w:rPr>
        <w:t xml:space="preserve"> </w:t>
      </w:r>
      <w:r w:rsidRPr="0018412C">
        <w:rPr>
          <w:i/>
          <w:iCs/>
        </w:rPr>
        <w:t>Las tablas no se han rellenado</w:t>
      </w:r>
      <w:r>
        <w:t xml:space="preserve"> y </w:t>
      </w:r>
      <w:r w:rsidRPr="0018412C">
        <w:rPr>
          <w:i/>
          <w:iCs/>
        </w:rPr>
        <w:t>La base de datos no se ha podido vaciar.</w:t>
      </w:r>
    </w:p>
    <w:p w14:paraId="4F5BF15F" w14:textId="77777777" w:rsidR="00CD2A02" w:rsidRDefault="00CD2A02" w:rsidP="00CD2A02">
      <w:pPr>
        <w:pStyle w:val="Prrafodelista"/>
      </w:pPr>
    </w:p>
    <w:p w14:paraId="21C9116E" w14:textId="2C2C23C5" w:rsidR="00FB2DA4" w:rsidRPr="00CD2A02" w:rsidRDefault="00CD2A02" w:rsidP="00CD2A02">
      <w:r>
        <w:t>Además, los plazos de tiempo previstos al principio tuvieron que sufrir igualmente algunos cambios. La fase de implementación del proyecto se tuvo que acortar a un plazo de 1 mes, por falta de tiempo hasta la fecha del deadline.</w:t>
      </w:r>
      <w:bookmarkStart w:id="166" w:name="_Toc49341863"/>
      <w:r>
        <w:t xml:space="preserve"> </w:t>
      </w:r>
    </w:p>
    <w:p w14:paraId="6CC15506" w14:textId="7C4297DE" w:rsidR="00937301" w:rsidRPr="00253E43" w:rsidRDefault="00937301" w:rsidP="00312CEF">
      <w:pPr>
        <w:pStyle w:val="Ttulo1"/>
        <w:jc w:val="center"/>
        <w:rPr>
          <w:sz w:val="144"/>
          <w:szCs w:val="144"/>
        </w:rPr>
      </w:pPr>
      <w:bookmarkStart w:id="167" w:name="_Toc182218993"/>
      <w:bookmarkStart w:id="168" w:name="_Toc182500171"/>
      <w:bookmarkStart w:id="169" w:name="_Ref230451651"/>
      <w:r w:rsidRPr="00253E43">
        <w:rPr>
          <w:sz w:val="144"/>
          <w:szCs w:val="144"/>
        </w:rPr>
        <w:lastRenderedPageBreak/>
        <w:t>Implantación del Proyecto</w:t>
      </w:r>
      <w:bookmarkEnd w:id="166"/>
      <w:bookmarkEnd w:id="167"/>
      <w:bookmarkEnd w:id="168"/>
      <w:bookmarkEnd w:id="169"/>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77777777" w:rsidR="00937301" w:rsidRPr="00253E43" w:rsidRDefault="00937301" w:rsidP="00312CEF">
      <w:pPr>
        <w:pStyle w:val="Ttulo2"/>
      </w:pPr>
      <w:bookmarkStart w:id="170" w:name="_Toc49341864"/>
      <w:bookmarkStart w:id="171" w:name="_Toc182218994"/>
      <w:bookmarkStart w:id="172" w:name="_Toc182500172"/>
      <w:r w:rsidRPr="00253E43">
        <w:lastRenderedPageBreak/>
        <w:t>Plan de implantación</w:t>
      </w:r>
      <w:bookmarkEnd w:id="170"/>
      <w:bookmarkEnd w:id="171"/>
      <w:bookmarkEnd w:id="172"/>
    </w:p>
    <w:p w14:paraId="5DDF0154" w14:textId="15D48BA3" w:rsidR="00253E43" w:rsidRDefault="00253E43" w:rsidP="00253E43">
      <w:r w:rsidRPr="00253E43">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t>Software</w:t>
      </w:r>
      <w:r w:rsidRPr="00253E43">
        <w:rPr>
          <w:b/>
        </w:rPr>
        <w:tab/>
        <w:t>Formación</w:t>
      </w:r>
    </w:p>
    <w:p w14:paraId="4028A77C" w14:textId="77777777" w:rsidR="00061A1C" w:rsidRPr="00253E43" w:rsidRDefault="00061A1C" w:rsidP="00253E43">
      <w:pPr>
        <w:tabs>
          <w:tab w:val="left" w:pos="284"/>
          <w:tab w:val="left" w:pos="2268"/>
          <w:tab w:val="left" w:pos="4820"/>
          <w:tab w:val="left" w:pos="7230"/>
        </w:tabs>
      </w:pPr>
      <w:r w:rsidRPr="00253E43">
        <w:tab/>
      </w:r>
      <w:r w:rsidR="00C45A98">
        <w:t>2</w:t>
      </w:r>
      <w:r w:rsidRPr="00253E43">
        <w:t xml:space="preserve"> día</w:t>
      </w:r>
      <w:r w:rsidRPr="00253E43">
        <w:tab/>
      </w:r>
      <w:r w:rsidR="00C45A98">
        <w:t>3</w:t>
      </w:r>
      <w:r w:rsidRPr="00253E43">
        <w:t xml:space="preserve"> día</w:t>
      </w:r>
      <w:r w:rsidRPr="00253E43">
        <w:tab/>
      </w:r>
      <w:r w:rsidR="00C45A98">
        <w:t>5</w:t>
      </w:r>
      <w:r w:rsidRPr="00253E43">
        <w:t xml:space="preserve"> días</w:t>
      </w:r>
      <w:r w:rsidRPr="00253E43">
        <w:tab/>
      </w:r>
      <w:r w:rsidR="00C45A98">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t>mañana</w:t>
      </w:r>
      <w:r w:rsidRPr="00253E43">
        <w:tab/>
        <w:t>mañana</w:t>
      </w:r>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34E64411" w14:textId="77777777" w:rsidR="00724048" w:rsidRDefault="00724048" w:rsidP="00253E43">
      <w:pPr>
        <w:tabs>
          <w:tab w:val="left" w:pos="284"/>
          <w:tab w:val="left" w:pos="2268"/>
          <w:tab w:val="left" w:pos="4820"/>
          <w:tab w:val="left" w:pos="7230"/>
        </w:tabs>
      </w:pPr>
      <w:r>
        <w:tab/>
      </w:r>
      <w:r>
        <w:tab/>
        <w:t>Instalador</w:t>
      </w:r>
      <w:r>
        <w:tab/>
        <w:t>Instalador</w:t>
      </w:r>
      <w:r>
        <w:tab/>
        <w:t>Usuario</w:t>
      </w:r>
    </w:p>
    <w:p w14:paraId="00CE0BDC" w14:textId="77777777" w:rsidR="000E4BD7" w:rsidRPr="00253E43" w:rsidRDefault="000E4BD7" w:rsidP="00253E43">
      <w:pPr>
        <w:tabs>
          <w:tab w:val="left" w:pos="284"/>
          <w:tab w:val="left" w:pos="2268"/>
          <w:tab w:val="left" w:pos="4820"/>
          <w:tab w:val="left" w:pos="7230"/>
        </w:tabs>
      </w:pPr>
    </w:p>
    <w:p w14:paraId="7BA99590" w14:textId="77777777" w:rsidR="00061A1C" w:rsidRPr="00253E43" w:rsidRDefault="00253E43" w:rsidP="00061A1C">
      <w:pPr>
        <w:tabs>
          <w:tab w:val="left" w:pos="567"/>
          <w:tab w:val="left" w:pos="2835"/>
          <w:tab w:val="left" w:pos="5670"/>
          <w:tab w:val="left" w:pos="7938"/>
        </w:tabs>
      </w:pPr>
      <w:r>
        <w:tab/>
      </w:r>
      <w:r w:rsidR="00123348">
        <w:t>En total son quince</w:t>
      </w:r>
      <w:r w:rsidR="00123348">
        <w:rPr>
          <w:rStyle w:val="Refdenotaalpie"/>
        </w:rPr>
        <w:footnoteReference w:id="1"/>
      </w:r>
      <w:r w:rsidR="00123348">
        <w:t xml:space="preserve"> días. </w:t>
      </w:r>
      <w:r>
        <w:t>No se ha tenido en cuenta una fase de mantenimiento ya que no es un contrato real, pero sería necesario en caso que el cliente lo solicitar</w:t>
      </w:r>
      <w:r w:rsidR="000E4BD7">
        <w:t>a.</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7F6FA1C0" w14:textId="20E3F67D" w:rsidR="00CD2A02" w:rsidRDefault="00937301" w:rsidP="00B73151">
      <w:pPr>
        <w:pStyle w:val="Ttulo2"/>
      </w:pPr>
      <w:bookmarkStart w:id="173" w:name="_Toc49341865"/>
      <w:bookmarkStart w:id="174" w:name="_Toc182218995"/>
      <w:bookmarkStart w:id="175" w:name="_Toc182500173"/>
      <w:r w:rsidRPr="00253E43">
        <w:t>Manual de instalación</w:t>
      </w:r>
      <w:bookmarkEnd w:id="173"/>
      <w:bookmarkEnd w:id="174"/>
      <w:bookmarkEnd w:id="175"/>
    </w:p>
    <w:p w14:paraId="4E6A59E1" w14:textId="3DA14D28" w:rsidR="00B73151" w:rsidRDefault="00B73151" w:rsidP="00B73151">
      <w:r>
        <w:t xml:space="preserve">La aplicación de la gestión de guardias está implementada en Python con ayuda del Docker para la gestión de la base de datos. Por tanto, para su instalación y uso se necesita instalar por un lado Python, la versión </w:t>
      </w:r>
      <w:r w:rsidRPr="00B73151">
        <w:t>3.13.7</w:t>
      </w:r>
      <w:r>
        <w:t xml:space="preserve"> (el último dígito puede ser igual o mayor), y por otro configurar el Docker. Asimismo</w:t>
      </w:r>
      <w:r w:rsidR="00F02156">
        <w:t>,</w:t>
      </w:r>
      <w:r>
        <w:t xml:space="preserve"> se hará un uso activo del CMD o PowerShell.</w:t>
      </w:r>
    </w:p>
    <w:p w14:paraId="08B9D82E" w14:textId="77777777" w:rsidR="00810BD5" w:rsidRDefault="00810BD5" w:rsidP="00B73151"/>
    <w:p w14:paraId="126C58DC" w14:textId="42321D24" w:rsidR="00810BD5" w:rsidRPr="0021454C" w:rsidRDefault="00810BD5" w:rsidP="00810BD5">
      <w:pPr>
        <w:pStyle w:val="Ttulo3"/>
        <w:spacing w:line="360" w:lineRule="auto"/>
        <w:rPr>
          <w:rFonts w:asciiTheme="minorHAnsi" w:hAnsiTheme="minorHAnsi" w:cstheme="minorHAnsi"/>
          <w:sz w:val="28"/>
          <w:szCs w:val="28"/>
        </w:rPr>
      </w:pPr>
      <w:r w:rsidRPr="0021454C">
        <w:rPr>
          <w:rFonts w:asciiTheme="minorHAnsi" w:hAnsiTheme="minorHAnsi" w:cstheme="minorHAnsi"/>
          <w:sz w:val="28"/>
          <w:szCs w:val="28"/>
        </w:rPr>
        <w:t>Primeros pasos</w:t>
      </w:r>
    </w:p>
    <w:p w14:paraId="42F70656" w14:textId="2D569A1E" w:rsidR="00810BD5" w:rsidRDefault="00810BD5" w:rsidP="00810BD5">
      <w:r>
        <w:t xml:space="preserve">Para poder preparar el entorno lo primero que hay que hacer es copiar el directorio </w:t>
      </w:r>
      <w:r w:rsidRPr="00810BD5">
        <w:rPr>
          <w:i/>
          <w:iCs/>
        </w:rPr>
        <w:t>directorio_preparado_instalacion_admin</w:t>
      </w:r>
      <w:r>
        <w:rPr>
          <w:i/>
          <w:iCs/>
        </w:rPr>
        <w:t xml:space="preserve"> e</w:t>
      </w:r>
      <w:r>
        <w:t xml:space="preserve">n local para poder ejecutar todas las operaciones sobre los ficheros contenidos dentro. Contendrá el ejecutable final denominado </w:t>
      </w:r>
      <w:r w:rsidRPr="00810BD5">
        <w:rPr>
          <w:i/>
          <w:iCs/>
        </w:rPr>
        <w:t>app.py</w:t>
      </w:r>
      <w:r>
        <w:t>, las librerías que se utilizan para la ejecución</w:t>
      </w:r>
      <w:r w:rsidR="00910B4E">
        <w:t>, u</w:t>
      </w:r>
      <w:r>
        <w:t xml:space="preserve">n fichero </w:t>
      </w:r>
      <w:r w:rsidRPr="00810BD5">
        <w:rPr>
          <w:i/>
          <w:iCs/>
        </w:rPr>
        <w:t>requirements.txt</w:t>
      </w:r>
      <w:r>
        <w:rPr>
          <w:i/>
          <w:iCs/>
        </w:rPr>
        <w:t xml:space="preserve"> </w:t>
      </w:r>
      <w:r w:rsidRPr="00810BD5">
        <w:t xml:space="preserve">que se utilizará para instalar las librerías de </w:t>
      </w:r>
      <w:r w:rsidR="00F02156">
        <w:t>P</w:t>
      </w:r>
      <w:r w:rsidRPr="00810BD5">
        <w:t>ython necesarias para el funcionamiento de la aplicación</w:t>
      </w:r>
      <w:r w:rsidR="00910B4E">
        <w:t xml:space="preserve"> y un fichero </w:t>
      </w:r>
      <w:r w:rsidR="00910B4E" w:rsidRPr="00910B4E">
        <w:rPr>
          <w:i/>
          <w:iCs/>
        </w:rPr>
        <w:t>gestion_guardias.sql</w:t>
      </w:r>
      <w:r w:rsidR="00910B4E">
        <w:t xml:space="preserve"> que se usará para cargar las tablas necesarias en la base de datos desde la terminal.</w:t>
      </w:r>
    </w:p>
    <w:p w14:paraId="7256A4E8" w14:textId="77777777" w:rsidR="00910B4E" w:rsidRDefault="00910B4E" w:rsidP="00810BD5"/>
    <w:p w14:paraId="2A92AB78" w14:textId="4B75093E" w:rsidR="00910B4E" w:rsidRPr="00810BD5" w:rsidRDefault="00910B4E" w:rsidP="00810BD5">
      <w:r>
        <w:t xml:space="preserve">En el directorio </w:t>
      </w:r>
      <w:r w:rsidRPr="00910B4E">
        <w:rPr>
          <w:i/>
          <w:iCs/>
        </w:rPr>
        <w:t>ficheros,</w:t>
      </w:r>
      <w:r>
        <w:t xml:space="preserve"> dentro del directorio </w:t>
      </w:r>
      <w:r w:rsidRPr="00910B4E">
        <w:rPr>
          <w:i/>
          <w:iCs/>
        </w:rPr>
        <w:t>recursos_externos</w:t>
      </w:r>
      <w:r>
        <w:t xml:space="preserve">, encontrará ficheros con datos de ejemplo con los cuales se rellanará la base de datos. Para poder rellenar la base de datos con datos reales sobre los profesores, las aulas, los cursos y las horas tendrá que sustituir los ficheros existentes con los ficheros reales, con datos reales, que sigan la misma estructura y tengan los mismos nombres y </w:t>
      </w:r>
      <w:r>
        <w:lastRenderedPageBreak/>
        <w:t xml:space="preserve">extensiones. La estructura que deben seguir está indicada en el apartado de </w:t>
      </w:r>
      <w:r w:rsidRPr="00910B4E">
        <w:rPr>
          <w:i/>
          <w:iCs/>
        </w:rPr>
        <w:t xml:space="preserve">Estructura del fichero de datos </w:t>
      </w:r>
      <w:r>
        <w:t xml:space="preserve">(pág. </w:t>
      </w:r>
      <w:r w:rsidR="00D410C9" w:rsidRPr="00D410C9">
        <w:rPr>
          <w:color w:val="5951C8" w:themeColor="text1" w:themeTint="80"/>
        </w:rPr>
        <w:fldChar w:fldCharType="begin"/>
      </w:r>
      <w:r w:rsidR="00D410C9" w:rsidRPr="00D410C9">
        <w:rPr>
          <w:color w:val="5951C8" w:themeColor="text1" w:themeTint="80"/>
        </w:rPr>
        <w:instrText xml:space="preserve"> PAGEREF _Ref230454509 \h </w:instrText>
      </w:r>
      <w:r w:rsidR="00D410C9" w:rsidRPr="00D410C9">
        <w:rPr>
          <w:color w:val="5951C8" w:themeColor="text1" w:themeTint="80"/>
        </w:rPr>
      </w:r>
      <w:r w:rsidR="00D410C9" w:rsidRPr="00D410C9">
        <w:rPr>
          <w:color w:val="5951C8" w:themeColor="text1" w:themeTint="80"/>
        </w:rPr>
        <w:fldChar w:fldCharType="separate"/>
      </w:r>
      <w:r w:rsidR="00D410C9" w:rsidRPr="00D410C9">
        <w:rPr>
          <w:noProof/>
          <w:color w:val="5951C8" w:themeColor="text1" w:themeTint="80"/>
        </w:rPr>
        <w:t>25</w:t>
      </w:r>
      <w:r w:rsidR="00D410C9" w:rsidRPr="00D410C9">
        <w:rPr>
          <w:color w:val="5951C8" w:themeColor="text1" w:themeTint="80"/>
        </w:rPr>
        <w:fldChar w:fldCharType="end"/>
      </w:r>
      <w:r>
        <w:t>).</w:t>
      </w:r>
    </w:p>
    <w:p w14:paraId="1C708F61" w14:textId="4AC631C5" w:rsidR="008A39A3" w:rsidRPr="00CD2A02" w:rsidRDefault="008A39A3" w:rsidP="00CD2A02"/>
    <w:p w14:paraId="13846C60" w14:textId="0A438B86" w:rsidR="007D11B5" w:rsidRPr="0021454C" w:rsidRDefault="00B73151" w:rsidP="00B73151">
      <w:pPr>
        <w:pStyle w:val="Ttulo3"/>
        <w:spacing w:line="360" w:lineRule="auto"/>
        <w:rPr>
          <w:rFonts w:asciiTheme="minorHAnsi" w:hAnsiTheme="minorHAnsi" w:cstheme="minorHAnsi"/>
          <w:sz w:val="28"/>
          <w:szCs w:val="28"/>
        </w:rPr>
      </w:pPr>
      <w:bookmarkStart w:id="176" w:name="_Toc49341876"/>
      <w:bookmarkStart w:id="177" w:name="_Toc182218997"/>
      <w:bookmarkStart w:id="178" w:name="_Toc182500175"/>
      <w:r w:rsidRPr="0021454C">
        <w:rPr>
          <w:rFonts w:asciiTheme="minorHAnsi" w:hAnsiTheme="minorHAnsi" w:cstheme="minorHAnsi"/>
          <w:sz w:val="28"/>
          <w:szCs w:val="28"/>
        </w:rPr>
        <w:t>Instalación de Python</w:t>
      </w:r>
    </w:p>
    <w:p w14:paraId="28F6D26C" w14:textId="55EDC4B2" w:rsidR="006E0223" w:rsidRDefault="00F02156" w:rsidP="006E0223">
      <w:pPr>
        <w:pStyle w:val="Prrafodelista"/>
        <w:numPr>
          <w:ilvl w:val="0"/>
          <w:numId w:val="16"/>
        </w:numPr>
      </w:pPr>
      <w:r>
        <w:t xml:space="preserve">En primer lugar, se debe </w:t>
      </w:r>
      <w:r w:rsidR="00555F53">
        <w:t>entrar en la página oficial de Python, en el apartado de descargas (</w:t>
      </w:r>
      <w:r w:rsidR="00555F53" w:rsidRPr="00555F53">
        <w:rPr>
          <w:i/>
          <w:iCs/>
        </w:rPr>
        <w:t>downloads</w:t>
      </w:r>
      <w:r w:rsidR="00555F53">
        <w:t xml:space="preserve">). Se pude hacer manualmente mediante el buscador o directamente por el siguiente enlace: </w:t>
      </w:r>
      <w:hyperlink r:id="rId39" w:history="1">
        <w:r w:rsidR="00555F53" w:rsidRPr="00BC1D8F">
          <w:rPr>
            <w:rStyle w:val="Hipervnculo"/>
          </w:rPr>
          <w:t>https://www.python.org/downloads/</w:t>
        </w:r>
      </w:hyperlink>
      <w:r w:rsidR="00555F53">
        <w:t>.</w:t>
      </w:r>
    </w:p>
    <w:p w14:paraId="54EEFBC2" w14:textId="0B70C298" w:rsidR="00555F53" w:rsidRDefault="00555F53" w:rsidP="00555F53">
      <w:pPr>
        <w:pStyle w:val="Prrafodelista"/>
      </w:pPr>
    </w:p>
    <w:p w14:paraId="5D88C3A6" w14:textId="01A67EAC" w:rsidR="0021454C" w:rsidRDefault="00F02156" w:rsidP="00555F53">
      <w:pPr>
        <w:pStyle w:val="Prrafodelista"/>
        <w:numPr>
          <w:ilvl w:val="0"/>
          <w:numId w:val="16"/>
        </w:numPr>
      </w:pPr>
      <w:r>
        <w:t>El</w:t>
      </w:r>
      <w:r w:rsidR="00555F53">
        <w:t xml:space="preserve"> siguiente </w:t>
      </w:r>
      <w:r>
        <w:t xml:space="preserve">paso </w:t>
      </w:r>
      <w:r w:rsidR="00555F53">
        <w:t>sería encontrar la tabla con todas las versiones disponibles de Python y descargar la versión 3.13</w:t>
      </w:r>
      <w:r w:rsidR="00C96C41">
        <w:t>.7</w:t>
      </w:r>
      <w:r w:rsidR="00555F53">
        <w:t xml:space="preserve"> dándole al botón de </w:t>
      </w:r>
      <w:r w:rsidR="00555F53" w:rsidRPr="00555F53">
        <w:rPr>
          <w:i/>
          <w:iCs/>
        </w:rPr>
        <w:t>Download</w:t>
      </w:r>
      <w:r w:rsidR="00555F53">
        <w:t>.</w:t>
      </w:r>
      <w:r w:rsidR="0021454C" w:rsidRPr="0021454C">
        <w:rPr>
          <w:noProof/>
        </w:rPr>
        <w:t xml:space="preserve"> </w:t>
      </w:r>
    </w:p>
    <w:p w14:paraId="62C69557" w14:textId="77777777" w:rsidR="0021454C" w:rsidRDefault="0021454C" w:rsidP="0021454C">
      <w:pPr>
        <w:pStyle w:val="Prrafodelista"/>
      </w:pPr>
    </w:p>
    <w:p w14:paraId="0A96D8F8" w14:textId="6B564F8B" w:rsidR="00555F53" w:rsidRDefault="0021454C" w:rsidP="0021454C">
      <w:pPr>
        <w:pStyle w:val="Prrafodelista"/>
      </w:pPr>
      <w:r>
        <w:rPr>
          <w:noProof/>
        </w:rPr>
        <mc:AlternateContent>
          <mc:Choice Requires="wps">
            <w:drawing>
              <wp:anchor distT="0" distB="0" distL="114300" distR="114300" simplePos="0" relativeHeight="251728896" behindDoc="0" locked="0" layoutInCell="1" allowOverlap="1" wp14:anchorId="4C3EACDB" wp14:editId="501B2866">
                <wp:simplePos x="0" y="0"/>
                <wp:positionH relativeFrom="column">
                  <wp:posOffset>723265</wp:posOffset>
                </wp:positionH>
                <wp:positionV relativeFrom="paragraph">
                  <wp:posOffset>1808480</wp:posOffset>
                </wp:positionV>
                <wp:extent cx="3556000" cy="323850"/>
                <wp:effectExtent l="0" t="0" r="25400" b="19050"/>
                <wp:wrapNone/>
                <wp:docPr id="310353447" name="Rectángulo 36"/>
                <wp:cNvGraphicFramePr/>
                <a:graphic xmlns:a="http://schemas.openxmlformats.org/drawingml/2006/main">
                  <a:graphicData uri="http://schemas.microsoft.com/office/word/2010/wordprocessingShape">
                    <wps:wsp>
                      <wps:cNvSpPr/>
                      <wps:spPr>
                        <a:xfrm>
                          <a:off x="0" y="0"/>
                          <a:ext cx="3556000" cy="3238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E91D29" id="Rectángulo 36" o:spid="_x0000_s1026" style="position:absolute;margin-left:56.95pt;margin-top:142.4pt;width:280pt;height:25.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" filled="f" strokecolor="#e00" strokeweight="2pt"/>
            </w:pict>
          </mc:Fallback>
        </mc:AlternateContent>
      </w:r>
      <w:r>
        <w:rPr>
          <w:noProof/>
        </w:rPr>
        <w:drawing>
          <wp:inline distT="0" distB="0" distL="0" distR="0" wp14:anchorId="037793E4" wp14:editId="6C2BD5E9">
            <wp:extent cx="5953097" cy="2447925"/>
            <wp:effectExtent l="0" t="0" r="0" b="0"/>
            <wp:docPr id="1296259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59176" name=""/>
                    <pic:cNvPicPr/>
                  </pic:nvPicPr>
                  <pic:blipFill>
                    <a:blip r:embed="rId40">
                      <a:extLst>
                        <a:ext uri="{28A0092B-C50C-407E-A947-70E740481C1C}">
                          <a14:useLocalDpi xmlns:a14="http://schemas.microsoft.com/office/drawing/2010/main" val="0"/>
                        </a:ext>
                      </a:extLst>
                    </a:blip>
                    <a:stretch>
                      <a:fillRect/>
                    </a:stretch>
                  </pic:blipFill>
                  <pic:spPr>
                    <a:xfrm>
                      <a:off x="0" y="0"/>
                      <a:ext cx="5965871" cy="2453178"/>
                    </a:xfrm>
                    <a:prstGeom prst="rect">
                      <a:avLst/>
                    </a:prstGeom>
                  </pic:spPr>
                </pic:pic>
              </a:graphicData>
            </a:graphic>
          </wp:inline>
        </w:drawing>
      </w:r>
    </w:p>
    <w:p w14:paraId="4C57CD4E" w14:textId="7AF3A3D0" w:rsidR="00555F53" w:rsidRPr="00B73151" w:rsidRDefault="00555F53" w:rsidP="00555F53">
      <w:pPr>
        <w:pStyle w:val="Prrafodelista"/>
      </w:pPr>
    </w:p>
    <w:p w14:paraId="418E096D" w14:textId="77777777" w:rsidR="0021454C" w:rsidRDefault="005D6411" w:rsidP="0021454C">
      <w:pPr>
        <w:pStyle w:val="Prrafodelista"/>
        <w:numPr>
          <w:ilvl w:val="0"/>
          <w:numId w:val="16"/>
        </w:numPr>
      </w:pPr>
      <w:r w:rsidRPr="005D6411">
        <w:t xml:space="preserve">En la siguiente página que aparecerá tras pulsar </w:t>
      </w:r>
      <w:r w:rsidRPr="005D6411">
        <w:rPr>
          <w:i/>
          <w:iCs/>
        </w:rPr>
        <w:t>Download</w:t>
      </w:r>
      <w:r w:rsidRPr="005D6411">
        <w:t xml:space="preserve">, en el apartado de </w:t>
      </w:r>
      <w:r w:rsidRPr="00EF19B4">
        <w:rPr>
          <w:i/>
          <w:iCs/>
        </w:rPr>
        <w:t>files</w:t>
      </w:r>
      <w:r w:rsidR="00EF19B4">
        <w:t>,</w:t>
      </w:r>
      <w:r w:rsidRPr="005D6411">
        <w:t xml:space="preserve"> elegir la opción de </w:t>
      </w:r>
      <w:r w:rsidRPr="00C96C41">
        <w:rPr>
          <w:i/>
          <w:iCs/>
        </w:rPr>
        <w:t>Windows</w:t>
      </w:r>
      <w:r w:rsidR="00C96C41" w:rsidRPr="00C96C41">
        <w:rPr>
          <w:i/>
          <w:iCs/>
        </w:rPr>
        <w:t xml:space="preserve"> installer(64-bit)</w:t>
      </w:r>
      <w:r w:rsidRPr="00C96C41">
        <w:rPr>
          <w:i/>
          <w:iCs/>
        </w:rPr>
        <w:t>.</w:t>
      </w:r>
      <w:r w:rsidR="0021454C" w:rsidRPr="0021454C">
        <w:rPr>
          <w:noProof/>
        </w:rPr>
        <w:t xml:space="preserve"> </w:t>
      </w:r>
    </w:p>
    <w:p w14:paraId="55FF1214" w14:textId="0E0A7097" w:rsidR="0021454C" w:rsidRDefault="0021454C" w:rsidP="0021454C">
      <w:pPr>
        <w:pStyle w:val="Prrafodelista"/>
      </w:pPr>
      <w:r>
        <w:rPr>
          <w:noProof/>
        </w:rPr>
        <mc:AlternateContent>
          <mc:Choice Requires="wps">
            <w:drawing>
              <wp:anchor distT="0" distB="0" distL="114300" distR="114300" simplePos="0" relativeHeight="251721728" behindDoc="0" locked="0" layoutInCell="1" allowOverlap="1" wp14:anchorId="4A8691E1" wp14:editId="08B9ABD7">
                <wp:simplePos x="0" y="0"/>
                <wp:positionH relativeFrom="column">
                  <wp:posOffset>643890</wp:posOffset>
                </wp:positionH>
                <wp:positionV relativeFrom="paragraph">
                  <wp:posOffset>2172970</wp:posOffset>
                </wp:positionV>
                <wp:extent cx="2152650" cy="276225"/>
                <wp:effectExtent l="0" t="0" r="19050" b="28575"/>
                <wp:wrapNone/>
                <wp:docPr id="1921176694" name="Rectángulo 34"/>
                <wp:cNvGraphicFramePr/>
                <a:graphic xmlns:a="http://schemas.openxmlformats.org/drawingml/2006/main">
                  <a:graphicData uri="http://schemas.microsoft.com/office/word/2010/wordprocessingShape">
                    <wps:wsp>
                      <wps:cNvSpPr/>
                      <wps:spPr>
                        <a:xfrm>
                          <a:off x="0" y="0"/>
                          <a:ext cx="2152650" cy="276225"/>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6ED2F" id="Rectángulo 34" o:spid="_x0000_s1026" style="position:absolute;margin-left:50.7pt;margin-top:171.1pt;width:169.5pt;height:21.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" filled="f" strokecolor="#e00" strokeweight="2pt"/>
            </w:pict>
          </mc:Fallback>
        </mc:AlternateContent>
      </w:r>
      <w:r>
        <w:rPr>
          <w:noProof/>
        </w:rPr>
        <w:drawing>
          <wp:inline distT="0" distB="0" distL="0" distR="0" wp14:anchorId="4C0F6FC8" wp14:editId="07B0CDE5">
            <wp:extent cx="6125068" cy="3581400"/>
            <wp:effectExtent l="0" t="0" r="9525" b="0"/>
            <wp:docPr id="183626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0595" name=""/>
                    <pic:cNvPicPr/>
                  </pic:nvPicPr>
                  <pic:blipFill>
                    <a:blip r:embed="rId41">
                      <a:extLst>
                        <a:ext uri="{28A0092B-C50C-407E-A947-70E740481C1C}">
                          <a14:useLocalDpi xmlns:a14="http://schemas.microsoft.com/office/drawing/2010/main" val="0"/>
                        </a:ext>
                      </a:extLst>
                    </a:blip>
                    <a:stretch>
                      <a:fillRect/>
                    </a:stretch>
                  </pic:blipFill>
                  <pic:spPr>
                    <a:xfrm>
                      <a:off x="0" y="0"/>
                      <a:ext cx="6130996" cy="3584866"/>
                    </a:xfrm>
                    <a:prstGeom prst="rect">
                      <a:avLst/>
                    </a:prstGeom>
                  </pic:spPr>
                </pic:pic>
              </a:graphicData>
            </a:graphic>
          </wp:inline>
        </w:drawing>
      </w:r>
    </w:p>
    <w:p w14:paraId="16CE4BF0" w14:textId="4C8B7A9E" w:rsidR="00C96C41" w:rsidRDefault="00C96C41" w:rsidP="00C96C41">
      <w:pPr>
        <w:pStyle w:val="Prrafodelista"/>
      </w:pPr>
    </w:p>
    <w:p w14:paraId="36C335F4" w14:textId="19E31930" w:rsidR="005D6411" w:rsidRDefault="005D6411" w:rsidP="005D6411">
      <w:pPr>
        <w:pStyle w:val="Prrafodelista"/>
      </w:pPr>
    </w:p>
    <w:p w14:paraId="64D5FE55" w14:textId="1D0ABE08" w:rsidR="006E0223" w:rsidRDefault="005D6411" w:rsidP="006E0223">
      <w:pPr>
        <w:pStyle w:val="Prrafodelista"/>
        <w:numPr>
          <w:ilvl w:val="0"/>
          <w:numId w:val="16"/>
        </w:numPr>
      </w:pPr>
      <w:r>
        <w:t xml:space="preserve">Dándole al </w:t>
      </w:r>
      <w:r w:rsidR="00A519C1">
        <w:t xml:space="preserve">ejecutable, aparecerá la siguiente ventana y habrá que elegir la opción de </w:t>
      </w:r>
      <w:r w:rsidR="00A519C1" w:rsidRPr="00A519C1">
        <w:rPr>
          <w:i/>
          <w:iCs/>
        </w:rPr>
        <w:t>Install</w:t>
      </w:r>
      <w:r w:rsidR="00A519C1">
        <w:t xml:space="preserve"> </w:t>
      </w:r>
      <w:r w:rsidR="00A519C1" w:rsidRPr="00A519C1">
        <w:rPr>
          <w:i/>
          <w:iCs/>
        </w:rPr>
        <w:t>Now</w:t>
      </w:r>
      <w:r w:rsidR="00A519C1">
        <w:t xml:space="preserve"> y </w:t>
      </w:r>
      <w:r w:rsidR="006E0223">
        <w:t>aceptar las opciones de las 2 casillas.</w:t>
      </w:r>
    </w:p>
    <w:p w14:paraId="1BA5A455" w14:textId="2E9DB20A" w:rsidR="00A519C1" w:rsidRDefault="006E0223" w:rsidP="006E0223">
      <w:pPr>
        <w:pStyle w:val="Prrafodelista"/>
      </w:pPr>
      <w:r>
        <w:rPr>
          <w:noProof/>
        </w:rPr>
        <mc:AlternateContent>
          <mc:Choice Requires="wps">
            <w:drawing>
              <wp:anchor distT="0" distB="0" distL="114300" distR="114300" simplePos="0" relativeHeight="251734016" behindDoc="0" locked="0" layoutInCell="1" allowOverlap="1" wp14:anchorId="388457D8" wp14:editId="4E6E91C8">
                <wp:simplePos x="0" y="0"/>
                <wp:positionH relativeFrom="column">
                  <wp:posOffset>2039983</wp:posOffset>
                </wp:positionH>
                <wp:positionV relativeFrom="paragraph">
                  <wp:posOffset>1136196</wp:posOffset>
                </wp:positionV>
                <wp:extent cx="4123871" cy="957943"/>
                <wp:effectExtent l="0" t="0" r="10160" b="13970"/>
                <wp:wrapNone/>
                <wp:docPr id="332245842" name="Rectángulo 36"/>
                <wp:cNvGraphicFramePr/>
                <a:graphic xmlns:a="http://schemas.openxmlformats.org/drawingml/2006/main">
                  <a:graphicData uri="http://schemas.microsoft.com/office/word/2010/wordprocessingShape">
                    <wps:wsp>
                      <wps:cNvSpPr/>
                      <wps:spPr>
                        <a:xfrm>
                          <a:off x="0" y="0"/>
                          <a:ext cx="4123871" cy="95794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7E0B9" id="Rectángulo 36" o:spid="_x0000_s1026" style="position:absolute;margin-left:160.65pt;margin-top:89.45pt;width:324.7pt;height:75.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" filled="f" strokecolor="#e00" strokeweight="2pt"/>
            </w:pict>
          </mc:Fallback>
        </mc:AlternateContent>
      </w:r>
      <w:r>
        <w:rPr>
          <w:noProof/>
        </w:rPr>
        <mc:AlternateContent>
          <mc:Choice Requires="wps">
            <w:drawing>
              <wp:anchor distT="0" distB="0" distL="114300" distR="114300" simplePos="0" relativeHeight="251736064" behindDoc="0" locked="0" layoutInCell="1" allowOverlap="1" wp14:anchorId="3CB1886F" wp14:editId="29CE4A40">
                <wp:simplePos x="0" y="0"/>
                <wp:positionH relativeFrom="column">
                  <wp:posOffset>2039983</wp:posOffset>
                </wp:positionH>
                <wp:positionV relativeFrom="paragraph">
                  <wp:posOffset>2964996</wp:posOffset>
                </wp:positionV>
                <wp:extent cx="163286" cy="495300"/>
                <wp:effectExtent l="0" t="0" r="27305" b="19050"/>
                <wp:wrapNone/>
                <wp:docPr id="2014573354" name="Rectángulo 36"/>
                <wp:cNvGraphicFramePr/>
                <a:graphic xmlns:a="http://schemas.openxmlformats.org/drawingml/2006/main">
                  <a:graphicData uri="http://schemas.microsoft.com/office/word/2010/wordprocessingShape">
                    <wps:wsp>
                      <wps:cNvSpPr/>
                      <wps:spPr>
                        <a:xfrm>
                          <a:off x="0" y="0"/>
                          <a:ext cx="163286" cy="495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08E7C" id="Rectángulo 36" o:spid="_x0000_s1026" style="position:absolute;margin-left:160.65pt;margin-top:233.45pt;width:12.85pt;height:3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" filled="f" strokecolor="#e00" strokeweight="2pt"/>
            </w:pict>
          </mc:Fallback>
        </mc:AlternateContent>
      </w:r>
      <w:r>
        <w:rPr>
          <w:noProof/>
        </w:rPr>
        <w:drawing>
          <wp:inline distT="0" distB="0" distL="0" distR="0" wp14:anchorId="6B3E2FB1" wp14:editId="5C357E33">
            <wp:extent cx="5702814" cy="3526971"/>
            <wp:effectExtent l="0" t="0" r="0" b="0"/>
            <wp:docPr id="3650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4047" name=""/>
                    <pic:cNvPicPr/>
                  </pic:nvPicPr>
                  <pic:blipFill>
                    <a:blip r:embed="rId42"/>
                    <a:stretch>
                      <a:fillRect/>
                    </a:stretch>
                  </pic:blipFill>
                  <pic:spPr>
                    <a:xfrm>
                      <a:off x="0" y="0"/>
                      <a:ext cx="5703757" cy="3527554"/>
                    </a:xfrm>
                    <a:prstGeom prst="rect">
                      <a:avLst/>
                    </a:prstGeom>
                  </pic:spPr>
                </pic:pic>
              </a:graphicData>
            </a:graphic>
          </wp:inline>
        </w:drawing>
      </w:r>
    </w:p>
    <w:p w14:paraId="3835CE24" w14:textId="77777777" w:rsidR="006E0223" w:rsidRDefault="006E0223" w:rsidP="006E0223">
      <w:pPr>
        <w:pStyle w:val="Prrafodelista"/>
      </w:pPr>
    </w:p>
    <w:p w14:paraId="4A4BA055" w14:textId="6B5EB46A" w:rsidR="00276206" w:rsidRDefault="00276206" w:rsidP="00276206">
      <w:pPr>
        <w:pStyle w:val="Prrafodelista"/>
        <w:numPr>
          <w:ilvl w:val="0"/>
          <w:numId w:val="16"/>
        </w:numPr>
      </w:pPr>
      <w:r>
        <w:t>Ahora se pu</w:t>
      </w:r>
      <w:r w:rsidR="00EF19B4">
        <w:t>e</w:t>
      </w:r>
      <w:r>
        <w:t xml:space="preserve">de comprobar si la instalación se ejecutó correctamente ejecutando en el CMD o PowerShell el comando </w:t>
      </w:r>
      <w:r w:rsidR="006E0223" w:rsidRPr="00EF19B4">
        <w:rPr>
          <w:rFonts w:ascii="Courier New" w:hAnsi="Courier New" w:cs="Courier New"/>
          <w:i/>
          <w:iCs/>
          <w:sz w:val="22"/>
          <w:szCs w:val="22"/>
        </w:rPr>
        <w:t xml:space="preserve">python </w:t>
      </w:r>
      <w:r w:rsidR="00F02156" w:rsidRPr="00EF19B4">
        <w:rPr>
          <w:rFonts w:ascii="Courier New" w:hAnsi="Courier New" w:cs="Courier New"/>
          <w:i/>
          <w:iCs/>
          <w:sz w:val="22"/>
          <w:szCs w:val="22"/>
        </w:rPr>
        <w:t>--</w:t>
      </w:r>
      <w:r w:rsidR="006E0223" w:rsidRPr="00EF19B4">
        <w:rPr>
          <w:rFonts w:ascii="Courier New" w:hAnsi="Courier New" w:cs="Courier New"/>
          <w:i/>
          <w:iCs/>
          <w:sz w:val="22"/>
          <w:szCs w:val="22"/>
        </w:rPr>
        <w:t>version</w:t>
      </w:r>
      <w:r w:rsidR="006E0223" w:rsidRPr="00EF19B4">
        <w:rPr>
          <w:sz w:val="22"/>
          <w:szCs w:val="22"/>
        </w:rPr>
        <w:t>.</w:t>
      </w:r>
      <w:r w:rsidR="006E0223">
        <w:t xml:space="preserve"> El resultado debe ser el siguiente.</w:t>
      </w:r>
    </w:p>
    <w:p w14:paraId="327F66AD" w14:textId="28D60ADF" w:rsidR="00EF19B4" w:rsidRPr="00FD0A93" w:rsidRDefault="006E0223" w:rsidP="00FD0A93">
      <w:pPr>
        <w:pStyle w:val="Prrafodelista"/>
      </w:pPr>
      <w:r>
        <w:rPr>
          <w:noProof/>
        </w:rPr>
        <w:drawing>
          <wp:inline distT="0" distB="0" distL="0" distR="0" wp14:anchorId="30CCE83A" wp14:editId="74EBB8E7">
            <wp:extent cx="5927845" cy="3831772"/>
            <wp:effectExtent l="0" t="0" r="0" b="0"/>
            <wp:docPr id="1161463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3168" name=""/>
                    <pic:cNvPicPr/>
                  </pic:nvPicPr>
                  <pic:blipFill>
                    <a:blip r:embed="rId43"/>
                    <a:stretch>
                      <a:fillRect/>
                    </a:stretch>
                  </pic:blipFill>
                  <pic:spPr>
                    <a:xfrm>
                      <a:off x="0" y="0"/>
                      <a:ext cx="5933187" cy="3835225"/>
                    </a:xfrm>
                    <a:prstGeom prst="rect">
                      <a:avLst/>
                    </a:prstGeom>
                  </pic:spPr>
                </pic:pic>
              </a:graphicData>
            </a:graphic>
          </wp:inline>
        </w:drawing>
      </w:r>
    </w:p>
    <w:p w14:paraId="3C67EA71" w14:textId="52A26AC4" w:rsidR="00EF19B4" w:rsidRPr="0021454C" w:rsidRDefault="00EF19B4" w:rsidP="00EF19B4">
      <w:pPr>
        <w:pStyle w:val="Ttulo3"/>
        <w:spacing w:line="360" w:lineRule="auto"/>
        <w:rPr>
          <w:rFonts w:asciiTheme="minorHAnsi" w:hAnsiTheme="minorHAnsi" w:cstheme="minorHAnsi"/>
          <w:sz w:val="28"/>
          <w:szCs w:val="28"/>
        </w:rPr>
      </w:pPr>
      <w:r w:rsidRPr="0021454C">
        <w:rPr>
          <w:rFonts w:asciiTheme="minorHAnsi" w:hAnsiTheme="minorHAnsi" w:cstheme="minorHAnsi"/>
          <w:sz w:val="28"/>
          <w:szCs w:val="28"/>
        </w:rPr>
        <w:lastRenderedPageBreak/>
        <w:t>Configuración del Docker</w:t>
      </w:r>
    </w:p>
    <w:p w14:paraId="200F4ABC" w14:textId="05B2DFE6" w:rsidR="00720E7A" w:rsidRDefault="00EF19B4" w:rsidP="00EF19B4">
      <w:r>
        <w:t xml:space="preserve">Una vez instalado Python, </w:t>
      </w:r>
      <w:r w:rsidR="00EC350E">
        <w:t>otro punto clave es la configuración del Docker y de la base de datos que almacenará. Para ello se tendrán que seguir los siguientes pasos:</w:t>
      </w:r>
    </w:p>
    <w:p w14:paraId="638A2761" w14:textId="77777777" w:rsidR="00720E7A" w:rsidRDefault="00720E7A" w:rsidP="00EF19B4"/>
    <w:p w14:paraId="06BA03D7" w14:textId="4EC7F710" w:rsidR="00EF19B4" w:rsidRDefault="00EC350E" w:rsidP="00EC350E">
      <w:pPr>
        <w:pStyle w:val="Prrafodelista"/>
        <w:numPr>
          <w:ilvl w:val="0"/>
          <w:numId w:val="18"/>
        </w:numPr>
      </w:pPr>
      <w:r>
        <w:t>Asegúrese de que tiene el Docker instalado.</w:t>
      </w:r>
    </w:p>
    <w:p w14:paraId="12790E6E" w14:textId="77777777" w:rsidR="00910B4E" w:rsidRDefault="00910B4E" w:rsidP="00910B4E">
      <w:pPr>
        <w:pStyle w:val="Prrafodelista"/>
      </w:pPr>
    </w:p>
    <w:p w14:paraId="75CF648C" w14:textId="77777777" w:rsidR="00720E7A" w:rsidRDefault="00EC350E" w:rsidP="00EC350E">
      <w:pPr>
        <w:pStyle w:val="Prrafodelista"/>
        <w:numPr>
          <w:ilvl w:val="0"/>
          <w:numId w:val="18"/>
        </w:numPr>
      </w:pPr>
      <w:r>
        <w:t xml:space="preserve">A continuación, abra el CMD o PowerShell y </w:t>
      </w:r>
      <w:r w:rsidR="00720E7A">
        <w:t xml:space="preserve">ejecute el siguiente comando:  </w:t>
      </w:r>
    </w:p>
    <w:p w14:paraId="1F8EC345" w14:textId="42E5FBEB" w:rsidR="00910B4E" w:rsidRDefault="00720E7A" w:rsidP="00720E7A">
      <w:pPr>
        <w:pStyle w:val="Prrafodelista"/>
      </w:pPr>
      <w:r w:rsidRPr="00720E7A">
        <w:rPr>
          <w:rFonts w:ascii="Courier New" w:hAnsi="Courier New" w:cs="Courier New"/>
          <w:sz w:val="22"/>
          <w:szCs w:val="22"/>
        </w:rPr>
        <w:t>docker run -d --name mysql_daw1 -e MYSQL_ROOT_PASSWORD=root -p 3306:3306 -v mysql_data:/var/lib/mysql mysql:9.7</w:t>
      </w:r>
      <w:r>
        <w:t xml:space="preserve">. De está manera se creará el contenedor de la base de datos. </w:t>
      </w:r>
    </w:p>
    <w:p w14:paraId="325CDB86" w14:textId="77777777" w:rsidR="00910B4E" w:rsidRDefault="00910B4E" w:rsidP="00720E7A">
      <w:pPr>
        <w:pStyle w:val="Prrafodelista"/>
      </w:pPr>
    </w:p>
    <w:p w14:paraId="66F4F3B7" w14:textId="0BF808A6" w:rsidR="00720E7A" w:rsidRPr="00720E7A" w:rsidRDefault="00720E7A" w:rsidP="00720E7A">
      <w:pPr>
        <w:pStyle w:val="Prrafodelista"/>
        <w:numPr>
          <w:ilvl w:val="0"/>
          <w:numId w:val="18"/>
        </w:numPr>
      </w:pPr>
      <w:r>
        <w:t xml:space="preserve">Ahora hay que enlazar el mysql con phpMyAdmin, por tanto, hay que crear otro contenedor, está vez para el php, con el siguiente comando: </w:t>
      </w:r>
      <w:r w:rsidRPr="00720E7A">
        <w:rPr>
          <w:rFonts w:ascii="Courier New" w:hAnsi="Courier New" w:cs="Courier New"/>
          <w:sz w:val="22"/>
          <w:szCs w:val="22"/>
        </w:rPr>
        <w:t>docker run -d --name phpmyadminc --link mysql_daw1 -e PMA_HOST=mysql_daw1 -p 8080:80 phpmyadmin</w:t>
      </w:r>
      <w:r>
        <w:rPr>
          <w:rFonts w:ascii="Courier New" w:hAnsi="Courier New" w:cs="Courier New"/>
          <w:sz w:val="22"/>
          <w:szCs w:val="22"/>
        </w:rPr>
        <w:t>. Al final se obtiene el siguiente resultado:</w:t>
      </w:r>
    </w:p>
    <w:p w14:paraId="10DBCBAE" w14:textId="166B1165" w:rsidR="00EF19B4" w:rsidRDefault="00720E7A" w:rsidP="00720E7A">
      <w:pPr>
        <w:pStyle w:val="Prrafodelista"/>
      </w:pPr>
      <w:r w:rsidRPr="00720E7A">
        <w:drawing>
          <wp:inline distT="0" distB="0" distL="0" distR="0" wp14:anchorId="198A5D08" wp14:editId="6DD714FD">
            <wp:extent cx="6053137" cy="472958"/>
            <wp:effectExtent l="0" t="0" r="0" b="3810"/>
            <wp:docPr id="259552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52596" name=""/>
                    <pic:cNvPicPr/>
                  </pic:nvPicPr>
                  <pic:blipFill>
                    <a:blip r:embed="rId44"/>
                    <a:stretch>
                      <a:fillRect/>
                    </a:stretch>
                  </pic:blipFill>
                  <pic:spPr>
                    <a:xfrm>
                      <a:off x="0" y="0"/>
                      <a:ext cx="6235087" cy="487175"/>
                    </a:xfrm>
                    <a:prstGeom prst="rect">
                      <a:avLst/>
                    </a:prstGeom>
                  </pic:spPr>
                </pic:pic>
              </a:graphicData>
            </a:graphic>
          </wp:inline>
        </w:drawing>
      </w:r>
    </w:p>
    <w:p w14:paraId="6ED5A926" w14:textId="77777777" w:rsidR="00720E7A" w:rsidRDefault="00720E7A" w:rsidP="00720E7A">
      <w:pPr>
        <w:pStyle w:val="Prrafodelista"/>
      </w:pPr>
    </w:p>
    <w:p w14:paraId="0D01F092" w14:textId="476231FC" w:rsidR="00720E7A" w:rsidRDefault="00720E7A" w:rsidP="00720E7A">
      <w:pPr>
        <w:pStyle w:val="Prrafodelista"/>
        <w:ind w:left="0"/>
      </w:pPr>
      <w:r>
        <w:t xml:space="preserve">Con esto el entorno de Docker ya estaría configurado. Quedaría crear la base de datos y las tablas. Se puede hacer desde el entorno gráfico </w:t>
      </w:r>
      <w:r w:rsidR="00C6665F">
        <w:t>o mediante comandos y ficheros sql.</w:t>
      </w:r>
    </w:p>
    <w:p w14:paraId="280EAD95" w14:textId="0884F0B2" w:rsidR="00C6665F" w:rsidRDefault="00C6665F" w:rsidP="00C6665F"/>
    <w:p w14:paraId="380AD169" w14:textId="4C2358E9" w:rsidR="00C6665F" w:rsidRPr="0021454C" w:rsidRDefault="00C6665F" w:rsidP="00C6665F">
      <w:pPr>
        <w:pStyle w:val="Ttulo3"/>
        <w:spacing w:line="360" w:lineRule="auto"/>
        <w:rPr>
          <w:rFonts w:asciiTheme="minorHAnsi" w:hAnsiTheme="minorHAnsi" w:cstheme="minorHAnsi"/>
          <w:sz w:val="28"/>
          <w:szCs w:val="28"/>
        </w:rPr>
      </w:pPr>
      <w:r w:rsidRPr="0021454C">
        <w:rPr>
          <w:rFonts w:asciiTheme="minorHAnsi" w:hAnsiTheme="minorHAnsi" w:cstheme="minorHAnsi"/>
          <w:sz w:val="28"/>
          <w:szCs w:val="28"/>
        </w:rPr>
        <w:t>Creación y configuración de la Base de Datos desde el entorno gráfico</w:t>
      </w:r>
    </w:p>
    <w:p w14:paraId="19C8588B" w14:textId="3B993122" w:rsidR="00C6665F" w:rsidRDefault="00C6665F" w:rsidP="00C6665F">
      <w:pPr>
        <w:pStyle w:val="Prrafodelista"/>
        <w:numPr>
          <w:ilvl w:val="0"/>
          <w:numId w:val="19"/>
        </w:numPr>
      </w:pPr>
      <w:r>
        <w:t xml:space="preserve">Introducir en el buscador </w:t>
      </w:r>
      <w:r w:rsidRPr="00C6665F">
        <w:rPr>
          <w:i/>
          <w:iCs/>
        </w:rPr>
        <w:t>localhost:8080</w:t>
      </w:r>
      <w:r>
        <w:t xml:space="preserve">. Debe aparecer la web que verá en la siguiente imagen y tendrá que introducir la contraseña que es </w:t>
      </w:r>
      <w:r w:rsidRPr="00C6665F">
        <w:rPr>
          <w:i/>
          <w:iCs/>
        </w:rPr>
        <w:t>root</w:t>
      </w:r>
      <w:r>
        <w:t xml:space="preserve">. </w:t>
      </w:r>
    </w:p>
    <w:p w14:paraId="1B3E2DDE" w14:textId="3B72516D" w:rsidR="00C6665F" w:rsidRDefault="00C6665F" w:rsidP="00C6665F">
      <w:pPr>
        <w:pStyle w:val="Prrafodelista"/>
      </w:pPr>
      <w:r>
        <w:rPr>
          <w:noProof/>
        </w:rPr>
        <w:drawing>
          <wp:inline distT="0" distB="0" distL="0" distR="0" wp14:anchorId="58E0C1CC" wp14:editId="59DD3004">
            <wp:extent cx="5756909" cy="2857500"/>
            <wp:effectExtent l="0" t="0" r="0" b="0"/>
            <wp:docPr id="2013404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04146" name=""/>
                    <pic:cNvPicPr/>
                  </pic:nvPicPr>
                  <pic:blipFill rotWithShape="1">
                    <a:blip r:embed="rId45"/>
                    <a:srcRect t="4235" b="7520"/>
                    <a:stretch>
                      <a:fillRect/>
                    </a:stretch>
                  </pic:blipFill>
                  <pic:spPr bwMode="auto">
                    <a:xfrm>
                      <a:off x="0" y="0"/>
                      <a:ext cx="5757461" cy="2857774"/>
                    </a:xfrm>
                    <a:prstGeom prst="rect">
                      <a:avLst/>
                    </a:prstGeom>
                    <a:ln>
                      <a:noFill/>
                    </a:ln>
                    <a:extLst>
                      <a:ext uri="{53640926-AAD7-44D8-BBD7-CCE9431645EC}">
                        <a14:shadowObscured xmlns:a14="http://schemas.microsoft.com/office/drawing/2010/main"/>
                      </a:ext>
                    </a:extLst>
                  </pic:spPr>
                </pic:pic>
              </a:graphicData>
            </a:graphic>
          </wp:inline>
        </w:drawing>
      </w:r>
    </w:p>
    <w:p w14:paraId="48748690" w14:textId="69C77B38" w:rsidR="00C6665F" w:rsidRDefault="00C6665F" w:rsidP="00C6665F">
      <w:pPr>
        <w:pStyle w:val="Prrafodelista"/>
        <w:numPr>
          <w:ilvl w:val="0"/>
          <w:numId w:val="19"/>
        </w:numPr>
      </w:pPr>
      <w:r>
        <w:t xml:space="preserve">Después de pulsar </w:t>
      </w:r>
      <w:r w:rsidRPr="00C6665F">
        <w:rPr>
          <w:i/>
          <w:iCs/>
        </w:rPr>
        <w:t>Log</w:t>
      </w:r>
      <w:r>
        <w:t xml:space="preserve"> </w:t>
      </w:r>
      <w:r w:rsidRPr="00C6665F">
        <w:rPr>
          <w:i/>
          <w:iCs/>
        </w:rPr>
        <w:t>in</w:t>
      </w:r>
      <w:r>
        <w:t xml:space="preserve">, la base de datos se puede crear pulsando </w:t>
      </w:r>
      <w:r w:rsidRPr="00C6665F">
        <w:rPr>
          <w:i/>
          <w:iCs/>
        </w:rPr>
        <w:t>New</w:t>
      </w:r>
      <w:r>
        <w:t xml:space="preserve">. Al crearla, se debe llamar </w:t>
      </w:r>
      <w:r w:rsidRPr="00C6665F">
        <w:rPr>
          <w:i/>
          <w:iCs/>
        </w:rPr>
        <w:t>gestion</w:t>
      </w:r>
      <w:r>
        <w:t>_</w:t>
      </w:r>
      <w:r w:rsidRPr="00C6665F">
        <w:rPr>
          <w:i/>
          <w:iCs/>
        </w:rPr>
        <w:t>guardias</w:t>
      </w:r>
      <w:r>
        <w:t xml:space="preserve"> y ponerle la codificación </w:t>
      </w:r>
      <w:r w:rsidRPr="00C6665F">
        <w:rPr>
          <w:i/>
          <w:iCs/>
        </w:rPr>
        <w:t>utf8mb4_spanish2_ci</w:t>
      </w:r>
      <w:r>
        <w:t xml:space="preserve">. Finalmente, pulsar </w:t>
      </w:r>
      <w:r w:rsidRPr="00C6665F">
        <w:rPr>
          <w:i/>
          <w:iCs/>
        </w:rPr>
        <w:t>Create</w:t>
      </w:r>
      <w:r>
        <w:t>.</w:t>
      </w:r>
    </w:p>
    <w:p w14:paraId="7F424AD7" w14:textId="77777777" w:rsidR="00C6665F" w:rsidRDefault="00C6665F" w:rsidP="00C6665F">
      <w:pPr>
        <w:pStyle w:val="Prrafodelista"/>
      </w:pPr>
      <w:r>
        <w:rPr>
          <w:noProof/>
        </w:rPr>
        <w:lastRenderedPageBreak/>
        <mc:AlternateContent>
          <mc:Choice Requires="wps">
            <w:drawing>
              <wp:anchor distT="0" distB="0" distL="114300" distR="114300" simplePos="0" relativeHeight="251739136" behindDoc="0" locked="0" layoutInCell="1" allowOverlap="1" wp14:anchorId="15499E2F" wp14:editId="5C1B1595">
                <wp:simplePos x="0" y="0"/>
                <wp:positionH relativeFrom="column">
                  <wp:posOffset>1448753</wp:posOffset>
                </wp:positionH>
                <wp:positionV relativeFrom="paragraph">
                  <wp:posOffset>823278</wp:posOffset>
                </wp:positionV>
                <wp:extent cx="2228850" cy="447675"/>
                <wp:effectExtent l="0" t="0" r="19050" b="28575"/>
                <wp:wrapNone/>
                <wp:docPr id="971225085" name="Rectángulo 38"/>
                <wp:cNvGraphicFramePr/>
                <a:graphic xmlns:a="http://schemas.openxmlformats.org/drawingml/2006/main">
                  <a:graphicData uri="http://schemas.microsoft.com/office/word/2010/wordprocessingShape">
                    <wps:wsp>
                      <wps:cNvSpPr/>
                      <wps:spPr>
                        <a:xfrm>
                          <a:off x="0" y="0"/>
                          <a:ext cx="2228850" cy="4476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4CB71" id="Rectángulo 38" o:spid="_x0000_s1026" style="position:absolute;margin-left:114.1pt;margin-top:64.85pt;width:175.5pt;height:3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" filled="f" strokecolor="#e00" strokeweight="2pt"/>
            </w:pict>
          </mc:Fallback>
        </mc:AlternateContent>
      </w:r>
      <w:r>
        <w:rPr>
          <w:noProof/>
        </w:rPr>
        <mc:AlternateContent>
          <mc:Choice Requires="wps">
            <w:drawing>
              <wp:anchor distT="0" distB="0" distL="114300" distR="114300" simplePos="0" relativeHeight="251737088" behindDoc="0" locked="0" layoutInCell="1" allowOverlap="1" wp14:anchorId="059E706A" wp14:editId="729A477A">
                <wp:simplePos x="0" y="0"/>
                <wp:positionH relativeFrom="column">
                  <wp:posOffset>512781</wp:posOffset>
                </wp:positionH>
                <wp:positionV relativeFrom="paragraph">
                  <wp:posOffset>766968</wp:posOffset>
                </wp:positionV>
                <wp:extent cx="277906" cy="107576"/>
                <wp:effectExtent l="0" t="0" r="27305" b="26035"/>
                <wp:wrapNone/>
                <wp:docPr id="1630653395" name="Rectángulo 38"/>
                <wp:cNvGraphicFramePr/>
                <a:graphic xmlns:a="http://schemas.openxmlformats.org/drawingml/2006/main">
                  <a:graphicData uri="http://schemas.microsoft.com/office/word/2010/wordprocessingShape">
                    <wps:wsp>
                      <wps:cNvSpPr/>
                      <wps:spPr>
                        <a:xfrm>
                          <a:off x="0" y="0"/>
                          <a:ext cx="277906" cy="10757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812F6" id="Rectángulo 38" o:spid="_x0000_s1026" style="position:absolute;margin-left:40.4pt;margin-top:60.4pt;width:21.9pt;height:8.4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" filled="f" strokecolor="#e00" strokeweight="2pt"/>
            </w:pict>
          </mc:Fallback>
        </mc:AlternateContent>
      </w:r>
      <w:r>
        <w:rPr>
          <w:noProof/>
        </w:rPr>
        <w:drawing>
          <wp:inline distT="0" distB="0" distL="0" distR="0" wp14:anchorId="36BCDC20" wp14:editId="1F73E8F9">
            <wp:extent cx="5904864" cy="2990850"/>
            <wp:effectExtent l="0" t="0" r="1270" b="0"/>
            <wp:docPr id="6621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989" name=""/>
                    <pic:cNvPicPr/>
                  </pic:nvPicPr>
                  <pic:blipFill rotWithShape="1">
                    <a:blip r:embed="rId46"/>
                    <a:srcRect t="4875" b="5079"/>
                    <a:stretch>
                      <a:fillRect/>
                    </a:stretch>
                  </pic:blipFill>
                  <pic:spPr bwMode="auto">
                    <a:xfrm>
                      <a:off x="0" y="0"/>
                      <a:ext cx="5907813" cy="2992344"/>
                    </a:xfrm>
                    <a:prstGeom prst="rect">
                      <a:avLst/>
                    </a:prstGeom>
                    <a:ln>
                      <a:noFill/>
                    </a:ln>
                    <a:extLst>
                      <a:ext uri="{53640926-AAD7-44D8-BBD7-CCE9431645EC}">
                        <a14:shadowObscured xmlns:a14="http://schemas.microsoft.com/office/drawing/2010/main"/>
                      </a:ext>
                    </a:extLst>
                  </pic:spPr>
                </pic:pic>
              </a:graphicData>
            </a:graphic>
          </wp:inline>
        </w:drawing>
      </w:r>
    </w:p>
    <w:p w14:paraId="209A0E3E" w14:textId="77777777" w:rsidR="00C6665F" w:rsidRDefault="00C6665F" w:rsidP="00C6665F">
      <w:pPr>
        <w:pStyle w:val="Prrafodelista"/>
      </w:pPr>
    </w:p>
    <w:p w14:paraId="2D3E107E" w14:textId="4641C66C" w:rsidR="00C6665F" w:rsidRPr="001E376D" w:rsidRDefault="00006D07" w:rsidP="00C6665F">
      <w:pPr>
        <w:pStyle w:val="Prrafodelista"/>
        <w:numPr>
          <w:ilvl w:val="0"/>
          <w:numId w:val="19"/>
        </w:numPr>
      </w:pPr>
      <w:r>
        <w:t xml:space="preserve">Finalmente, el último paso sería crear las tablas. Para ello hay que entrar en la base de datos recientemente creada, darle al apartado de </w:t>
      </w:r>
      <w:r w:rsidRPr="00006D07">
        <w:rPr>
          <w:i/>
          <w:iCs/>
        </w:rPr>
        <w:t>SQL</w:t>
      </w:r>
      <w:r>
        <w:t xml:space="preserve"> y copiar el script presentado en la parte de implementación (pág. </w:t>
      </w:r>
      <w:r w:rsidRPr="00006D07">
        <w:rPr>
          <w:rFonts w:ascii="Cambria Math" w:hAnsi="Cambria Math" w:cs="Cambria Math"/>
          <w:color w:val="5951C8" w:themeColor="text1" w:themeTint="80"/>
        </w:rPr>
        <w:fldChar w:fldCharType="begin"/>
      </w:r>
      <w:r w:rsidRPr="00006D07">
        <w:rPr>
          <w:color w:val="5951C8" w:themeColor="text1" w:themeTint="80"/>
        </w:rPr>
        <w:instrText xml:space="preserve"> PAGEREF _Ref230451774 \h </w:instrText>
      </w:r>
      <w:r w:rsidRPr="00006D07">
        <w:rPr>
          <w:rFonts w:ascii="Cambria Math" w:hAnsi="Cambria Math" w:cs="Cambria Math"/>
          <w:color w:val="5951C8" w:themeColor="text1" w:themeTint="80"/>
        </w:rPr>
      </w:r>
      <w:r w:rsidRPr="00006D07">
        <w:rPr>
          <w:rFonts w:ascii="Cambria Math" w:hAnsi="Cambria Math" w:cs="Cambria Math"/>
          <w:color w:val="5951C8" w:themeColor="text1" w:themeTint="80"/>
        </w:rPr>
        <w:fldChar w:fldCharType="separate"/>
      </w:r>
      <w:r w:rsidRPr="00006D07">
        <w:rPr>
          <w:noProof/>
          <w:color w:val="5951C8" w:themeColor="text1" w:themeTint="80"/>
        </w:rPr>
        <w:t>3</w:t>
      </w:r>
      <w:r w:rsidRPr="00006D07">
        <w:rPr>
          <w:noProof/>
          <w:color w:val="5951C8" w:themeColor="text1" w:themeTint="80"/>
        </w:rPr>
        <w:t>7</w:t>
      </w:r>
      <w:r w:rsidRPr="00006D07">
        <w:rPr>
          <w:rFonts w:ascii="Cambria Math" w:hAnsi="Cambria Math" w:cs="Cambria Math"/>
          <w:color w:val="5951C8" w:themeColor="text1" w:themeTint="80"/>
        </w:rPr>
        <w:fldChar w:fldCharType="end"/>
      </w:r>
      <w:r w:rsidRPr="00006D07">
        <w:rPr>
          <w:rFonts w:ascii="Cambria Math" w:hAnsi="Cambria Math" w:cs="Cambria Math"/>
        </w:rPr>
        <w:t>)</w:t>
      </w:r>
      <w:r>
        <w:rPr>
          <w:rFonts w:ascii="Cambria Math" w:hAnsi="Cambria Math" w:cs="Cambria Math"/>
        </w:rPr>
        <w:t xml:space="preserve">. </w:t>
      </w:r>
      <w:r>
        <w:rPr>
          <w:rFonts w:cstheme="minorHAnsi"/>
        </w:rPr>
        <w:t xml:space="preserve">Es muy importante desactivar la opción de </w:t>
      </w:r>
      <w:r w:rsidRPr="00006D07">
        <w:rPr>
          <w:rFonts w:cstheme="minorHAnsi"/>
          <w:i/>
          <w:iCs/>
        </w:rPr>
        <w:t>Enable foreign key checks</w:t>
      </w:r>
      <w:r>
        <w:rPr>
          <w:rFonts w:cstheme="minorHAnsi"/>
        </w:rPr>
        <w:t xml:space="preserve"> y darle a </w:t>
      </w:r>
      <w:r w:rsidRPr="00006D07">
        <w:rPr>
          <w:rFonts w:cstheme="minorHAnsi"/>
          <w:i/>
          <w:iCs/>
        </w:rPr>
        <w:t>Go</w:t>
      </w:r>
      <w:r>
        <w:rPr>
          <w:rFonts w:cstheme="minorHAnsi"/>
        </w:rPr>
        <w:t xml:space="preserve"> al final.</w:t>
      </w:r>
    </w:p>
    <w:p w14:paraId="0B9CD143" w14:textId="7DB1D36B" w:rsidR="001E376D" w:rsidRDefault="001E376D" w:rsidP="001E376D">
      <w:pPr>
        <w:pStyle w:val="Prrafodelista"/>
      </w:pPr>
      <w:r>
        <w:rPr>
          <w:noProof/>
        </w:rPr>
        <mc:AlternateContent>
          <mc:Choice Requires="wps">
            <w:drawing>
              <wp:anchor distT="0" distB="0" distL="114300" distR="114300" simplePos="0" relativeHeight="251747328" behindDoc="0" locked="0" layoutInCell="1" allowOverlap="1" wp14:anchorId="2A08AE0D" wp14:editId="4E5012ED">
                <wp:simplePos x="0" y="0"/>
                <wp:positionH relativeFrom="column">
                  <wp:posOffset>1562685</wp:posOffset>
                </wp:positionH>
                <wp:positionV relativeFrom="paragraph">
                  <wp:posOffset>762830</wp:posOffset>
                </wp:positionV>
                <wp:extent cx="2760785" cy="1260231"/>
                <wp:effectExtent l="0" t="0" r="20955" b="16510"/>
                <wp:wrapNone/>
                <wp:docPr id="217627827" name="Rectángulo 38"/>
                <wp:cNvGraphicFramePr/>
                <a:graphic xmlns:a="http://schemas.openxmlformats.org/drawingml/2006/main">
                  <a:graphicData uri="http://schemas.microsoft.com/office/word/2010/wordprocessingShape">
                    <wps:wsp>
                      <wps:cNvSpPr/>
                      <wps:spPr>
                        <a:xfrm>
                          <a:off x="0" y="0"/>
                          <a:ext cx="2760785" cy="12602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F935C" id="Rectángulo 38" o:spid="_x0000_s1026" style="position:absolute;margin-left:123.05pt;margin-top:60.05pt;width:217.4pt;height:99.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" filled="f" strokecolor="#e00" strokeweight="2pt"/>
            </w:pict>
          </mc:Fallback>
        </mc:AlternateContent>
      </w:r>
      <w:r>
        <w:rPr>
          <w:noProof/>
        </w:rPr>
        <mc:AlternateContent>
          <mc:Choice Requires="wps">
            <w:drawing>
              <wp:anchor distT="0" distB="0" distL="114300" distR="114300" simplePos="0" relativeHeight="251745280" behindDoc="0" locked="0" layoutInCell="1" allowOverlap="1" wp14:anchorId="052637F1" wp14:editId="41BCA925">
                <wp:simplePos x="0" y="0"/>
                <wp:positionH relativeFrom="column">
                  <wp:posOffset>1488440</wp:posOffset>
                </wp:positionH>
                <wp:positionV relativeFrom="paragraph">
                  <wp:posOffset>318982</wp:posOffset>
                </wp:positionV>
                <wp:extent cx="1401233" cy="127000"/>
                <wp:effectExtent l="0" t="0" r="27940" b="25400"/>
                <wp:wrapNone/>
                <wp:docPr id="1394396547" name="Rectángulo 38"/>
                <wp:cNvGraphicFramePr/>
                <a:graphic xmlns:a="http://schemas.openxmlformats.org/drawingml/2006/main">
                  <a:graphicData uri="http://schemas.microsoft.com/office/word/2010/wordprocessingShape">
                    <wps:wsp>
                      <wps:cNvSpPr/>
                      <wps:spPr>
                        <a:xfrm>
                          <a:off x="0" y="0"/>
                          <a:ext cx="1401233"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F2099" id="Rectángulo 38" o:spid="_x0000_s1026" style="position:absolute;margin-left:117.2pt;margin-top:25.1pt;width:110.35pt;height:10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" filled="f" strokecolor="#e00" strokeweight="2pt"/>
            </w:pict>
          </mc:Fallback>
        </mc:AlternateContent>
      </w:r>
      <w:r>
        <w:rPr>
          <w:noProof/>
        </w:rPr>
        <mc:AlternateContent>
          <mc:Choice Requires="wps">
            <w:drawing>
              <wp:anchor distT="0" distB="0" distL="114300" distR="114300" simplePos="0" relativeHeight="251743232" behindDoc="0" locked="0" layoutInCell="1" allowOverlap="1" wp14:anchorId="191233B6" wp14:editId="4D5DF739">
                <wp:simplePos x="0" y="0"/>
                <wp:positionH relativeFrom="column">
                  <wp:posOffset>1805940</wp:posOffset>
                </wp:positionH>
                <wp:positionV relativeFrom="paragraph">
                  <wp:posOffset>445982</wp:posOffset>
                </wp:positionV>
                <wp:extent cx="304800" cy="139700"/>
                <wp:effectExtent l="0" t="0" r="19050" b="12700"/>
                <wp:wrapNone/>
                <wp:docPr id="2049223661" name="Rectángulo 38"/>
                <wp:cNvGraphicFramePr/>
                <a:graphic xmlns:a="http://schemas.openxmlformats.org/drawingml/2006/main">
                  <a:graphicData uri="http://schemas.microsoft.com/office/word/2010/wordprocessingShape">
                    <wps:wsp>
                      <wps:cNvSpPr/>
                      <wps:spPr>
                        <a:xfrm>
                          <a:off x="0" y="0"/>
                          <a:ext cx="304800" cy="1397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D0485" id="Rectángulo 38" o:spid="_x0000_s1026" style="position:absolute;margin-left:142.2pt;margin-top:35.1pt;width:24pt;height: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" filled="f" strokecolor="#e00" strokeweight="2pt"/>
            </w:pict>
          </mc:Fallback>
        </mc:AlternateContent>
      </w:r>
      <w:r>
        <w:rPr>
          <w:noProof/>
        </w:rPr>
        <mc:AlternateContent>
          <mc:Choice Requires="wps">
            <w:drawing>
              <wp:anchor distT="0" distB="0" distL="114300" distR="114300" simplePos="0" relativeHeight="251741184" behindDoc="0" locked="0" layoutInCell="1" allowOverlap="1" wp14:anchorId="6BF0144E" wp14:editId="26661CC1">
                <wp:simplePos x="0" y="0"/>
                <wp:positionH relativeFrom="column">
                  <wp:posOffset>4136390</wp:posOffset>
                </wp:positionH>
                <wp:positionV relativeFrom="paragraph">
                  <wp:posOffset>2469516</wp:posOffset>
                </wp:positionV>
                <wp:extent cx="1136650" cy="241300"/>
                <wp:effectExtent l="0" t="0" r="25400" b="25400"/>
                <wp:wrapNone/>
                <wp:docPr id="1210923911" name="Rectángulo 38"/>
                <wp:cNvGraphicFramePr/>
                <a:graphic xmlns:a="http://schemas.openxmlformats.org/drawingml/2006/main">
                  <a:graphicData uri="http://schemas.microsoft.com/office/word/2010/wordprocessingShape">
                    <wps:wsp>
                      <wps:cNvSpPr/>
                      <wps:spPr>
                        <a:xfrm>
                          <a:off x="0" y="0"/>
                          <a:ext cx="1136650" cy="241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AB796" id="Rectángulo 38" o:spid="_x0000_s1026" style="position:absolute;margin-left:325.7pt;margin-top:194.45pt;width:89.5pt;height:1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" filled="f" strokecolor="#e00" strokeweight="2pt"/>
            </w:pict>
          </mc:Fallback>
        </mc:AlternateContent>
      </w:r>
      <w:r>
        <w:rPr>
          <w:noProof/>
        </w:rPr>
        <w:drawing>
          <wp:inline distT="0" distB="0" distL="0" distR="0" wp14:anchorId="0E7A5898" wp14:editId="02533A05">
            <wp:extent cx="5987415" cy="2962095"/>
            <wp:effectExtent l="0" t="0" r="0" b="0"/>
            <wp:docPr id="164155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5577" name=""/>
                    <pic:cNvPicPr/>
                  </pic:nvPicPr>
                  <pic:blipFill rotWithShape="1">
                    <a:blip r:embed="rId47"/>
                    <a:srcRect t="5373" b="6675"/>
                    <a:stretch>
                      <a:fillRect/>
                    </a:stretch>
                  </pic:blipFill>
                  <pic:spPr bwMode="auto">
                    <a:xfrm>
                      <a:off x="0" y="0"/>
                      <a:ext cx="5991442" cy="2964087"/>
                    </a:xfrm>
                    <a:prstGeom prst="rect">
                      <a:avLst/>
                    </a:prstGeom>
                    <a:ln>
                      <a:noFill/>
                    </a:ln>
                    <a:extLst>
                      <a:ext uri="{53640926-AAD7-44D8-BBD7-CCE9431645EC}">
                        <a14:shadowObscured xmlns:a14="http://schemas.microsoft.com/office/drawing/2010/main"/>
                      </a:ext>
                    </a:extLst>
                  </pic:spPr>
                </pic:pic>
              </a:graphicData>
            </a:graphic>
          </wp:inline>
        </w:drawing>
      </w:r>
    </w:p>
    <w:p w14:paraId="63803BF3" w14:textId="77777777" w:rsidR="001E376D" w:rsidRDefault="001E376D" w:rsidP="001E376D">
      <w:pPr>
        <w:pStyle w:val="Prrafodelista"/>
      </w:pPr>
    </w:p>
    <w:p w14:paraId="10BB4D4A" w14:textId="77777777" w:rsidR="001E376D" w:rsidRPr="001E376D" w:rsidRDefault="001E376D" w:rsidP="001E376D">
      <w:pPr>
        <w:pStyle w:val="Prrafodelista"/>
        <w:numPr>
          <w:ilvl w:val="0"/>
          <w:numId w:val="19"/>
        </w:numPr>
        <w:rPr>
          <w:b/>
          <w:bCs/>
        </w:rPr>
      </w:pPr>
      <w:r>
        <w:t xml:space="preserve">Tras ejecutarlo, quedará solo volver al apartado de SQL y eejecutar un script más que es el siguiente: </w:t>
      </w:r>
      <w:r w:rsidRPr="001E376D">
        <w:rPr>
          <w:rFonts w:ascii="Courier New" w:hAnsi="Courier New" w:cs="Courier New"/>
          <w:sz w:val="22"/>
          <w:szCs w:val="22"/>
        </w:rPr>
        <w:t>ALTER TABLE guardias ADD CONSTRAINT chk_fecha_guardia CHECK(dayofweek(dia) not in (1,7)).</w:t>
      </w:r>
    </w:p>
    <w:p w14:paraId="6BA92EE3" w14:textId="77777777" w:rsidR="001E376D" w:rsidRPr="0021454C" w:rsidRDefault="001E376D" w:rsidP="001E376D">
      <w:pPr>
        <w:rPr>
          <w:b/>
          <w:bCs/>
          <w:sz w:val="28"/>
          <w:szCs w:val="28"/>
        </w:rPr>
      </w:pPr>
    </w:p>
    <w:p w14:paraId="249D5607" w14:textId="03912653" w:rsidR="001E376D" w:rsidRPr="0021454C" w:rsidRDefault="001E376D" w:rsidP="001E376D">
      <w:pPr>
        <w:pStyle w:val="Ttulo3"/>
        <w:spacing w:line="360" w:lineRule="auto"/>
        <w:rPr>
          <w:rFonts w:asciiTheme="minorHAnsi" w:hAnsiTheme="minorHAnsi" w:cstheme="minorHAnsi"/>
        </w:rPr>
      </w:pPr>
      <w:r w:rsidRPr="0021454C">
        <w:rPr>
          <w:rFonts w:asciiTheme="minorHAnsi" w:hAnsiTheme="minorHAnsi" w:cstheme="minorHAnsi"/>
          <w:sz w:val="28"/>
          <w:szCs w:val="28"/>
        </w:rPr>
        <w:t xml:space="preserve">Creación y configuración de la Base de Datos desde </w:t>
      </w:r>
      <w:r w:rsidRPr="0021454C">
        <w:rPr>
          <w:rFonts w:asciiTheme="minorHAnsi" w:hAnsiTheme="minorHAnsi" w:cstheme="minorHAnsi"/>
          <w:sz w:val="28"/>
          <w:szCs w:val="28"/>
        </w:rPr>
        <w:t>PowerShell</w:t>
      </w:r>
      <w:r w:rsidR="002920EB" w:rsidRPr="0021454C">
        <w:rPr>
          <w:rFonts w:asciiTheme="minorHAnsi" w:hAnsiTheme="minorHAnsi" w:cstheme="minorHAnsi"/>
          <w:sz w:val="28"/>
          <w:szCs w:val="28"/>
        </w:rPr>
        <w:t xml:space="preserve"> o CMD</w:t>
      </w:r>
    </w:p>
    <w:p w14:paraId="366DFE88" w14:textId="28C84D2A" w:rsidR="002920EB" w:rsidRPr="00910B4E" w:rsidRDefault="002920EB" w:rsidP="002920EB">
      <w:pPr>
        <w:pStyle w:val="Prrafodelista"/>
        <w:numPr>
          <w:ilvl w:val="0"/>
          <w:numId w:val="20"/>
        </w:numPr>
        <w:rPr>
          <w:rFonts w:ascii="Courier New" w:hAnsi="Courier New" w:cs="Courier New"/>
          <w:sz w:val="22"/>
          <w:szCs w:val="22"/>
        </w:rPr>
      </w:pPr>
      <w:r>
        <w:t xml:space="preserve">Para crear la base de datos se usa el comando: </w:t>
      </w:r>
      <w:r w:rsidRPr="002920EB">
        <w:rPr>
          <w:rFonts w:ascii="Courier New" w:hAnsi="Courier New" w:cs="Courier New"/>
          <w:sz w:val="22"/>
          <w:szCs w:val="22"/>
        </w:rPr>
        <w:t>docker exec -i mysql_daw1 mysql -u root -proot -e "CREATE DATABASE gestion_guardias;"</w:t>
      </w:r>
      <w:r>
        <w:rPr>
          <w:rFonts w:ascii="Courier New" w:hAnsi="Courier New" w:cs="Courier New"/>
          <w:sz w:val="22"/>
          <w:szCs w:val="22"/>
        </w:rPr>
        <w:t xml:space="preserve">. </w:t>
      </w:r>
      <w:r>
        <w:rPr>
          <w:rFonts w:cstheme="minorHAnsi"/>
          <w:sz w:val="22"/>
          <w:szCs w:val="22"/>
        </w:rPr>
        <w:t xml:space="preserve">Compruebe antes de ejecutarlo que los contenedores están activos. </w:t>
      </w:r>
    </w:p>
    <w:p w14:paraId="7303D0DD" w14:textId="77777777" w:rsidR="00910B4E" w:rsidRPr="002920EB" w:rsidRDefault="00910B4E" w:rsidP="00910B4E">
      <w:pPr>
        <w:pStyle w:val="Prrafodelista"/>
        <w:rPr>
          <w:rFonts w:ascii="Courier New" w:hAnsi="Courier New" w:cs="Courier New"/>
          <w:sz w:val="22"/>
          <w:szCs w:val="22"/>
        </w:rPr>
      </w:pPr>
    </w:p>
    <w:p w14:paraId="3616B0A5" w14:textId="04CE5FA2" w:rsidR="002920EB" w:rsidRPr="00910B4E" w:rsidRDefault="002920EB" w:rsidP="002920EB">
      <w:pPr>
        <w:pStyle w:val="Prrafodelista"/>
        <w:numPr>
          <w:ilvl w:val="0"/>
          <w:numId w:val="20"/>
        </w:numPr>
        <w:rPr>
          <w:rFonts w:ascii="Courier New" w:hAnsi="Courier New" w:cs="Courier New"/>
          <w:sz w:val="22"/>
          <w:szCs w:val="22"/>
        </w:rPr>
      </w:pPr>
      <w:r>
        <w:t>Está vez, para crear las tablas se usará un fichero sql ya creado que estará en el directorio copiado en los primeros pasos.</w:t>
      </w:r>
      <w:r w:rsidR="00910B4E">
        <w:t xml:space="preserve"> Es muy importante saber en este paso cual es la ruta absoluta a este directorio y al fichero gestión_guardias.sql ya que tendrá que sustituirlo en el comando.</w:t>
      </w:r>
      <w:r w:rsidR="00910B4E">
        <w:rPr>
          <w:rFonts w:ascii="Courier New" w:hAnsi="Courier New" w:cs="Courier New"/>
          <w:sz w:val="22"/>
          <w:szCs w:val="22"/>
        </w:rPr>
        <w:t xml:space="preserve"> </w:t>
      </w:r>
      <w:r w:rsidRPr="002920EB">
        <w:rPr>
          <w:rFonts w:cstheme="minorHAnsi"/>
          <w:sz w:val="22"/>
          <w:szCs w:val="22"/>
        </w:rPr>
        <w:t>Para poder ejecutaro</w:t>
      </w:r>
      <w:r>
        <w:rPr>
          <w:rFonts w:cstheme="minorHAnsi"/>
          <w:sz w:val="22"/>
          <w:szCs w:val="22"/>
        </w:rPr>
        <w:t xml:space="preserve"> se usará el comando: </w:t>
      </w:r>
      <w:r w:rsidR="00910B4E">
        <w:rPr>
          <w:rFonts w:cstheme="minorHAnsi"/>
          <w:sz w:val="22"/>
          <w:szCs w:val="22"/>
        </w:rPr>
        <w:t xml:space="preserve"> </w:t>
      </w:r>
      <w:r w:rsidR="00910B4E" w:rsidRPr="00910B4E">
        <w:rPr>
          <w:rFonts w:ascii="Courier New" w:hAnsi="Courier New" w:cs="Courier New"/>
          <w:sz w:val="22"/>
          <w:szCs w:val="22"/>
        </w:rPr>
        <w:t xml:space="preserve">type </w:t>
      </w:r>
      <w:r w:rsidR="00910B4E" w:rsidRPr="00910B4E">
        <w:rPr>
          <w:rFonts w:ascii="Courier New" w:hAnsi="Courier New" w:cs="Courier New"/>
          <w:color w:val="EE0000"/>
          <w:sz w:val="22"/>
          <w:szCs w:val="22"/>
        </w:rPr>
        <w:t xml:space="preserve">"C:\RUTA\gestion_guardias.sql" </w:t>
      </w:r>
      <w:r w:rsidR="00910B4E" w:rsidRPr="00910B4E">
        <w:rPr>
          <w:rFonts w:ascii="Courier New" w:hAnsi="Courier New" w:cs="Courier New"/>
          <w:sz w:val="22"/>
          <w:szCs w:val="22"/>
        </w:rPr>
        <w:t>| docker exec -i mysql_daw1 mysql -u root -p gestion_guardias</w:t>
      </w:r>
      <w:r w:rsidR="00910B4E" w:rsidRPr="00910B4E">
        <w:rPr>
          <w:rFonts w:cstheme="minorHAnsi"/>
        </w:rPr>
        <w:t>, pero no directamente, sino que anteriormente sustituyendo entre comillas la ruta de ejemplo con la ruta absoluta identificada.</w:t>
      </w:r>
    </w:p>
    <w:p w14:paraId="2907AFC6" w14:textId="77777777" w:rsidR="001E376D" w:rsidRDefault="001E376D" w:rsidP="001E376D">
      <w:pPr>
        <w:rPr>
          <w:rFonts w:ascii="Courier New" w:hAnsi="Courier New" w:cs="Courier New"/>
        </w:rPr>
      </w:pPr>
    </w:p>
    <w:p w14:paraId="1F5C0055" w14:textId="6C9022A0" w:rsidR="00910B4E" w:rsidRDefault="00910B4E" w:rsidP="001E376D">
      <w:pPr>
        <w:rPr>
          <w:rFonts w:cstheme="minorHAnsi"/>
        </w:rPr>
      </w:pPr>
      <w:r>
        <w:rPr>
          <w:rFonts w:cstheme="minorHAnsi"/>
        </w:rPr>
        <w:t xml:space="preserve">Tras seguir y ejecutar estos pasos tendrá la base de datos lista para su uso </w:t>
      </w:r>
      <w:r w:rsidR="00D410C9">
        <w:rPr>
          <w:rFonts w:cstheme="minorHAnsi"/>
        </w:rPr>
        <w:t>en</w:t>
      </w:r>
      <w:r>
        <w:rPr>
          <w:rFonts w:cstheme="minorHAnsi"/>
        </w:rPr>
        <w:t xml:space="preserve"> la aplicación.</w:t>
      </w:r>
    </w:p>
    <w:p w14:paraId="7975C5D9" w14:textId="77777777" w:rsidR="00D410C9" w:rsidRPr="0021454C" w:rsidRDefault="00D410C9" w:rsidP="001E376D">
      <w:pPr>
        <w:rPr>
          <w:rFonts w:cstheme="minorHAnsi"/>
          <w:sz w:val="28"/>
          <w:szCs w:val="28"/>
        </w:rPr>
      </w:pPr>
    </w:p>
    <w:p w14:paraId="05ABBB20" w14:textId="7EC19B34" w:rsidR="00D410C9" w:rsidRPr="0021454C" w:rsidRDefault="00D410C9" w:rsidP="00D410C9">
      <w:pPr>
        <w:pStyle w:val="Ttulo3"/>
        <w:spacing w:line="360" w:lineRule="auto"/>
        <w:rPr>
          <w:rFonts w:asciiTheme="minorHAnsi" w:hAnsiTheme="minorHAnsi" w:cstheme="minorHAnsi"/>
          <w:sz w:val="28"/>
          <w:szCs w:val="28"/>
        </w:rPr>
      </w:pPr>
      <w:r w:rsidRPr="0021454C">
        <w:rPr>
          <w:rFonts w:asciiTheme="minorHAnsi" w:hAnsiTheme="minorHAnsi" w:cstheme="minorHAnsi"/>
          <w:sz w:val="28"/>
          <w:szCs w:val="28"/>
        </w:rPr>
        <w:t>Configuración del entorno virtual en Python y uso de la aplicación</w:t>
      </w:r>
    </w:p>
    <w:p w14:paraId="1EB2869D" w14:textId="41E2E4EA" w:rsidR="00831A8C" w:rsidRDefault="00D410C9" w:rsidP="00D410C9">
      <w:r>
        <w:t xml:space="preserve">Teniendo todo instalado queda configurar en entorno virtual y ejecutar la aplicación. </w:t>
      </w:r>
    </w:p>
    <w:p w14:paraId="7865598A" w14:textId="77777777" w:rsidR="00831A8C" w:rsidRDefault="00831A8C" w:rsidP="00D410C9"/>
    <w:p w14:paraId="7EC57DCF" w14:textId="0FC951A9" w:rsidR="001E376D" w:rsidRDefault="00831A8C" w:rsidP="001E376D">
      <w:pPr>
        <w:pStyle w:val="Prrafodelista"/>
        <w:numPr>
          <w:ilvl w:val="0"/>
          <w:numId w:val="21"/>
        </w:numPr>
      </w:pPr>
      <w:r>
        <w:t xml:space="preserve">Desde el directorio copiado en los primeros pasos, llamado </w:t>
      </w:r>
      <w:r w:rsidRPr="00831A8C">
        <w:rPr>
          <w:i/>
          <w:iCs/>
        </w:rPr>
        <w:t>directorio_preparado_instalacion_admin</w:t>
      </w:r>
      <w:r>
        <w:t xml:space="preserve">, hay que ejecutar el siguiente </w:t>
      </w:r>
      <w:r w:rsidR="0021454C">
        <w:t xml:space="preserve">comando: </w:t>
      </w:r>
      <w:r w:rsidR="0021454C" w:rsidRPr="0021454C">
        <w:rPr>
          <w:rFonts w:ascii="Courier New" w:hAnsi="Courier New" w:cs="Courier New"/>
          <w:sz w:val="22"/>
          <w:szCs w:val="22"/>
        </w:rPr>
        <w:t>pip install -r requirements.txt</w:t>
      </w:r>
      <w:r w:rsidR="0021454C">
        <w:t>. De esta manera ya tendrá instaladas las librerías necesarias.</w:t>
      </w:r>
    </w:p>
    <w:p w14:paraId="132D1343" w14:textId="63CA31B6" w:rsidR="0021454C" w:rsidRDefault="0021454C" w:rsidP="001E376D">
      <w:pPr>
        <w:pStyle w:val="Prrafodelista"/>
        <w:numPr>
          <w:ilvl w:val="0"/>
          <w:numId w:val="21"/>
        </w:numPr>
      </w:pPr>
      <w:r>
        <w:t xml:space="preserve">Ahora solo le queda ejecutar el comando: </w:t>
      </w:r>
      <w:r w:rsidRPr="0021454C">
        <w:rPr>
          <w:rFonts w:ascii="Courier New" w:hAnsi="Courier New" w:cs="Courier New"/>
          <w:sz w:val="22"/>
          <w:szCs w:val="22"/>
        </w:rPr>
        <w:t>python app.py,</w:t>
      </w:r>
      <w:r w:rsidRPr="0021454C">
        <w:rPr>
          <w:sz w:val="22"/>
          <w:szCs w:val="22"/>
        </w:rPr>
        <w:t xml:space="preserve"> </w:t>
      </w:r>
      <w:r>
        <w:t>y empezar a usar la aplicación.</w:t>
      </w:r>
    </w:p>
    <w:p w14:paraId="2645F459" w14:textId="77777777" w:rsidR="00FD0A93" w:rsidRDefault="00FD0A93" w:rsidP="00FD0A93"/>
    <w:p w14:paraId="006CBC07" w14:textId="73CB54C6" w:rsidR="00FD0A93" w:rsidRDefault="00FD0A93" w:rsidP="00FD0A93">
      <w:r w:rsidRPr="00FD0A93">
        <w:rPr>
          <w:b/>
          <w:bCs/>
        </w:rPr>
        <w:t>Nota</w:t>
      </w:r>
      <w:r>
        <w:t>: Si al ejecutar la app, en lugar de la ventana de Bienvenida, le sale el mensaje de que no se pudo establecer la conexión a la base de datos, compruebe si los contenedores de Python creados están activos y si los pasos anteriores se han seguido correctamente.</w:t>
      </w:r>
    </w:p>
    <w:p w14:paraId="24D3D5D1" w14:textId="24AC5829" w:rsidR="00B73151" w:rsidRDefault="00B73151" w:rsidP="00C6665F">
      <w:pPr>
        <w:pStyle w:val="Prrafodelista"/>
      </w:pPr>
    </w:p>
    <w:p w14:paraId="70BC369B" w14:textId="77777777" w:rsidR="0021454C" w:rsidRPr="00C6665F" w:rsidRDefault="0021454C" w:rsidP="00C6665F">
      <w:pPr>
        <w:pStyle w:val="Prrafodelista"/>
      </w:pPr>
    </w:p>
    <w:p w14:paraId="7A6A755B" w14:textId="79E6DDC0" w:rsidR="007D11B5" w:rsidRPr="00E36104" w:rsidRDefault="006548BE" w:rsidP="00E36104">
      <w:pPr>
        <w:pStyle w:val="Ttulo2"/>
        <w:rPr>
          <w:color w:val="EE0000"/>
        </w:rPr>
      </w:pPr>
      <w:r w:rsidRPr="00253E43">
        <w:t>Mejoras posibles</w:t>
      </w:r>
      <w:bookmarkEnd w:id="176"/>
      <w:bookmarkEnd w:id="177"/>
      <w:bookmarkEnd w:id="178"/>
      <w:r w:rsidR="004C3927">
        <w:t xml:space="preserve"> </w:t>
      </w:r>
    </w:p>
    <w:p w14:paraId="5685269E" w14:textId="79E61BC1" w:rsidR="00FA5943" w:rsidRDefault="00FA5943" w:rsidP="00E36104">
      <w:pPr>
        <w:pStyle w:val="Ttulo2"/>
      </w:pPr>
      <w:bookmarkStart w:id="179" w:name="_Toc49341877"/>
      <w:bookmarkStart w:id="180" w:name="_Toc182218998"/>
      <w:bookmarkStart w:id="181" w:name="_Toc182500176"/>
      <w:r w:rsidRPr="00253E43">
        <w:t>Manual de usuario</w:t>
      </w:r>
      <w:bookmarkEnd w:id="179"/>
      <w:bookmarkEnd w:id="180"/>
      <w:bookmarkEnd w:id="181"/>
    </w:p>
    <w:p w14:paraId="4699022C" w14:textId="7AA0BAA4" w:rsidR="008A39A3" w:rsidRPr="008A39A3" w:rsidRDefault="008A39A3" w:rsidP="008A39A3">
      <w:pPr>
        <w:rPr>
          <w:color w:val="EE0000"/>
        </w:rPr>
      </w:pPr>
      <w:r>
        <w:rPr>
          <w:color w:val="EE0000"/>
        </w:rPr>
        <w:t>hacer</w:t>
      </w:r>
    </w:p>
    <w:p w14:paraId="36EFC166" w14:textId="26E7F85F" w:rsidR="00E36104" w:rsidRPr="0021454C" w:rsidRDefault="00E36104" w:rsidP="0021454C">
      <w:r>
        <w:t>Como usarlo desde el punto de vista del usuario</w:t>
      </w:r>
      <w:bookmarkStart w:id="182" w:name="_Toc49341895"/>
      <w:bookmarkStart w:id="183" w:name="_Toc182218999"/>
      <w:bookmarkStart w:id="184" w:name="_Toc182500177"/>
    </w:p>
    <w:p w14:paraId="7FC92544" w14:textId="366BCF79" w:rsidR="00DE12C7" w:rsidRDefault="00DE12C7">
      <w:pPr>
        <w:spacing w:after="200"/>
        <w:jc w:val="left"/>
        <w:rPr>
          <w:rFonts w:asciiTheme="majorHAnsi" w:eastAsiaTheme="majorEastAsia" w:hAnsiTheme="majorHAnsi" w:cstheme="majorBidi"/>
          <w:color w:val="061F57" w:themeColor="text2" w:themeShade="BF"/>
          <w:kern w:val="28"/>
          <w:sz w:val="144"/>
          <w:szCs w:val="144"/>
          <w:lang w:bidi="es-ES"/>
        </w:rPr>
      </w:pPr>
    </w:p>
    <w:p w14:paraId="223910D6" w14:textId="2083EA88" w:rsidR="00CC65E4" w:rsidRPr="00253E43" w:rsidRDefault="00CC65E4" w:rsidP="00CC65E4">
      <w:pPr>
        <w:pStyle w:val="Ttulo1"/>
        <w:jc w:val="center"/>
        <w:rPr>
          <w:sz w:val="144"/>
          <w:szCs w:val="144"/>
          <w:lang w:bidi="es-ES"/>
        </w:rPr>
      </w:pPr>
      <w:r w:rsidRPr="00253E43">
        <w:rPr>
          <w:sz w:val="144"/>
          <w:szCs w:val="144"/>
          <w:lang w:bidi="es-ES"/>
        </w:rPr>
        <w:lastRenderedPageBreak/>
        <w:t>Anexos</w:t>
      </w:r>
      <w:bookmarkEnd w:id="182"/>
      <w:bookmarkEnd w:id="183"/>
      <w:bookmarkEnd w:id="184"/>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0F769AE" w:rsidR="00BA7CCD" w:rsidRDefault="00733B48" w:rsidP="00BA7CCD">
          <w:pPr>
            <w:pStyle w:val="Ttulo2"/>
            <w:rPr>
              <w:b w:val="0"/>
            </w:rPr>
          </w:pPr>
          <w:bookmarkStart w:id="185" w:name="_Toc49341896"/>
          <w:bookmarkStart w:id="186" w:name="_Toc182219000"/>
          <w:bookmarkStart w:id="187" w:name="_Toc182500178"/>
          <w:r>
            <w:rPr>
              <w:b w:val="0"/>
            </w:rPr>
            <w:lastRenderedPageBreak/>
            <w:t xml:space="preserve">Formulario </w:t>
          </w:r>
          <w:bookmarkEnd w:id="185"/>
          <w:r w:rsidR="001057BD">
            <w:rPr>
              <w:b w:val="0"/>
            </w:rPr>
            <w:t>actual para la gestión de guardias</w:t>
          </w:r>
          <w:bookmarkEnd w:id="186"/>
          <w:bookmarkEnd w:id="187"/>
        </w:p>
        <w:p w14:paraId="3E48FA82" w14:textId="22B93644" w:rsidR="00BA7CCD" w:rsidRDefault="0069494C" w:rsidP="00BA7CCD">
          <w:pPr>
            <w:rPr>
              <w:noProof/>
            </w:rPr>
          </w:pPr>
          <w:r>
            <w:rPr>
              <w:noProof/>
            </w:rPr>
            <w:drawing>
              <wp:inline distT="0" distB="0" distL="0" distR="0" wp14:anchorId="09CCECBC" wp14:editId="1FD4D090">
                <wp:extent cx="5995358" cy="8594781"/>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07625" cy="8612366"/>
                        </a:xfrm>
                        <a:prstGeom prst="rect">
                          <a:avLst/>
                        </a:prstGeom>
                        <a:noFill/>
                        <a:ln>
                          <a:noFill/>
                        </a:ln>
                      </pic:spPr>
                    </pic:pic>
                  </a:graphicData>
                </a:graphic>
              </wp:inline>
            </w:drawing>
          </w:r>
        </w:p>
        <w:p w14:paraId="131EFD0F" w14:textId="54C4B64D" w:rsidR="00BA7CCD" w:rsidRPr="00BA7CCD" w:rsidRDefault="00BA7CCD" w:rsidP="00BA7CCD"/>
        <w:p w14:paraId="36D95BC7" w14:textId="4A8B58E9" w:rsidR="00CC65E4" w:rsidRDefault="00BA7CCD" w:rsidP="00CC65E4">
          <w:pPr>
            <w:pStyle w:val="Ttulo2"/>
            <w:rPr>
              <w:b w:val="0"/>
            </w:rPr>
          </w:pPr>
          <w:bookmarkStart w:id="188" w:name="_Toc182219001"/>
          <w:bookmarkStart w:id="189" w:name="_Toc182500179"/>
          <w:r>
            <w:rPr>
              <w:b w:val="0"/>
            </w:rPr>
            <w:lastRenderedPageBreak/>
            <w:t>Fichero exportado de Delphos</w:t>
          </w:r>
          <w:r w:rsidR="00CC67A2">
            <w:rPr>
              <w:b w:val="0"/>
            </w:rPr>
            <w:t xml:space="preserve"> (alumnos)</w:t>
          </w:r>
          <w:bookmarkEnd w:id="188"/>
          <w:bookmarkEnd w:id="189"/>
        </w:p>
        <w:p w14:paraId="70DDF75C" w14:textId="77777777" w:rsidR="00823EED" w:rsidRPr="00823EED" w:rsidRDefault="00823EED" w:rsidP="00823EED">
          <w:pPr>
            <w:pStyle w:val="Ttulo2"/>
            <w:spacing w:after="0"/>
            <w:rPr>
              <w:rFonts w:eastAsiaTheme="minorEastAsia" w:cstheme="minorBidi"/>
              <w:b w:val="0"/>
              <w:sz w:val="24"/>
              <w:szCs w:val="24"/>
            </w:rPr>
          </w:pPr>
          <w:bookmarkStart w:id="190" w:name="_Toc182500180"/>
          <w:r w:rsidRPr="00823EED">
            <w:rPr>
              <w:rFonts w:eastAsiaTheme="minorEastAsia" w:cstheme="minorBidi"/>
              <w:b w:val="0"/>
              <w:sz w:val="24"/>
              <w:szCs w:val="24"/>
            </w:rPr>
            <w:t>"NOMBRE"</w:t>
          </w:r>
          <w:bookmarkEnd w:id="190"/>
        </w:p>
        <w:p w14:paraId="0E678959" w14:textId="3560BC62" w:rsidR="00823EED" w:rsidRPr="00823EED" w:rsidRDefault="00823EED" w:rsidP="00823EED">
          <w:pPr>
            <w:pStyle w:val="Ttulo2"/>
            <w:spacing w:after="0"/>
            <w:rPr>
              <w:rFonts w:eastAsiaTheme="minorEastAsia" w:cstheme="minorBidi"/>
              <w:b w:val="0"/>
              <w:sz w:val="24"/>
              <w:szCs w:val="24"/>
            </w:rPr>
          </w:pPr>
          <w:bookmarkStart w:id="191" w:name="_Toc182500181"/>
          <w:r w:rsidRPr="00823EED">
            <w:rPr>
              <w:rFonts w:eastAsiaTheme="minorEastAsia" w:cstheme="minorBidi"/>
              <w:b w:val="0"/>
              <w:sz w:val="24"/>
              <w:szCs w:val="24"/>
            </w:rPr>
            <w:t>"</w:t>
          </w:r>
          <w:r>
            <w:rPr>
              <w:rFonts w:eastAsiaTheme="minorEastAsia" w:cstheme="minorBidi"/>
              <w:b w:val="0"/>
              <w:sz w:val="24"/>
              <w:szCs w:val="24"/>
            </w:rPr>
            <w:t>Nombre 1</w:t>
          </w:r>
          <w:r w:rsidRPr="00823EED">
            <w:rPr>
              <w:rFonts w:eastAsiaTheme="minorEastAsia" w:cstheme="minorBidi"/>
              <w:b w:val="0"/>
              <w:sz w:val="24"/>
              <w:szCs w:val="24"/>
            </w:rPr>
            <w:t xml:space="preserve">, </w:t>
          </w:r>
          <w:r>
            <w:rPr>
              <w:rFonts w:eastAsiaTheme="minorEastAsia" w:cstheme="minorBidi"/>
              <w:b w:val="0"/>
              <w:sz w:val="24"/>
              <w:szCs w:val="24"/>
            </w:rPr>
            <w:t>Apellido_1a Apellido_1b</w:t>
          </w:r>
          <w:r w:rsidRPr="00823EED">
            <w:rPr>
              <w:rFonts w:eastAsiaTheme="minorEastAsia" w:cstheme="minorBidi"/>
              <w:b w:val="0"/>
              <w:sz w:val="24"/>
              <w:szCs w:val="24"/>
            </w:rPr>
            <w:t>"</w:t>
          </w:r>
          <w:bookmarkEnd w:id="191"/>
        </w:p>
        <w:p w14:paraId="00A94700" w14:textId="131C6D37" w:rsidR="00823EED" w:rsidRPr="00823EED" w:rsidRDefault="00823EED" w:rsidP="00823EED">
          <w:pPr>
            <w:pStyle w:val="Ttulo2"/>
            <w:spacing w:after="0"/>
            <w:rPr>
              <w:rFonts w:eastAsiaTheme="minorEastAsia" w:cstheme="minorBidi"/>
              <w:b w:val="0"/>
              <w:sz w:val="24"/>
              <w:szCs w:val="24"/>
            </w:rPr>
          </w:pPr>
          <w:bookmarkStart w:id="192" w:name="_Toc182500182"/>
          <w:r w:rsidRPr="00823EED">
            <w:rPr>
              <w:rFonts w:eastAsiaTheme="minorEastAsia" w:cstheme="minorBidi"/>
              <w:b w:val="0"/>
              <w:sz w:val="24"/>
              <w:szCs w:val="24"/>
            </w:rPr>
            <w:t>"</w:t>
          </w:r>
          <w:r>
            <w:rPr>
              <w:rFonts w:eastAsiaTheme="minorEastAsia" w:cstheme="minorBidi"/>
              <w:b w:val="0"/>
              <w:sz w:val="24"/>
              <w:szCs w:val="24"/>
            </w:rPr>
            <w:t>Nombre2</w:t>
          </w:r>
          <w:r w:rsidRPr="00823EED">
            <w:rPr>
              <w:rFonts w:eastAsiaTheme="minorEastAsia" w:cstheme="minorBidi"/>
              <w:b w:val="0"/>
              <w:sz w:val="24"/>
              <w:szCs w:val="24"/>
            </w:rPr>
            <w:t xml:space="preserve">, </w:t>
          </w:r>
          <w:r>
            <w:rPr>
              <w:rFonts w:eastAsiaTheme="minorEastAsia" w:cstheme="minorBidi"/>
              <w:b w:val="0"/>
              <w:sz w:val="24"/>
              <w:szCs w:val="24"/>
            </w:rPr>
            <w:t>Apellido_2a Apellido_2b</w:t>
          </w:r>
          <w:r w:rsidRPr="00823EED">
            <w:rPr>
              <w:rFonts w:eastAsiaTheme="minorEastAsia" w:cstheme="minorBidi"/>
              <w:b w:val="0"/>
              <w:sz w:val="24"/>
              <w:szCs w:val="24"/>
            </w:rPr>
            <w:t>"</w:t>
          </w:r>
          <w:bookmarkEnd w:id="192"/>
        </w:p>
        <w:p w14:paraId="35063052" w14:textId="22D51A7C" w:rsidR="00823EED" w:rsidRPr="00823EED" w:rsidRDefault="00823EED" w:rsidP="00823EED">
          <w:pPr>
            <w:pStyle w:val="Ttulo2"/>
            <w:spacing w:after="0"/>
            <w:rPr>
              <w:rFonts w:eastAsiaTheme="minorEastAsia" w:cstheme="minorBidi"/>
              <w:b w:val="0"/>
              <w:sz w:val="24"/>
              <w:szCs w:val="24"/>
            </w:rPr>
          </w:pPr>
          <w:bookmarkStart w:id="193" w:name="_Toc182500183"/>
          <w:r w:rsidRPr="00823EED">
            <w:rPr>
              <w:rFonts w:eastAsiaTheme="minorEastAsia" w:cstheme="minorBidi"/>
              <w:b w:val="0"/>
              <w:sz w:val="24"/>
              <w:szCs w:val="24"/>
            </w:rPr>
            <w:t>"</w:t>
          </w:r>
          <w:r>
            <w:rPr>
              <w:rFonts w:eastAsiaTheme="minorEastAsia" w:cstheme="minorBidi"/>
              <w:b w:val="0"/>
              <w:sz w:val="24"/>
              <w:szCs w:val="24"/>
            </w:rPr>
            <w:t>Nombre 3</w:t>
          </w:r>
          <w:r w:rsidRPr="00823EED">
            <w:rPr>
              <w:rFonts w:eastAsiaTheme="minorEastAsia" w:cstheme="minorBidi"/>
              <w:b w:val="0"/>
              <w:sz w:val="24"/>
              <w:szCs w:val="24"/>
            </w:rPr>
            <w:t xml:space="preserve">, </w:t>
          </w:r>
          <w:r>
            <w:rPr>
              <w:rFonts w:eastAsiaTheme="minorEastAsia" w:cstheme="minorBidi"/>
              <w:b w:val="0"/>
              <w:sz w:val="24"/>
              <w:szCs w:val="24"/>
            </w:rPr>
            <w:t>Apellido_3a Apellido_3b</w:t>
          </w:r>
          <w:r w:rsidRPr="00823EED">
            <w:rPr>
              <w:rFonts w:eastAsiaTheme="minorEastAsia" w:cstheme="minorBidi"/>
              <w:b w:val="0"/>
              <w:sz w:val="24"/>
              <w:szCs w:val="24"/>
            </w:rPr>
            <w:t>"</w:t>
          </w:r>
          <w:bookmarkEnd w:id="193"/>
        </w:p>
        <w:p w14:paraId="7DF80C84" w14:textId="2D893A2A" w:rsidR="00823EED" w:rsidRPr="00823EED" w:rsidRDefault="00823EED" w:rsidP="00823EED">
          <w:pPr>
            <w:pStyle w:val="Ttulo2"/>
            <w:spacing w:after="0"/>
            <w:rPr>
              <w:rFonts w:eastAsiaTheme="minorEastAsia" w:cstheme="minorBidi"/>
              <w:b w:val="0"/>
              <w:sz w:val="24"/>
              <w:szCs w:val="24"/>
            </w:rPr>
          </w:pPr>
          <w:bookmarkStart w:id="194" w:name="_Toc182500184"/>
          <w:r w:rsidRPr="00823EED">
            <w:rPr>
              <w:rFonts w:eastAsiaTheme="minorEastAsia" w:cstheme="minorBidi"/>
              <w:b w:val="0"/>
              <w:sz w:val="24"/>
              <w:szCs w:val="24"/>
            </w:rPr>
            <w:t>"</w:t>
          </w:r>
          <w:r>
            <w:rPr>
              <w:rFonts w:eastAsiaTheme="minorEastAsia" w:cstheme="minorBidi"/>
              <w:b w:val="0"/>
              <w:sz w:val="24"/>
              <w:szCs w:val="24"/>
            </w:rPr>
            <w:t>Nombre 4</w:t>
          </w:r>
          <w:r w:rsidRPr="00823EED">
            <w:rPr>
              <w:rFonts w:eastAsiaTheme="minorEastAsia" w:cstheme="minorBidi"/>
              <w:b w:val="0"/>
              <w:sz w:val="24"/>
              <w:szCs w:val="24"/>
            </w:rPr>
            <w:t xml:space="preserve">, </w:t>
          </w:r>
          <w:r>
            <w:rPr>
              <w:rFonts w:eastAsiaTheme="minorEastAsia" w:cstheme="minorBidi"/>
              <w:b w:val="0"/>
              <w:sz w:val="24"/>
              <w:szCs w:val="24"/>
            </w:rPr>
            <w:t>de Apellido_4a Apellido_4b</w:t>
          </w:r>
          <w:r w:rsidRPr="00823EED">
            <w:rPr>
              <w:rFonts w:eastAsiaTheme="minorEastAsia" w:cstheme="minorBidi"/>
              <w:b w:val="0"/>
              <w:sz w:val="24"/>
              <w:szCs w:val="24"/>
            </w:rPr>
            <w:t>"</w:t>
          </w:r>
          <w:bookmarkEnd w:id="194"/>
        </w:p>
        <w:p w14:paraId="76FE0B57" w14:textId="490C8724" w:rsidR="00CC65E4" w:rsidRPr="00253E43" w:rsidRDefault="00000000" w:rsidP="00823EED"/>
      </w:sdtContent>
    </w:sdt>
    <w:p w14:paraId="25A91A0C" w14:textId="77777777" w:rsidR="0016695B" w:rsidRPr="00253E43" w:rsidRDefault="0016695B" w:rsidP="0016695B">
      <w:pPr>
        <w:pStyle w:val="Ttulo2"/>
        <w:rPr>
          <w:b w:val="0"/>
        </w:rPr>
      </w:pPr>
      <w:bookmarkStart w:id="195" w:name="_Toc49341898"/>
      <w:bookmarkStart w:id="196" w:name="_Toc182219002"/>
      <w:bookmarkStart w:id="197" w:name="_Toc182500185"/>
      <w:r w:rsidRPr="00253E43">
        <w:rPr>
          <w:b w:val="0"/>
        </w:rPr>
        <w:t>Ejemplo de formulario de satisfacción</w:t>
      </w:r>
      <w:bookmarkEnd w:id="195"/>
      <w:bookmarkEnd w:id="196"/>
      <w:bookmarkEnd w:id="197"/>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77777777" w:rsidR="00946BF6" w:rsidRDefault="00946BF6" w:rsidP="00946BF6">
      <w:pPr>
        <w:pStyle w:val="Ttulo2"/>
        <w:rPr>
          <w:b w:val="0"/>
        </w:rPr>
      </w:pPr>
      <w:bookmarkStart w:id="198" w:name="_Toc182219003"/>
      <w:bookmarkStart w:id="199" w:name="_Toc182500186"/>
      <w:r>
        <w:rPr>
          <w:b w:val="0"/>
        </w:rPr>
        <w:lastRenderedPageBreak/>
        <w:t>Datos de prueba</w:t>
      </w:r>
      <w:bookmarkEnd w:id="198"/>
      <w:bookmarkEnd w:id="199"/>
    </w:p>
    <w:p w14:paraId="787B1A92" w14:textId="3F50B3AB"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r>
        <w:rPr>
          <w:color w:val="FF0000"/>
        </w:rPr>
        <w:t>Hacer…..</w:t>
      </w:r>
      <w:r w:rsidR="00F372B2">
        <w:rPr>
          <w:color w:val="FF0000"/>
        </w:rPr>
        <w:t xml:space="preserve">//si inserta caso valido y caso no valido, probar que toda la app funciona bien. </w:t>
      </w:r>
    </w:p>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05E78249" w14:textId="684715E1" w:rsidR="00823EED"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82500110" w:history="1">
        <w:r w:rsidR="00823EED" w:rsidRPr="00EB4919">
          <w:rPr>
            <w:rStyle w:val="Hipervnculo"/>
            <w:noProof/>
            <w:lang w:bidi="es-ES"/>
          </w:rPr>
          <w:t>Estudio inicial de la aplicación</w:t>
        </w:r>
        <w:r w:rsidR="00823EED">
          <w:rPr>
            <w:noProof/>
            <w:webHidden/>
          </w:rPr>
          <w:tab/>
        </w:r>
        <w:r w:rsidR="00823EED">
          <w:rPr>
            <w:noProof/>
            <w:webHidden/>
          </w:rPr>
          <w:fldChar w:fldCharType="begin"/>
        </w:r>
        <w:r w:rsidR="00823EED">
          <w:rPr>
            <w:noProof/>
            <w:webHidden/>
          </w:rPr>
          <w:instrText xml:space="preserve"> PAGEREF _Toc182500110 \h </w:instrText>
        </w:r>
        <w:r w:rsidR="00823EED">
          <w:rPr>
            <w:noProof/>
            <w:webHidden/>
          </w:rPr>
        </w:r>
        <w:r w:rsidR="00823EED">
          <w:rPr>
            <w:noProof/>
            <w:webHidden/>
          </w:rPr>
          <w:fldChar w:fldCharType="separate"/>
        </w:r>
        <w:r w:rsidR="00823EED">
          <w:rPr>
            <w:noProof/>
            <w:webHidden/>
          </w:rPr>
          <w:t>5</w:t>
        </w:r>
        <w:r w:rsidR="00823EED">
          <w:rPr>
            <w:noProof/>
            <w:webHidden/>
          </w:rPr>
          <w:fldChar w:fldCharType="end"/>
        </w:r>
      </w:hyperlink>
    </w:p>
    <w:p w14:paraId="1D7DD7A1" w14:textId="09EF907C" w:rsidR="00823EED" w:rsidRDefault="00823EED">
      <w:pPr>
        <w:pStyle w:val="TDC2"/>
        <w:rPr>
          <w:noProof/>
          <w:sz w:val="22"/>
          <w:szCs w:val="22"/>
          <w:lang w:eastAsia="es-ES"/>
        </w:rPr>
      </w:pPr>
      <w:hyperlink w:anchor="_Toc182500111" w:history="1">
        <w:r w:rsidRPr="00EB4919">
          <w:rPr>
            <w:rStyle w:val="Hipervnculo"/>
            <w:noProof/>
          </w:rPr>
          <w:t>Introducción</w:t>
        </w:r>
        <w:r>
          <w:rPr>
            <w:noProof/>
            <w:webHidden/>
          </w:rPr>
          <w:tab/>
        </w:r>
        <w:r>
          <w:rPr>
            <w:noProof/>
            <w:webHidden/>
          </w:rPr>
          <w:fldChar w:fldCharType="begin"/>
        </w:r>
        <w:r>
          <w:rPr>
            <w:noProof/>
            <w:webHidden/>
          </w:rPr>
          <w:instrText xml:space="preserve"> PAGEREF _Toc182500111 \h </w:instrText>
        </w:r>
        <w:r>
          <w:rPr>
            <w:noProof/>
            <w:webHidden/>
          </w:rPr>
        </w:r>
        <w:r>
          <w:rPr>
            <w:noProof/>
            <w:webHidden/>
          </w:rPr>
          <w:fldChar w:fldCharType="separate"/>
        </w:r>
        <w:r>
          <w:rPr>
            <w:noProof/>
            <w:webHidden/>
          </w:rPr>
          <w:t>6</w:t>
        </w:r>
        <w:r>
          <w:rPr>
            <w:noProof/>
            <w:webHidden/>
          </w:rPr>
          <w:fldChar w:fldCharType="end"/>
        </w:r>
      </w:hyperlink>
    </w:p>
    <w:p w14:paraId="7FC607CB" w14:textId="3E73274B" w:rsidR="00823EED" w:rsidRDefault="00823EED">
      <w:pPr>
        <w:pStyle w:val="TDC2"/>
        <w:rPr>
          <w:noProof/>
          <w:sz w:val="22"/>
          <w:szCs w:val="22"/>
          <w:lang w:eastAsia="es-ES"/>
        </w:rPr>
      </w:pPr>
      <w:hyperlink w:anchor="_Toc182500112" w:history="1">
        <w:r w:rsidRPr="00EB4919">
          <w:rPr>
            <w:rStyle w:val="Hipervnculo"/>
            <w:noProof/>
          </w:rPr>
          <w:t>Análisis de posibilidades</w:t>
        </w:r>
        <w:r>
          <w:rPr>
            <w:noProof/>
            <w:webHidden/>
          </w:rPr>
          <w:tab/>
        </w:r>
        <w:r>
          <w:rPr>
            <w:noProof/>
            <w:webHidden/>
          </w:rPr>
          <w:fldChar w:fldCharType="begin"/>
        </w:r>
        <w:r>
          <w:rPr>
            <w:noProof/>
            <w:webHidden/>
          </w:rPr>
          <w:instrText xml:space="preserve"> PAGEREF _Toc182500112 \h </w:instrText>
        </w:r>
        <w:r>
          <w:rPr>
            <w:noProof/>
            <w:webHidden/>
          </w:rPr>
        </w:r>
        <w:r>
          <w:rPr>
            <w:noProof/>
            <w:webHidden/>
          </w:rPr>
          <w:fldChar w:fldCharType="separate"/>
        </w:r>
        <w:r>
          <w:rPr>
            <w:noProof/>
            <w:webHidden/>
          </w:rPr>
          <w:t>6</w:t>
        </w:r>
        <w:r>
          <w:rPr>
            <w:noProof/>
            <w:webHidden/>
          </w:rPr>
          <w:fldChar w:fldCharType="end"/>
        </w:r>
      </w:hyperlink>
    </w:p>
    <w:p w14:paraId="6B260286" w14:textId="110FB6F6" w:rsidR="00823EED" w:rsidRDefault="00823EED">
      <w:pPr>
        <w:pStyle w:val="TDC3"/>
        <w:rPr>
          <w:noProof/>
          <w:sz w:val="22"/>
          <w:szCs w:val="22"/>
          <w:lang w:eastAsia="es-ES"/>
        </w:rPr>
      </w:pPr>
      <w:hyperlink w:anchor="_Toc182500113" w:history="1">
        <w:r w:rsidRPr="00EB4919">
          <w:rPr>
            <w:rStyle w:val="Hipervnculo"/>
            <w:noProof/>
          </w:rPr>
          <w:t>Uso de una hoja Excel / manual</w:t>
        </w:r>
        <w:r>
          <w:rPr>
            <w:noProof/>
            <w:webHidden/>
          </w:rPr>
          <w:tab/>
        </w:r>
        <w:r>
          <w:rPr>
            <w:noProof/>
            <w:webHidden/>
          </w:rPr>
          <w:fldChar w:fldCharType="begin"/>
        </w:r>
        <w:r>
          <w:rPr>
            <w:noProof/>
            <w:webHidden/>
          </w:rPr>
          <w:instrText xml:space="preserve"> PAGEREF _Toc182500113 \h </w:instrText>
        </w:r>
        <w:r>
          <w:rPr>
            <w:noProof/>
            <w:webHidden/>
          </w:rPr>
        </w:r>
        <w:r>
          <w:rPr>
            <w:noProof/>
            <w:webHidden/>
          </w:rPr>
          <w:fldChar w:fldCharType="separate"/>
        </w:r>
        <w:r>
          <w:rPr>
            <w:noProof/>
            <w:webHidden/>
          </w:rPr>
          <w:t>6</w:t>
        </w:r>
        <w:r>
          <w:rPr>
            <w:noProof/>
            <w:webHidden/>
          </w:rPr>
          <w:fldChar w:fldCharType="end"/>
        </w:r>
      </w:hyperlink>
    </w:p>
    <w:p w14:paraId="2C3BB602" w14:textId="6E627FA1" w:rsidR="00823EED" w:rsidRDefault="00823EED">
      <w:pPr>
        <w:pStyle w:val="TDC3"/>
        <w:rPr>
          <w:noProof/>
          <w:sz w:val="22"/>
          <w:szCs w:val="22"/>
          <w:lang w:eastAsia="es-ES"/>
        </w:rPr>
      </w:pPr>
      <w:hyperlink w:anchor="_Toc182500114" w:history="1">
        <w:r w:rsidRPr="00EB4919">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_Toc182500114 \h </w:instrText>
        </w:r>
        <w:r>
          <w:rPr>
            <w:noProof/>
            <w:webHidden/>
          </w:rPr>
        </w:r>
        <w:r>
          <w:rPr>
            <w:noProof/>
            <w:webHidden/>
          </w:rPr>
          <w:fldChar w:fldCharType="separate"/>
        </w:r>
        <w:r>
          <w:rPr>
            <w:noProof/>
            <w:webHidden/>
          </w:rPr>
          <w:t>6</w:t>
        </w:r>
        <w:r>
          <w:rPr>
            <w:noProof/>
            <w:webHidden/>
          </w:rPr>
          <w:fldChar w:fldCharType="end"/>
        </w:r>
      </w:hyperlink>
    </w:p>
    <w:p w14:paraId="09C230CA" w14:textId="383FD071" w:rsidR="00823EED" w:rsidRDefault="00823EED">
      <w:pPr>
        <w:pStyle w:val="TDC3"/>
        <w:rPr>
          <w:noProof/>
          <w:sz w:val="22"/>
          <w:szCs w:val="22"/>
          <w:lang w:eastAsia="es-ES"/>
        </w:rPr>
      </w:pPr>
      <w:hyperlink w:anchor="_Toc182500115" w:history="1">
        <w:r w:rsidRPr="00EB4919">
          <w:rPr>
            <w:rStyle w:val="Hipervnculo"/>
            <w:noProof/>
          </w:rPr>
          <w:t>Creación de una aplicación propia</w:t>
        </w:r>
        <w:r>
          <w:rPr>
            <w:noProof/>
            <w:webHidden/>
          </w:rPr>
          <w:tab/>
        </w:r>
        <w:r>
          <w:rPr>
            <w:noProof/>
            <w:webHidden/>
          </w:rPr>
          <w:fldChar w:fldCharType="begin"/>
        </w:r>
        <w:r>
          <w:rPr>
            <w:noProof/>
            <w:webHidden/>
          </w:rPr>
          <w:instrText xml:space="preserve"> PAGEREF _Toc182500115 \h </w:instrText>
        </w:r>
        <w:r>
          <w:rPr>
            <w:noProof/>
            <w:webHidden/>
          </w:rPr>
        </w:r>
        <w:r>
          <w:rPr>
            <w:noProof/>
            <w:webHidden/>
          </w:rPr>
          <w:fldChar w:fldCharType="separate"/>
        </w:r>
        <w:r>
          <w:rPr>
            <w:noProof/>
            <w:webHidden/>
          </w:rPr>
          <w:t>6</w:t>
        </w:r>
        <w:r>
          <w:rPr>
            <w:noProof/>
            <w:webHidden/>
          </w:rPr>
          <w:fldChar w:fldCharType="end"/>
        </w:r>
      </w:hyperlink>
    </w:p>
    <w:p w14:paraId="79D6627D" w14:textId="3482A27B" w:rsidR="00823EED" w:rsidRDefault="00823EED">
      <w:pPr>
        <w:pStyle w:val="TDC2"/>
        <w:rPr>
          <w:noProof/>
          <w:sz w:val="22"/>
          <w:szCs w:val="22"/>
          <w:lang w:eastAsia="es-ES"/>
        </w:rPr>
      </w:pPr>
      <w:hyperlink w:anchor="_Toc182500116" w:history="1">
        <w:r w:rsidRPr="00EB4919">
          <w:rPr>
            <w:rStyle w:val="Hipervnculo"/>
            <w:noProof/>
          </w:rPr>
          <w:t>Objetivo</w:t>
        </w:r>
        <w:r>
          <w:rPr>
            <w:noProof/>
            <w:webHidden/>
          </w:rPr>
          <w:tab/>
        </w:r>
        <w:r>
          <w:rPr>
            <w:noProof/>
            <w:webHidden/>
          </w:rPr>
          <w:fldChar w:fldCharType="begin"/>
        </w:r>
        <w:r>
          <w:rPr>
            <w:noProof/>
            <w:webHidden/>
          </w:rPr>
          <w:instrText xml:space="preserve"> PAGEREF _Toc182500116 \h </w:instrText>
        </w:r>
        <w:r>
          <w:rPr>
            <w:noProof/>
            <w:webHidden/>
          </w:rPr>
        </w:r>
        <w:r>
          <w:rPr>
            <w:noProof/>
            <w:webHidden/>
          </w:rPr>
          <w:fldChar w:fldCharType="separate"/>
        </w:r>
        <w:r>
          <w:rPr>
            <w:noProof/>
            <w:webHidden/>
          </w:rPr>
          <w:t>6</w:t>
        </w:r>
        <w:r>
          <w:rPr>
            <w:noProof/>
            <w:webHidden/>
          </w:rPr>
          <w:fldChar w:fldCharType="end"/>
        </w:r>
      </w:hyperlink>
    </w:p>
    <w:p w14:paraId="308D3C96" w14:textId="09E8A0EF" w:rsidR="00823EED" w:rsidRDefault="00823EED">
      <w:pPr>
        <w:pStyle w:val="TDC2"/>
        <w:rPr>
          <w:noProof/>
          <w:sz w:val="22"/>
          <w:szCs w:val="22"/>
          <w:lang w:eastAsia="es-ES"/>
        </w:rPr>
      </w:pPr>
      <w:hyperlink w:anchor="_Toc182500117" w:history="1">
        <w:r w:rsidRPr="00EB4919">
          <w:rPr>
            <w:rStyle w:val="Hipervnculo"/>
            <w:noProof/>
          </w:rPr>
          <w:t>Requerimientos de la aplicación</w:t>
        </w:r>
        <w:r>
          <w:rPr>
            <w:noProof/>
            <w:webHidden/>
          </w:rPr>
          <w:tab/>
        </w:r>
        <w:r>
          <w:rPr>
            <w:noProof/>
            <w:webHidden/>
          </w:rPr>
          <w:fldChar w:fldCharType="begin"/>
        </w:r>
        <w:r>
          <w:rPr>
            <w:noProof/>
            <w:webHidden/>
          </w:rPr>
          <w:instrText xml:space="preserve"> PAGEREF _Toc182500117 \h </w:instrText>
        </w:r>
        <w:r>
          <w:rPr>
            <w:noProof/>
            <w:webHidden/>
          </w:rPr>
        </w:r>
        <w:r>
          <w:rPr>
            <w:noProof/>
            <w:webHidden/>
          </w:rPr>
          <w:fldChar w:fldCharType="separate"/>
        </w:r>
        <w:r>
          <w:rPr>
            <w:noProof/>
            <w:webHidden/>
          </w:rPr>
          <w:t>6</w:t>
        </w:r>
        <w:r>
          <w:rPr>
            <w:noProof/>
            <w:webHidden/>
          </w:rPr>
          <w:fldChar w:fldCharType="end"/>
        </w:r>
      </w:hyperlink>
    </w:p>
    <w:p w14:paraId="355A24FA" w14:textId="1B0B9174" w:rsidR="00823EED" w:rsidRDefault="00823EED">
      <w:pPr>
        <w:pStyle w:val="TDC2"/>
        <w:rPr>
          <w:noProof/>
          <w:sz w:val="22"/>
          <w:szCs w:val="22"/>
          <w:lang w:eastAsia="es-ES"/>
        </w:rPr>
      </w:pPr>
      <w:hyperlink w:anchor="_Toc182500118" w:history="1">
        <w:r w:rsidRPr="00EB4919">
          <w:rPr>
            <w:rStyle w:val="Hipervnculo"/>
            <w:noProof/>
          </w:rPr>
          <w:t>Requerimientos software y hardware</w:t>
        </w:r>
        <w:r>
          <w:rPr>
            <w:noProof/>
            <w:webHidden/>
          </w:rPr>
          <w:tab/>
        </w:r>
        <w:r>
          <w:rPr>
            <w:noProof/>
            <w:webHidden/>
          </w:rPr>
          <w:fldChar w:fldCharType="begin"/>
        </w:r>
        <w:r>
          <w:rPr>
            <w:noProof/>
            <w:webHidden/>
          </w:rPr>
          <w:instrText xml:space="preserve"> PAGEREF _Toc182500118 \h </w:instrText>
        </w:r>
        <w:r>
          <w:rPr>
            <w:noProof/>
            <w:webHidden/>
          </w:rPr>
        </w:r>
        <w:r>
          <w:rPr>
            <w:noProof/>
            <w:webHidden/>
          </w:rPr>
          <w:fldChar w:fldCharType="separate"/>
        </w:r>
        <w:r>
          <w:rPr>
            <w:noProof/>
            <w:webHidden/>
          </w:rPr>
          <w:t>8</w:t>
        </w:r>
        <w:r>
          <w:rPr>
            <w:noProof/>
            <w:webHidden/>
          </w:rPr>
          <w:fldChar w:fldCharType="end"/>
        </w:r>
      </w:hyperlink>
    </w:p>
    <w:p w14:paraId="5E496688" w14:textId="0A40F8C9" w:rsidR="00823EED" w:rsidRDefault="00823EED">
      <w:pPr>
        <w:pStyle w:val="TDC2"/>
        <w:rPr>
          <w:noProof/>
          <w:sz w:val="22"/>
          <w:szCs w:val="22"/>
          <w:lang w:eastAsia="es-ES"/>
        </w:rPr>
      </w:pPr>
      <w:hyperlink w:anchor="_Toc182500119" w:history="1">
        <w:r w:rsidRPr="00EB4919">
          <w:rPr>
            <w:rStyle w:val="Hipervnculo"/>
            <w:noProof/>
          </w:rPr>
          <w:t>Estudio de viabilidad</w:t>
        </w:r>
        <w:r>
          <w:rPr>
            <w:noProof/>
            <w:webHidden/>
          </w:rPr>
          <w:tab/>
        </w:r>
        <w:r>
          <w:rPr>
            <w:noProof/>
            <w:webHidden/>
          </w:rPr>
          <w:fldChar w:fldCharType="begin"/>
        </w:r>
        <w:r>
          <w:rPr>
            <w:noProof/>
            <w:webHidden/>
          </w:rPr>
          <w:instrText xml:space="preserve"> PAGEREF _Toc182500119 \h </w:instrText>
        </w:r>
        <w:r>
          <w:rPr>
            <w:noProof/>
            <w:webHidden/>
          </w:rPr>
        </w:r>
        <w:r>
          <w:rPr>
            <w:noProof/>
            <w:webHidden/>
          </w:rPr>
          <w:fldChar w:fldCharType="separate"/>
        </w:r>
        <w:r>
          <w:rPr>
            <w:noProof/>
            <w:webHidden/>
          </w:rPr>
          <w:t>8</w:t>
        </w:r>
        <w:r>
          <w:rPr>
            <w:noProof/>
            <w:webHidden/>
          </w:rPr>
          <w:fldChar w:fldCharType="end"/>
        </w:r>
      </w:hyperlink>
    </w:p>
    <w:p w14:paraId="40EF55D5" w14:textId="39F8E60B" w:rsidR="00823EED" w:rsidRDefault="00823EED">
      <w:pPr>
        <w:pStyle w:val="TDC3"/>
        <w:rPr>
          <w:noProof/>
          <w:sz w:val="22"/>
          <w:szCs w:val="22"/>
          <w:lang w:eastAsia="es-ES"/>
        </w:rPr>
      </w:pPr>
      <w:hyperlink w:anchor="_Toc182500120" w:history="1">
        <w:r w:rsidRPr="00EB4919">
          <w:rPr>
            <w:rStyle w:val="Hipervnculo"/>
            <w:noProof/>
          </w:rPr>
          <w:t>Técnica</w:t>
        </w:r>
        <w:r>
          <w:rPr>
            <w:noProof/>
            <w:webHidden/>
          </w:rPr>
          <w:tab/>
        </w:r>
        <w:r>
          <w:rPr>
            <w:noProof/>
            <w:webHidden/>
          </w:rPr>
          <w:fldChar w:fldCharType="begin"/>
        </w:r>
        <w:r>
          <w:rPr>
            <w:noProof/>
            <w:webHidden/>
          </w:rPr>
          <w:instrText xml:space="preserve"> PAGEREF _Toc182500120 \h </w:instrText>
        </w:r>
        <w:r>
          <w:rPr>
            <w:noProof/>
            <w:webHidden/>
          </w:rPr>
        </w:r>
        <w:r>
          <w:rPr>
            <w:noProof/>
            <w:webHidden/>
          </w:rPr>
          <w:fldChar w:fldCharType="separate"/>
        </w:r>
        <w:r>
          <w:rPr>
            <w:noProof/>
            <w:webHidden/>
          </w:rPr>
          <w:t>8</w:t>
        </w:r>
        <w:r>
          <w:rPr>
            <w:noProof/>
            <w:webHidden/>
          </w:rPr>
          <w:fldChar w:fldCharType="end"/>
        </w:r>
      </w:hyperlink>
    </w:p>
    <w:p w14:paraId="38BCB1D5" w14:textId="3F7D09BC" w:rsidR="00823EED" w:rsidRDefault="00823EED">
      <w:pPr>
        <w:pStyle w:val="TDC3"/>
        <w:rPr>
          <w:noProof/>
          <w:sz w:val="22"/>
          <w:szCs w:val="22"/>
          <w:lang w:eastAsia="es-ES"/>
        </w:rPr>
      </w:pPr>
      <w:hyperlink w:anchor="_Toc182500121" w:history="1">
        <w:r w:rsidRPr="00EB4919">
          <w:rPr>
            <w:rStyle w:val="Hipervnculo"/>
            <w:noProof/>
          </w:rPr>
          <w:t>Económica</w:t>
        </w:r>
        <w:r>
          <w:rPr>
            <w:noProof/>
            <w:webHidden/>
          </w:rPr>
          <w:tab/>
        </w:r>
        <w:r>
          <w:rPr>
            <w:noProof/>
            <w:webHidden/>
          </w:rPr>
          <w:fldChar w:fldCharType="begin"/>
        </w:r>
        <w:r>
          <w:rPr>
            <w:noProof/>
            <w:webHidden/>
          </w:rPr>
          <w:instrText xml:space="preserve"> PAGEREF _Toc182500121 \h </w:instrText>
        </w:r>
        <w:r>
          <w:rPr>
            <w:noProof/>
            <w:webHidden/>
          </w:rPr>
        </w:r>
        <w:r>
          <w:rPr>
            <w:noProof/>
            <w:webHidden/>
          </w:rPr>
          <w:fldChar w:fldCharType="separate"/>
        </w:r>
        <w:r>
          <w:rPr>
            <w:noProof/>
            <w:webHidden/>
          </w:rPr>
          <w:t>8</w:t>
        </w:r>
        <w:r>
          <w:rPr>
            <w:noProof/>
            <w:webHidden/>
          </w:rPr>
          <w:fldChar w:fldCharType="end"/>
        </w:r>
      </w:hyperlink>
    </w:p>
    <w:p w14:paraId="39FF0FF9" w14:textId="7592A316" w:rsidR="00823EED" w:rsidRDefault="00823EED">
      <w:pPr>
        <w:pStyle w:val="TDC3"/>
        <w:rPr>
          <w:noProof/>
          <w:sz w:val="22"/>
          <w:szCs w:val="22"/>
          <w:lang w:eastAsia="es-ES"/>
        </w:rPr>
      </w:pPr>
      <w:hyperlink w:anchor="_Toc182500122" w:history="1">
        <w:r w:rsidRPr="00EB4919">
          <w:rPr>
            <w:rStyle w:val="Hipervnculo"/>
            <w:noProof/>
          </w:rPr>
          <w:t>Operativa</w:t>
        </w:r>
        <w:r>
          <w:rPr>
            <w:noProof/>
            <w:webHidden/>
          </w:rPr>
          <w:tab/>
        </w:r>
        <w:r>
          <w:rPr>
            <w:noProof/>
            <w:webHidden/>
          </w:rPr>
          <w:fldChar w:fldCharType="begin"/>
        </w:r>
        <w:r>
          <w:rPr>
            <w:noProof/>
            <w:webHidden/>
          </w:rPr>
          <w:instrText xml:space="preserve"> PAGEREF _Toc182500122 \h </w:instrText>
        </w:r>
        <w:r>
          <w:rPr>
            <w:noProof/>
            <w:webHidden/>
          </w:rPr>
        </w:r>
        <w:r>
          <w:rPr>
            <w:noProof/>
            <w:webHidden/>
          </w:rPr>
          <w:fldChar w:fldCharType="separate"/>
        </w:r>
        <w:r>
          <w:rPr>
            <w:noProof/>
            <w:webHidden/>
          </w:rPr>
          <w:t>8</w:t>
        </w:r>
        <w:r>
          <w:rPr>
            <w:noProof/>
            <w:webHidden/>
          </w:rPr>
          <w:fldChar w:fldCharType="end"/>
        </w:r>
      </w:hyperlink>
    </w:p>
    <w:p w14:paraId="091483E6" w14:textId="2F75D94A" w:rsidR="00823EED" w:rsidRDefault="00823EED">
      <w:pPr>
        <w:pStyle w:val="TDC3"/>
        <w:rPr>
          <w:noProof/>
          <w:sz w:val="22"/>
          <w:szCs w:val="22"/>
          <w:lang w:eastAsia="es-ES"/>
        </w:rPr>
      </w:pPr>
      <w:hyperlink w:anchor="_Toc182500123" w:history="1">
        <w:r w:rsidRPr="00EB4919">
          <w:rPr>
            <w:rStyle w:val="Hipervnculo"/>
            <w:noProof/>
          </w:rPr>
          <w:t>Legal</w:t>
        </w:r>
        <w:r>
          <w:rPr>
            <w:noProof/>
            <w:webHidden/>
          </w:rPr>
          <w:tab/>
        </w:r>
        <w:r>
          <w:rPr>
            <w:noProof/>
            <w:webHidden/>
          </w:rPr>
          <w:fldChar w:fldCharType="begin"/>
        </w:r>
        <w:r>
          <w:rPr>
            <w:noProof/>
            <w:webHidden/>
          </w:rPr>
          <w:instrText xml:space="preserve"> PAGEREF _Toc182500123 \h </w:instrText>
        </w:r>
        <w:r>
          <w:rPr>
            <w:noProof/>
            <w:webHidden/>
          </w:rPr>
        </w:r>
        <w:r>
          <w:rPr>
            <w:noProof/>
            <w:webHidden/>
          </w:rPr>
          <w:fldChar w:fldCharType="separate"/>
        </w:r>
        <w:r>
          <w:rPr>
            <w:noProof/>
            <w:webHidden/>
          </w:rPr>
          <w:t>8</w:t>
        </w:r>
        <w:r>
          <w:rPr>
            <w:noProof/>
            <w:webHidden/>
          </w:rPr>
          <w:fldChar w:fldCharType="end"/>
        </w:r>
      </w:hyperlink>
    </w:p>
    <w:p w14:paraId="7314CA1F" w14:textId="58C6E0C5" w:rsidR="00823EED" w:rsidRDefault="00823EED">
      <w:pPr>
        <w:pStyle w:val="TDC2"/>
        <w:rPr>
          <w:noProof/>
          <w:sz w:val="22"/>
          <w:szCs w:val="22"/>
          <w:lang w:eastAsia="es-ES"/>
        </w:rPr>
      </w:pPr>
      <w:hyperlink w:anchor="_Toc182500124" w:history="1">
        <w:r w:rsidRPr="00EB4919">
          <w:rPr>
            <w:rStyle w:val="Hipervnculo"/>
            <w:noProof/>
          </w:rPr>
          <w:t>Planificación del Proyecto</w:t>
        </w:r>
        <w:r>
          <w:rPr>
            <w:noProof/>
            <w:webHidden/>
          </w:rPr>
          <w:tab/>
        </w:r>
        <w:r>
          <w:rPr>
            <w:noProof/>
            <w:webHidden/>
          </w:rPr>
          <w:fldChar w:fldCharType="begin"/>
        </w:r>
        <w:r>
          <w:rPr>
            <w:noProof/>
            <w:webHidden/>
          </w:rPr>
          <w:instrText xml:space="preserve"> PAGEREF _Toc182500124 \h </w:instrText>
        </w:r>
        <w:r>
          <w:rPr>
            <w:noProof/>
            <w:webHidden/>
          </w:rPr>
        </w:r>
        <w:r>
          <w:rPr>
            <w:noProof/>
            <w:webHidden/>
          </w:rPr>
          <w:fldChar w:fldCharType="separate"/>
        </w:r>
        <w:r>
          <w:rPr>
            <w:noProof/>
            <w:webHidden/>
          </w:rPr>
          <w:t>9</w:t>
        </w:r>
        <w:r>
          <w:rPr>
            <w:noProof/>
            <w:webHidden/>
          </w:rPr>
          <w:fldChar w:fldCharType="end"/>
        </w:r>
      </w:hyperlink>
    </w:p>
    <w:p w14:paraId="7F9AF09B" w14:textId="70558BBF" w:rsidR="00823EED" w:rsidRDefault="00823EED">
      <w:pPr>
        <w:pStyle w:val="TDC3"/>
        <w:rPr>
          <w:noProof/>
          <w:sz w:val="22"/>
          <w:szCs w:val="22"/>
          <w:lang w:eastAsia="es-ES"/>
        </w:rPr>
      </w:pPr>
      <w:hyperlink w:anchor="_Toc182500125" w:history="1">
        <w:r w:rsidRPr="00EB4919">
          <w:rPr>
            <w:rStyle w:val="Hipervnculo"/>
            <w:noProof/>
          </w:rPr>
          <w:t>Secuenciación de las fases del proyecto</w:t>
        </w:r>
        <w:r>
          <w:rPr>
            <w:noProof/>
            <w:webHidden/>
          </w:rPr>
          <w:tab/>
        </w:r>
        <w:r>
          <w:rPr>
            <w:noProof/>
            <w:webHidden/>
          </w:rPr>
          <w:fldChar w:fldCharType="begin"/>
        </w:r>
        <w:r>
          <w:rPr>
            <w:noProof/>
            <w:webHidden/>
          </w:rPr>
          <w:instrText xml:space="preserve"> PAGEREF _Toc182500125 \h </w:instrText>
        </w:r>
        <w:r>
          <w:rPr>
            <w:noProof/>
            <w:webHidden/>
          </w:rPr>
        </w:r>
        <w:r>
          <w:rPr>
            <w:noProof/>
            <w:webHidden/>
          </w:rPr>
          <w:fldChar w:fldCharType="separate"/>
        </w:r>
        <w:r>
          <w:rPr>
            <w:noProof/>
            <w:webHidden/>
          </w:rPr>
          <w:t>9</w:t>
        </w:r>
        <w:r>
          <w:rPr>
            <w:noProof/>
            <w:webHidden/>
          </w:rPr>
          <w:fldChar w:fldCharType="end"/>
        </w:r>
      </w:hyperlink>
    </w:p>
    <w:p w14:paraId="760D797E" w14:textId="725E0C26" w:rsidR="00823EED" w:rsidRDefault="00823EED">
      <w:pPr>
        <w:pStyle w:val="TDC3"/>
        <w:rPr>
          <w:noProof/>
          <w:sz w:val="22"/>
          <w:szCs w:val="22"/>
          <w:lang w:eastAsia="es-ES"/>
        </w:rPr>
      </w:pPr>
      <w:hyperlink w:anchor="_Toc182500126" w:history="1">
        <w:r w:rsidRPr="00EB4919">
          <w:rPr>
            <w:rStyle w:val="Hipervnculo"/>
            <w:noProof/>
          </w:rPr>
          <w:t>Planificación de recursos y tiempos</w:t>
        </w:r>
        <w:r>
          <w:rPr>
            <w:noProof/>
            <w:webHidden/>
          </w:rPr>
          <w:tab/>
        </w:r>
        <w:r>
          <w:rPr>
            <w:noProof/>
            <w:webHidden/>
          </w:rPr>
          <w:fldChar w:fldCharType="begin"/>
        </w:r>
        <w:r>
          <w:rPr>
            <w:noProof/>
            <w:webHidden/>
          </w:rPr>
          <w:instrText xml:space="preserve"> PAGEREF _Toc182500126 \h </w:instrText>
        </w:r>
        <w:r>
          <w:rPr>
            <w:noProof/>
            <w:webHidden/>
          </w:rPr>
        </w:r>
        <w:r>
          <w:rPr>
            <w:noProof/>
            <w:webHidden/>
          </w:rPr>
          <w:fldChar w:fldCharType="separate"/>
        </w:r>
        <w:r>
          <w:rPr>
            <w:noProof/>
            <w:webHidden/>
          </w:rPr>
          <w:t>9</w:t>
        </w:r>
        <w:r>
          <w:rPr>
            <w:noProof/>
            <w:webHidden/>
          </w:rPr>
          <w:fldChar w:fldCharType="end"/>
        </w:r>
      </w:hyperlink>
    </w:p>
    <w:p w14:paraId="7DFADB78" w14:textId="2F1EE047" w:rsidR="00823EED" w:rsidRDefault="00823EED">
      <w:pPr>
        <w:pStyle w:val="TDC1"/>
        <w:rPr>
          <w:noProof/>
          <w:sz w:val="22"/>
          <w:szCs w:val="22"/>
          <w:lang w:eastAsia="es-ES"/>
        </w:rPr>
      </w:pPr>
      <w:hyperlink w:anchor="_Toc182500127" w:history="1">
        <w:r w:rsidRPr="00EB4919">
          <w:rPr>
            <w:rStyle w:val="Hipervnculo"/>
            <w:noProof/>
            <w:lang w:bidi="es-ES"/>
          </w:rPr>
          <w:t>Análisis</w:t>
        </w:r>
        <w:r>
          <w:rPr>
            <w:noProof/>
            <w:webHidden/>
          </w:rPr>
          <w:tab/>
        </w:r>
        <w:r>
          <w:rPr>
            <w:noProof/>
            <w:webHidden/>
          </w:rPr>
          <w:fldChar w:fldCharType="begin"/>
        </w:r>
        <w:r>
          <w:rPr>
            <w:noProof/>
            <w:webHidden/>
          </w:rPr>
          <w:instrText xml:space="preserve"> PAGEREF _Toc182500127 \h </w:instrText>
        </w:r>
        <w:r>
          <w:rPr>
            <w:noProof/>
            <w:webHidden/>
          </w:rPr>
        </w:r>
        <w:r>
          <w:rPr>
            <w:noProof/>
            <w:webHidden/>
          </w:rPr>
          <w:fldChar w:fldCharType="separate"/>
        </w:r>
        <w:r>
          <w:rPr>
            <w:noProof/>
            <w:webHidden/>
          </w:rPr>
          <w:t>10</w:t>
        </w:r>
        <w:r>
          <w:rPr>
            <w:noProof/>
            <w:webHidden/>
          </w:rPr>
          <w:fldChar w:fldCharType="end"/>
        </w:r>
      </w:hyperlink>
    </w:p>
    <w:p w14:paraId="1BC27ECF" w14:textId="0372C278" w:rsidR="00823EED" w:rsidRDefault="00823EED">
      <w:pPr>
        <w:pStyle w:val="TDC2"/>
        <w:rPr>
          <w:noProof/>
          <w:sz w:val="22"/>
          <w:szCs w:val="22"/>
          <w:lang w:eastAsia="es-ES"/>
        </w:rPr>
      </w:pPr>
      <w:hyperlink w:anchor="_Toc182500128" w:history="1">
        <w:r w:rsidRPr="00EB4919">
          <w:rPr>
            <w:rStyle w:val="Hipervnculo"/>
            <w:noProof/>
          </w:rPr>
          <w:t>Casos de uso</w:t>
        </w:r>
        <w:r>
          <w:rPr>
            <w:noProof/>
            <w:webHidden/>
          </w:rPr>
          <w:tab/>
        </w:r>
        <w:r>
          <w:rPr>
            <w:noProof/>
            <w:webHidden/>
          </w:rPr>
          <w:fldChar w:fldCharType="begin"/>
        </w:r>
        <w:r>
          <w:rPr>
            <w:noProof/>
            <w:webHidden/>
          </w:rPr>
          <w:instrText xml:space="preserve"> PAGEREF _Toc182500128 \h </w:instrText>
        </w:r>
        <w:r>
          <w:rPr>
            <w:noProof/>
            <w:webHidden/>
          </w:rPr>
        </w:r>
        <w:r>
          <w:rPr>
            <w:noProof/>
            <w:webHidden/>
          </w:rPr>
          <w:fldChar w:fldCharType="separate"/>
        </w:r>
        <w:r>
          <w:rPr>
            <w:noProof/>
            <w:webHidden/>
          </w:rPr>
          <w:t>11</w:t>
        </w:r>
        <w:r>
          <w:rPr>
            <w:noProof/>
            <w:webHidden/>
          </w:rPr>
          <w:fldChar w:fldCharType="end"/>
        </w:r>
      </w:hyperlink>
    </w:p>
    <w:p w14:paraId="0F879A8D" w14:textId="44A100F1" w:rsidR="00823EED" w:rsidRDefault="00823EED">
      <w:pPr>
        <w:pStyle w:val="TDC3"/>
        <w:rPr>
          <w:noProof/>
          <w:sz w:val="22"/>
          <w:szCs w:val="22"/>
          <w:lang w:eastAsia="es-ES"/>
        </w:rPr>
      </w:pPr>
      <w:hyperlink w:anchor="_Toc182500129" w:history="1">
        <w:r w:rsidRPr="00EB4919">
          <w:rPr>
            <w:rStyle w:val="Hipervnculo"/>
            <w:noProof/>
          </w:rPr>
          <w:t>Carga de datos (RF1, RF2)</w:t>
        </w:r>
        <w:r>
          <w:rPr>
            <w:noProof/>
            <w:webHidden/>
          </w:rPr>
          <w:tab/>
        </w:r>
        <w:r>
          <w:rPr>
            <w:noProof/>
            <w:webHidden/>
          </w:rPr>
          <w:fldChar w:fldCharType="begin"/>
        </w:r>
        <w:r>
          <w:rPr>
            <w:noProof/>
            <w:webHidden/>
          </w:rPr>
          <w:instrText xml:space="preserve"> PAGEREF _Toc182500129 \h </w:instrText>
        </w:r>
        <w:r>
          <w:rPr>
            <w:noProof/>
            <w:webHidden/>
          </w:rPr>
        </w:r>
        <w:r>
          <w:rPr>
            <w:noProof/>
            <w:webHidden/>
          </w:rPr>
          <w:fldChar w:fldCharType="separate"/>
        </w:r>
        <w:r>
          <w:rPr>
            <w:noProof/>
            <w:webHidden/>
          </w:rPr>
          <w:t>11</w:t>
        </w:r>
        <w:r>
          <w:rPr>
            <w:noProof/>
            <w:webHidden/>
          </w:rPr>
          <w:fldChar w:fldCharType="end"/>
        </w:r>
      </w:hyperlink>
    </w:p>
    <w:p w14:paraId="6040D469" w14:textId="52D94B2F" w:rsidR="00823EED" w:rsidRDefault="00823EED">
      <w:pPr>
        <w:pStyle w:val="TDC3"/>
        <w:rPr>
          <w:noProof/>
          <w:sz w:val="22"/>
          <w:szCs w:val="22"/>
          <w:lang w:eastAsia="es-ES"/>
        </w:rPr>
      </w:pPr>
      <w:hyperlink w:anchor="_Toc182500130" w:history="1">
        <w:r w:rsidRPr="00EB4919">
          <w:rPr>
            <w:rStyle w:val="Hipervnculo"/>
            <w:noProof/>
          </w:rPr>
          <w:t>Ver calendario (RF3)</w:t>
        </w:r>
        <w:r>
          <w:rPr>
            <w:noProof/>
            <w:webHidden/>
          </w:rPr>
          <w:tab/>
        </w:r>
        <w:r>
          <w:rPr>
            <w:noProof/>
            <w:webHidden/>
          </w:rPr>
          <w:fldChar w:fldCharType="begin"/>
        </w:r>
        <w:r>
          <w:rPr>
            <w:noProof/>
            <w:webHidden/>
          </w:rPr>
          <w:instrText xml:space="preserve"> PAGEREF _Toc182500130 \h </w:instrText>
        </w:r>
        <w:r>
          <w:rPr>
            <w:noProof/>
            <w:webHidden/>
          </w:rPr>
        </w:r>
        <w:r>
          <w:rPr>
            <w:noProof/>
            <w:webHidden/>
          </w:rPr>
          <w:fldChar w:fldCharType="separate"/>
        </w:r>
        <w:r>
          <w:rPr>
            <w:noProof/>
            <w:webHidden/>
          </w:rPr>
          <w:t>11</w:t>
        </w:r>
        <w:r>
          <w:rPr>
            <w:noProof/>
            <w:webHidden/>
          </w:rPr>
          <w:fldChar w:fldCharType="end"/>
        </w:r>
      </w:hyperlink>
    </w:p>
    <w:p w14:paraId="32219B09" w14:textId="06FA0B4C" w:rsidR="00823EED" w:rsidRDefault="00823EED">
      <w:pPr>
        <w:pStyle w:val="TDC3"/>
        <w:rPr>
          <w:noProof/>
          <w:sz w:val="22"/>
          <w:szCs w:val="22"/>
          <w:lang w:eastAsia="es-ES"/>
        </w:rPr>
      </w:pPr>
      <w:hyperlink w:anchor="_Toc182500131" w:history="1">
        <w:r w:rsidRPr="00EB4919">
          <w:rPr>
            <w:rStyle w:val="Hipervnculo"/>
            <w:noProof/>
          </w:rPr>
          <w:t>Dar de altas guaridas (RF4)</w:t>
        </w:r>
        <w:r>
          <w:rPr>
            <w:noProof/>
            <w:webHidden/>
          </w:rPr>
          <w:tab/>
        </w:r>
        <w:r>
          <w:rPr>
            <w:noProof/>
            <w:webHidden/>
          </w:rPr>
          <w:fldChar w:fldCharType="begin"/>
        </w:r>
        <w:r>
          <w:rPr>
            <w:noProof/>
            <w:webHidden/>
          </w:rPr>
          <w:instrText xml:space="preserve"> PAGEREF _Toc182500131 \h </w:instrText>
        </w:r>
        <w:r>
          <w:rPr>
            <w:noProof/>
            <w:webHidden/>
          </w:rPr>
        </w:r>
        <w:r>
          <w:rPr>
            <w:noProof/>
            <w:webHidden/>
          </w:rPr>
          <w:fldChar w:fldCharType="separate"/>
        </w:r>
        <w:r>
          <w:rPr>
            <w:noProof/>
            <w:webHidden/>
          </w:rPr>
          <w:t>11</w:t>
        </w:r>
        <w:r>
          <w:rPr>
            <w:noProof/>
            <w:webHidden/>
          </w:rPr>
          <w:fldChar w:fldCharType="end"/>
        </w:r>
      </w:hyperlink>
    </w:p>
    <w:p w14:paraId="4E456868" w14:textId="5691C63A" w:rsidR="00823EED" w:rsidRDefault="00823EED">
      <w:pPr>
        <w:pStyle w:val="TDC3"/>
        <w:rPr>
          <w:noProof/>
          <w:sz w:val="22"/>
          <w:szCs w:val="22"/>
          <w:lang w:eastAsia="es-ES"/>
        </w:rPr>
      </w:pPr>
      <w:hyperlink w:anchor="_Toc182500132" w:history="1">
        <w:r w:rsidRPr="00EB4919">
          <w:rPr>
            <w:rStyle w:val="Hipervnculo"/>
            <w:noProof/>
          </w:rPr>
          <w:t>Dar de baja guaridas (RF5)</w:t>
        </w:r>
        <w:r>
          <w:rPr>
            <w:noProof/>
            <w:webHidden/>
          </w:rPr>
          <w:tab/>
        </w:r>
        <w:r>
          <w:rPr>
            <w:noProof/>
            <w:webHidden/>
          </w:rPr>
          <w:fldChar w:fldCharType="begin"/>
        </w:r>
        <w:r>
          <w:rPr>
            <w:noProof/>
            <w:webHidden/>
          </w:rPr>
          <w:instrText xml:space="preserve"> PAGEREF _Toc182500132 \h </w:instrText>
        </w:r>
        <w:r>
          <w:rPr>
            <w:noProof/>
            <w:webHidden/>
          </w:rPr>
        </w:r>
        <w:r>
          <w:rPr>
            <w:noProof/>
            <w:webHidden/>
          </w:rPr>
          <w:fldChar w:fldCharType="separate"/>
        </w:r>
        <w:r>
          <w:rPr>
            <w:noProof/>
            <w:webHidden/>
          </w:rPr>
          <w:t>12</w:t>
        </w:r>
        <w:r>
          <w:rPr>
            <w:noProof/>
            <w:webHidden/>
          </w:rPr>
          <w:fldChar w:fldCharType="end"/>
        </w:r>
      </w:hyperlink>
    </w:p>
    <w:p w14:paraId="57C34A34" w14:textId="482F1AAF" w:rsidR="00823EED" w:rsidRDefault="00823EED">
      <w:pPr>
        <w:pStyle w:val="TDC3"/>
        <w:rPr>
          <w:noProof/>
          <w:sz w:val="22"/>
          <w:szCs w:val="22"/>
          <w:lang w:eastAsia="es-ES"/>
        </w:rPr>
      </w:pPr>
      <w:hyperlink w:anchor="_Toc182500133" w:history="1">
        <w:r w:rsidRPr="00EB4919">
          <w:rPr>
            <w:rStyle w:val="Hipervnculo"/>
            <w:noProof/>
          </w:rPr>
          <w:t>Generar Informe (RF6)</w:t>
        </w:r>
        <w:r>
          <w:rPr>
            <w:noProof/>
            <w:webHidden/>
          </w:rPr>
          <w:tab/>
        </w:r>
        <w:r>
          <w:rPr>
            <w:noProof/>
            <w:webHidden/>
          </w:rPr>
          <w:fldChar w:fldCharType="begin"/>
        </w:r>
        <w:r>
          <w:rPr>
            <w:noProof/>
            <w:webHidden/>
          </w:rPr>
          <w:instrText xml:space="preserve"> PAGEREF _Toc182500133 \h </w:instrText>
        </w:r>
        <w:r>
          <w:rPr>
            <w:noProof/>
            <w:webHidden/>
          </w:rPr>
        </w:r>
        <w:r>
          <w:rPr>
            <w:noProof/>
            <w:webHidden/>
          </w:rPr>
          <w:fldChar w:fldCharType="separate"/>
        </w:r>
        <w:r>
          <w:rPr>
            <w:noProof/>
            <w:webHidden/>
          </w:rPr>
          <w:t>12</w:t>
        </w:r>
        <w:r>
          <w:rPr>
            <w:noProof/>
            <w:webHidden/>
          </w:rPr>
          <w:fldChar w:fldCharType="end"/>
        </w:r>
      </w:hyperlink>
    </w:p>
    <w:p w14:paraId="7A02805C" w14:textId="2FCB8603" w:rsidR="00823EED" w:rsidRDefault="00823EED">
      <w:pPr>
        <w:pStyle w:val="TDC2"/>
        <w:rPr>
          <w:noProof/>
          <w:sz w:val="22"/>
          <w:szCs w:val="22"/>
          <w:lang w:eastAsia="es-ES"/>
        </w:rPr>
      </w:pPr>
      <w:hyperlink w:anchor="_Toc182500134" w:history="1">
        <w:r w:rsidRPr="00EB4919">
          <w:rPr>
            <w:rStyle w:val="Hipervnculo"/>
            <w:noProof/>
          </w:rPr>
          <w:t>Descripción de los casos de uso</w:t>
        </w:r>
        <w:r>
          <w:rPr>
            <w:noProof/>
            <w:webHidden/>
          </w:rPr>
          <w:tab/>
        </w:r>
        <w:r>
          <w:rPr>
            <w:noProof/>
            <w:webHidden/>
          </w:rPr>
          <w:fldChar w:fldCharType="begin"/>
        </w:r>
        <w:r>
          <w:rPr>
            <w:noProof/>
            <w:webHidden/>
          </w:rPr>
          <w:instrText xml:space="preserve"> PAGEREF _Toc182500134 \h </w:instrText>
        </w:r>
        <w:r>
          <w:rPr>
            <w:noProof/>
            <w:webHidden/>
          </w:rPr>
        </w:r>
        <w:r>
          <w:rPr>
            <w:noProof/>
            <w:webHidden/>
          </w:rPr>
          <w:fldChar w:fldCharType="separate"/>
        </w:r>
        <w:r>
          <w:rPr>
            <w:noProof/>
            <w:webHidden/>
          </w:rPr>
          <w:t>12</w:t>
        </w:r>
        <w:r>
          <w:rPr>
            <w:noProof/>
            <w:webHidden/>
          </w:rPr>
          <w:fldChar w:fldCharType="end"/>
        </w:r>
      </w:hyperlink>
    </w:p>
    <w:p w14:paraId="4D033099" w14:textId="31C214A6" w:rsidR="00823EED" w:rsidRDefault="00823EED">
      <w:pPr>
        <w:pStyle w:val="TDC3"/>
        <w:rPr>
          <w:noProof/>
          <w:sz w:val="22"/>
          <w:szCs w:val="22"/>
          <w:lang w:eastAsia="es-ES"/>
        </w:rPr>
      </w:pPr>
      <w:hyperlink w:anchor="_Toc18250013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_Toc182500135 \h </w:instrText>
        </w:r>
        <w:r>
          <w:rPr>
            <w:noProof/>
            <w:webHidden/>
          </w:rPr>
        </w:r>
        <w:r>
          <w:rPr>
            <w:noProof/>
            <w:webHidden/>
          </w:rPr>
          <w:fldChar w:fldCharType="separate"/>
        </w:r>
        <w:r>
          <w:rPr>
            <w:noProof/>
            <w:webHidden/>
          </w:rPr>
          <w:t>12</w:t>
        </w:r>
        <w:r>
          <w:rPr>
            <w:noProof/>
            <w:webHidden/>
          </w:rPr>
          <w:fldChar w:fldCharType="end"/>
        </w:r>
      </w:hyperlink>
    </w:p>
    <w:p w14:paraId="0E6C3C12" w14:textId="327716C2" w:rsidR="00823EED" w:rsidRDefault="00823EED">
      <w:pPr>
        <w:pStyle w:val="TDC3"/>
        <w:rPr>
          <w:noProof/>
          <w:sz w:val="22"/>
          <w:szCs w:val="22"/>
          <w:lang w:eastAsia="es-ES"/>
        </w:rPr>
      </w:pPr>
      <w:hyperlink w:anchor="_Toc18250013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_Toc182500136 \h </w:instrText>
        </w:r>
        <w:r>
          <w:rPr>
            <w:noProof/>
            <w:webHidden/>
          </w:rPr>
        </w:r>
        <w:r>
          <w:rPr>
            <w:noProof/>
            <w:webHidden/>
          </w:rPr>
          <w:fldChar w:fldCharType="separate"/>
        </w:r>
        <w:r>
          <w:rPr>
            <w:noProof/>
            <w:webHidden/>
          </w:rPr>
          <w:t>13</w:t>
        </w:r>
        <w:r>
          <w:rPr>
            <w:noProof/>
            <w:webHidden/>
          </w:rPr>
          <w:fldChar w:fldCharType="end"/>
        </w:r>
      </w:hyperlink>
    </w:p>
    <w:p w14:paraId="694933E3" w14:textId="5B029F81" w:rsidR="00823EED" w:rsidRDefault="00823EED">
      <w:pPr>
        <w:pStyle w:val="TDC3"/>
        <w:rPr>
          <w:noProof/>
          <w:sz w:val="22"/>
          <w:szCs w:val="22"/>
          <w:lang w:eastAsia="es-ES"/>
        </w:rPr>
      </w:pPr>
      <w:hyperlink w:anchor="_Toc182500137" w:history="1">
        <w:r w:rsidRPr="00EB4919">
          <w:rPr>
            <w:rStyle w:val="Hipervnculo"/>
            <w:noProof/>
          </w:rPr>
          <w:t>Dar de altas guaridas</w:t>
        </w:r>
        <w:r>
          <w:rPr>
            <w:noProof/>
            <w:webHidden/>
          </w:rPr>
          <w:tab/>
        </w:r>
        <w:r>
          <w:rPr>
            <w:noProof/>
            <w:webHidden/>
          </w:rPr>
          <w:fldChar w:fldCharType="begin"/>
        </w:r>
        <w:r>
          <w:rPr>
            <w:noProof/>
            <w:webHidden/>
          </w:rPr>
          <w:instrText xml:space="preserve"> PAGEREF _Toc182500137 \h </w:instrText>
        </w:r>
        <w:r>
          <w:rPr>
            <w:noProof/>
            <w:webHidden/>
          </w:rPr>
        </w:r>
        <w:r>
          <w:rPr>
            <w:noProof/>
            <w:webHidden/>
          </w:rPr>
          <w:fldChar w:fldCharType="separate"/>
        </w:r>
        <w:r>
          <w:rPr>
            <w:noProof/>
            <w:webHidden/>
          </w:rPr>
          <w:t>13</w:t>
        </w:r>
        <w:r>
          <w:rPr>
            <w:noProof/>
            <w:webHidden/>
          </w:rPr>
          <w:fldChar w:fldCharType="end"/>
        </w:r>
      </w:hyperlink>
    </w:p>
    <w:p w14:paraId="385871E5" w14:textId="5A6354AF" w:rsidR="00823EED" w:rsidRDefault="00823EED">
      <w:pPr>
        <w:pStyle w:val="TDC3"/>
        <w:rPr>
          <w:noProof/>
          <w:sz w:val="22"/>
          <w:szCs w:val="22"/>
          <w:lang w:eastAsia="es-ES"/>
        </w:rPr>
      </w:pPr>
      <w:hyperlink w:anchor="_Toc182500138" w:history="1">
        <w:r w:rsidRPr="00EB4919">
          <w:rPr>
            <w:rStyle w:val="Hipervnculo"/>
            <w:noProof/>
          </w:rPr>
          <w:t>Dar de baja guaridas</w:t>
        </w:r>
        <w:r>
          <w:rPr>
            <w:noProof/>
            <w:webHidden/>
          </w:rPr>
          <w:tab/>
        </w:r>
        <w:r>
          <w:rPr>
            <w:noProof/>
            <w:webHidden/>
          </w:rPr>
          <w:fldChar w:fldCharType="begin"/>
        </w:r>
        <w:r>
          <w:rPr>
            <w:noProof/>
            <w:webHidden/>
          </w:rPr>
          <w:instrText xml:space="preserve"> PAGEREF _Toc182500138 \h </w:instrText>
        </w:r>
        <w:r>
          <w:rPr>
            <w:noProof/>
            <w:webHidden/>
          </w:rPr>
        </w:r>
        <w:r>
          <w:rPr>
            <w:noProof/>
            <w:webHidden/>
          </w:rPr>
          <w:fldChar w:fldCharType="separate"/>
        </w:r>
        <w:r>
          <w:rPr>
            <w:noProof/>
            <w:webHidden/>
          </w:rPr>
          <w:t>13</w:t>
        </w:r>
        <w:r>
          <w:rPr>
            <w:noProof/>
            <w:webHidden/>
          </w:rPr>
          <w:fldChar w:fldCharType="end"/>
        </w:r>
      </w:hyperlink>
    </w:p>
    <w:p w14:paraId="34161D48" w14:textId="0BCB1DA5" w:rsidR="00823EED" w:rsidRDefault="00823EED">
      <w:pPr>
        <w:pStyle w:val="TDC3"/>
        <w:rPr>
          <w:noProof/>
          <w:sz w:val="22"/>
          <w:szCs w:val="22"/>
          <w:lang w:eastAsia="es-ES"/>
        </w:rPr>
      </w:pPr>
      <w:hyperlink w:anchor="_Toc18250013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_Toc182500139 \h </w:instrText>
        </w:r>
        <w:r>
          <w:rPr>
            <w:noProof/>
            <w:webHidden/>
          </w:rPr>
        </w:r>
        <w:r>
          <w:rPr>
            <w:noProof/>
            <w:webHidden/>
          </w:rPr>
          <w:fldChar w:fldCharType="separate"/>
        </w:r>
        <w:r>
          <w:rPr>
            <w:noProof/>
            <w:webHidden/>
          </w:rPr>
          <w:t>14</w:t>
        </w:r>
        <w:r>
          <w:rPr>
            <w:noProof/>
            <w:webHidden/>
          </w:rPr>
          <w:fldChar w:fldCharType="end"/>
        </w:r>
      </w:hyperlink>
    </w:p>
    <w:p w14:paraId="4F6E2ABF" w14:textId="0F001FDC" w:rsidR="00823EED" w:rsidRDefault="00823EED">
      <w:pPr>
        <w:pStyle w:val="TDC3"/>
        <w:rPr>
          <w:noProof/>
          <w:sz w:val="22"/>
          <w:szCs w:val="22"/>
          <w:lang w:eastAsia="es-ES"/>
        </w:rPr>
      </w:pPr>
      <w:hyperlink w:anchor="_Toc182500140" w:history="1">
        <w:r w:rsidRPr="00EB4919">
          <w:rPr>
            <w:rStyle w:val="Hipervnculo"/>
            <w:noProof/>
          </w:rPr>
          <w:t>Generar listado usuario</w:t>
        </w:r>
        <w:r>
          <w:rPr>
            <w:noProof/>
            <w:webHidden/>
          </w:rPr>
          <w:tab/>
        </w:r>
        <w:r>
          <w:rPr>
            <w:noProof/>
            <w:webHidden/>
          </w:rPr>
          <w:fldChar w:fldCharType="begin"/>
        </w:r>
        <w:r>
          <w:rPr>
            <w:noProof/>
            <w:webHidden/>
          </w:rPr>
          <w:instrText xml:space="preserve"> PAGEREF _Toc182500140 \h </w:instrText>
        </w:r>
        <w:r>
          <w:rPr>
            <w:noProof/>
            <w:webHidden/>
          </w:rPr>
        </w:r>
        <w:r>
          <w:rPr>
            <w:noProof/>
            <w:webHidden/>
          </w:rPr>
          <w:fldChar w:fldCharType="separate"/>
        </w:r>
        <w:r>
          <w:rPr>
            <w:noProof/>
            <w:webHidden/>
          </w:rPr>
          <w:t>14</w:t>
        </w:r>
        <w:r>
          <w:rPr>
            <w:noProof/>
            <w:webHidden/>
          </w:rPr>
          <w:fldChar w:fldCharType="end"/>
        </w:r>
      </w:hyperlink>
    </w:p>
    <w:p w14:paraId="506AC830" w14:textId="59A3D611" w:rsidR="00823EED" w:rsidRDefault="00823EED">
      <w:pPr>
        <w:pStyle w:val="TDC2"/>
        <w:rPr>
          <w:noProof/>
          <w:sz w:val="22"/>
          <w:szCs w:val="22"/>
          <w:lang w:eastAsia="es-ES"/>
        </w:rPr>
      </w:pPr>
      <w:hyperlink w:anchor="_Toc182500141" w:history="1">
        <w:r w:rsidRPr="00EB4919">
          <w:rPr>
            <w:rStyle w:val="Hipervnculo"/>
            <w:noProof/>
          </w:rPr>
          <w:t>Diagrama Conceptual</w:t>
        </w:r>
        <w:r>
          <w:rPr>
            <w:noProof/>
            <w:webHidden/>
          </w:rPr>
          <w:tab/>
        </w:r>
        <w:r>
          <w:rPr>
            <w:noProof/>
            <w:webHidden/>
          </w:rPr>
          <w:fldChar w:fldCharType="begin"/>
        </w:r>
        <w:r>
          <w:rPr>
            <w:noProof/>
            <w:webHidden/>
          </w:rPr>
          <w:instrText xml:space="preserve"> PAGEREF _Toc182500141 \h </w:instrText>
        </w:r>
        <w:r>
          <w:rPr>
            <w:noProof/>
            <w:webHidden/>
          </w:rPr>
        </w:r>
        <w:r>
          <w:rPr>
            <w:noProof/>
            <w:webHidden/>
          </w:rPr>
          <w:fldChar w:fldCharType="separate"/>
        </w:r>
        <w:r>
          <w:rPr>
            <w:noProof/>
            <w:webHidden/>
          </w:rPr>
          <w:t>15</w:t>
        </w:r>
        <w:r>
          <w:rPr>
            <w:noProof/>
            <w:webHidden/>
          </w:rPr>
          <w:fldChar w:fldCharType="end"/>
        </w:r>
      </w:hyperlink>
    </w:p>
    <w:p w14:paraId="2B8EBB5F" w14:textId="3B2B644C" w:rsidR="00823EED" w:rsidRDefault="00823EED">
      <w:pPr>
        <w:pStyle w:val="TDC2"/>
        <w:rPr>
          <w:noProof/>
          <w:sz w:val="22"/>
          <w:szCs w:val="22"/>
          <w:lang w:eastAsia="es-ES"/>
        </w:rPr>
      </w:pPr>
      <w:hyperlink w:anchor="_Toc182500142" w:history="1">
        <w:r w:rsidRPr="00EB4919">
          <w:rPr>
            <w:rStyle w:val="Hipervnculo"/>
            <w:noProof/>
          </w:rPr>
          <w:t>Diagrama de clases (diccionario de datos)</w:t>
        </w:r>
        <w:r>
          <w:rPr>
            <w:noProof/>
            <w:webHidden/>
          </w:rPr>
          <w:tab/>
        </w:r>
        <w:r>
          <w:rPr>
            <w:noProof/>
            <w:webHidden/>
          </w:rPr>
          <w:fldChar w:fldCharType="begin"/>
        </w:r>
        <w:r>
          <w:rPr>
            <w:noProof/>
            <w:webHidden/>
          </w:rPr>
          <w:instrText xml:space="preserve"> PAGEREF _Toc182500142 \h </w:instrText>
        </w:r>
        <w:r>
          <w:rPr>
            <w:noProof/>
            <w:webHidden/>
          </w:rPr>
        </w:r>
        <w:r>
          <w:rPr>
            <w:noProof/>
            <w:webHidden/>
          </w:rPr>
          <w:fldChar w:fldCharType="separate"/>
        </w:r>
        <w:r>
          <w:rPr>
            <w:noProof/>
            <w:webHidden/>
          </w:rPr>
          <w:t>16</w:t>
        </w:r>
        <w:r>
          <w:rPr>
            <w:noProof/>
            <w:webHidden/>
          </w:rPr>
          <w:fldChar w:fldCharType="end"/>
        </w:r>
      </w:hyperlink>
    </w:p>
    <w:p w14:paraId="1DB6EE80" w14:textId="67238671" w:rsidR="00823EED" w:rsidRDefault="00823EED">
      <w:pPr>
        <w:pStyle w:val="TDC2"/>
        <w:rPr>
          <w:noProof/>
          <w:sz w:val="22"/>
          <w:szCs w:val="22"/>
          <w:lang w:eastAsia="es-ES"/>
        </w:rPr>
      </w:pPr>
      <w:hyperlink w:anchor="_Toc182500143" w:history="1">
        <w:r w:rsidRPr="00EB4919">
          <w:rPr>
            <w:rStyle w:val="Hipervnculo"/>
            <w:noProof/>
          </w:rPr>
          <w:t>Diagrama de actividades</w:t>
        </w:r>
        <w:r>
          <w:rPr>
            <w:noProof/>
            <w:webHidden/>
          </w:rPr>
          <w:tab/>
        </w:r>
        <w:r>
          <w:rPr>
            <w:noProof/>
            <w:webHidden/>
          </w:rPr>
          <w:fldChar w:fldCharType="begin"/>
        </w:r>
        <w:r>
          <w:rPr>
            <w:noProof/>
            <w:webHidden/>
          </w:rPr>
          <w:instrText xml:space="preserve"> PAGEREF _Toc182500143 \h </w:instrText>
        </w:r>
        <w:r>
          <w:rPr>
            <w:noProof/>
            <w:webHidden/>
          </w:rPr>
        </w:r>
        <w:r>
          <w:rPr>
            <w:noProof/>
            <w:webHidden/>
          </w:rPr>
          <w:fldChar w:fldCharType="separate"/>
        </w:r>
        <w:r>
          <w:rPr>
            <w:noProof/>
            <w:webHidden/>
          </w:rPr>
          <w:t>17</w:t>
        </w:r>
        <w:r>
          <w:rPr>
            <w:noProof/>
            <w:webHidden/>
          </w:rPr>
          <w:fldChar w:fldCharType="end"/>
        </w:r>
      </w:hyperlink>
    </w:p>
    <w:p w14:paraId="0DE866D1" w14:textId="5E475866" w:rsidR="00823EED" w:rsidRDefault="00823EED">
      <w:pPr>
        <w:pStyle w:val="TDC3"/>
        <w:rPr>
          <w:noProof/>
          <w:sz w:val="22"/>
          <w:szCs w:val="22"/>
          <w:lang w:eastAsia="es-ES"/>
        </w:rPr>
      </w:pPr>
      <w:hyperlink w:anchor="_Toc182500144" w:history="1">
        <w:r w:rsidRPr="00EB4919">
          <w:rPr>
            <w:rStyle w:val="Hipervnculo"/>
            <w:noProof/>
          </w:rPr>
          <w:t>Generales</w:t>
        </w:r>
        <w:r>
          <w:rPr>
            <w:noProof/>
            <w:webHidden/>
          </w:rPr>
          <w:tab/>
        </w:r>
        <w:r>
          <w:rPr>
            <w:noProof/>
            <w:webHidden/>
          </w:rPr>
          <w:fldChar w:fldCharType="begin"/>
        </w:r>
        <w:r>
          <w:rPr>
            <w:noProof/>
            <w:webHidden/>
          </w:rPr>
          <w:instrText xml:space="preserve"> PAGEREF _Toc182500144 \h </w:instrText>
        </w:r>
        <w:r>
          <w:rPr>
            <w:noProof/>
            <w:webHidden/>
          </w:rPr>
        </w:r>
        <w:r>
          <w:rPr>
            <w:noProof/>
            <w:webHidden/>
          </w:rPr>
          <w:fldChar w:fldCharType="separate"/>
        </w:r>
        <w:r>
          <w:rPr>
            <w:noProof/>
            <w:webHidden/>
          </w:rPr>
          <w:t>17</w:t>
        </w:r>
        <w:r>
          <w:rPr>
            <w:noProof/>
            <w:webHidden/>
          </w:rPr>
          <w:fldChar w:fldCharType="end"/>
        </w:r>
      </w:hyperlink>
    </w:p>
    <w:p w14:paraId="27BD09E3" w14:textId="09B7D473" w:rsidR="00823EED" w:rsidRDefault="00823EED">
      <w:pPr>
        <w:pStyle w:val="TDC3"/>
        <w:rPr>
          <w:noProof/>
          <w:sz w:val="22"/>
          <w:szCs w:val="22"/>
          <w:lang w:eastAsia="es-ES"/>
        </w:rPr>
      </w:pPr>
      <w:hyperlink w:anchor="_Toc18250014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_Toc182500145 \h </w:instrText>
        </w:r>
        <w:r>
          <w:rPr>
            <w:noProof/>
            <w:webHidden/>
          </w:rPr>
        </w:r>
        <w:r>
          <w:rPr>
            <w:noProof/>
            <w:webHidden/>
          </w:rPr>
          <w:fldChar w:fldCharType="separate"/>
        </w:r>
        <w:r>
          <w:rPr>
            <w:noProof/>
            <w:webHidden/>
          </w:rPr>
          <w:t>18</w:t>
        </w:r>
        <w:r>
          <w:rPr>
            <w:noProof/>
            <w:webHidden/>
          </w:rPr>
          <w:fldChar w:fldCharType="end"/>
        </w:r>
      </w:hyperlink>
    </w:p>
    <w:p w14:paraId="1A311884" w14:textId="607A2625" w:rsidR="00823EED" w:rsidRDefault="00823EED">
      <w:pPr>
        <w:pStyle w:val="TDC3"/>
        <w:rPr>
          <w:noProof/>
          <w:sz w:val="22"/>
          <w:szCs w:val="22"/>
          <w:lang w:eastAsia="es-ES"/>
        </w:rPr>
      </w:pPr>
      <w:hyperlink w:anchor="_Toc18250014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_Toc182500146 \h </w:instrText>
        </w:r>
        <w:r>
          <w:rPr>
            <w:noProof/>
            <w:webHidden/>
          </w:rPr>
        </w:r>
        <w:r>
          <w:rPr>
            <w:noProof/>
            <w:webHidden/>
          </w:rPr>
          <w:fldChar w:fldCharType="separate"/>
        </w:r>
        <w:r>
          <w:rPr>
            <w:noProof/>
            <w:webHidden/>
          </w:rPr>
          <w:t>18</w:t>
        </w:r>
        <w:r>
          <w:rPr>
            <w:noProof/>
            <w:webHidden/>
          </w:rPr>
          <w:fldChar w:fldCharType="end"/>
        </w:r>
      </w:hyperlink>
    </w:p>
    <w:p w14:paraId="68864BA1" w14:textId="7DA7A755" w:rsidR="00823EED" w:rsidRDefault="00823EED">
      <w:pPr>
        <w:pStyle w:val="TDC3"/>
        <w:rPr>
          <w:noProof/>
          <w:sz w:val="22"/>
          <w:szCs w:val="22"/>
          <w:lang w:eastAsia="es-ES"/>
        </w:rPr>
      </w:pPr>
      <w:hyperlink w:anchor="_Toc182500147" w:history="1">
        <w:r w:rsidRPr="00EB4919">
          <w:rPr>
            <w:rStyle w:val="Hipervnculo"/>
            <w:noProof/>
          </w:rPr>
          <w:t>Dar de alta guardia</w:t>
        </w:r>
        <w:r>
          <w:rPr>
            <w:noProof/>
            <w:webHidden/>
          </w:rPr>
          <w:tab/>
        </w:r>
        <w:r>
          <w:rPr>
            <w:noProof/>
            <w:webHidden/>
          </w:rPr>
          <w:fldChar w:fldCharType="begin"/>
        </w:r>
        <w:r>
          <w:rPr>
            <w:noProof/>
            <w:webHidden/>
          </w:rPr>
          <w:instrText xml:space="preserve"> PAGEREF _Toc182500147 \h </w:instrText>
        </w:r>
        <w:r>
          <w:rPr>
            <w:noProof/>
            <w:webHidden/>
          </w:rPr>
        </w:r>
        <w:r>
          <w:rPr>
            <w:noProof/>
            <w:webHidden/>
          </w:rPr>
          <w:fldChar w:fldCharType="separate"/>
        </w:r>
        <w:r>
          <w:rPr>
            <w:noProof/>
            <w:webHidden/>
          </w:rPr>
          <w:t>18</w:t>
        </w:r>
        <w:r>
          <w:rPr>
            <w:noProof/>
            <w:webHidden/>
          </w:rPr>
          <w:fldChar w:fldCharType="end"/>
        </w:r>
      </w:hyperlink>
    </w:p>
    <w:p w14:paraId="03104ADD" w14:textId="5D37A615" w:rsidR="00823EED" w:rsidRDefault="00823EED">
      <w:pPr>
        <w:pStyle w:val="TDC3"/>
        <w:rPr>
          <w:noProof/>
          <w:sz w:val="22"/>
          <w:szCs w:val="22"/>
          <w:lang w:eastAsia="es-ES"/>
        </w:rPr>
      </w:pPr>
      <w:hyperlink w:anchor="_Toc182500148" w:history="1">
        <w:r w:rsidRPr="00EB4919">
          <w:rPr>
            <w:rStyle w:val="Hipervnculo"/>
            <w:noProof/>
          </w:rPr>
          <w:t>Dar de baja guardia</w:t>
        </w:r>
        <w:r>
          <w:rPr>
            <w:noProof/>
            <w:webHidden/>
          </w:rPr>
          <w:tab/>
        </w:r>
        <w:r>
          <w:rPr>
            <w:noProof/>
            <w:webHidden/>
          </w:rPr>
          <w:fldChar w:fldCharType="begin"/>
        </w:r>
        <w:r>
          <w:rPr>
            <w:noProof/>
            <w:webHidden/>
          </w:rPr>
          <w:instrText xml:space="preserve"> PAGEREF _Toc182500148 \h </w:instrText>
        </w:r>
        <w:r>
          <w:rPr>
            <w:noProof/>
            <w:webHidden/>
          </w:rPr>
        </w:r>
        <w:r>
          <w:rPr>
            <w:noProof/>
            <w:webHidden/>
          </w:rPr>
          <w:fldChar w:fldCharType="separate"/>
        </w:r>
        <w:r>
          <w:rPr>
            <w:noProof/>
            <w:webHidden/>
          </w:rPr>
          <w:t>18</w:t>
        </w:r>
        <w:r>
          <w:rPr>
            <w:noProof/>
            <w:webHidden/>
          </w:rPr>
          <w:fldChar w:fldCharType="end"/>
        </w:r>
      </w:hyperlink>
    </w:p>
    <w:p w14:paraId="2314BEED" w14:textId="25A330AA" w:rsidR="00823EED" w:rsidRDefault="00823EED">
      <w:pPr>
        <w:pStyle w:val="TDC3"/>
        <w:rPr>
          <w:noProof/>
          <w:sz w:val="22"/>
          <w:szCs w:val="22"/>
          <w:lang w:eastAsia="es-ES"/>
        </w:rPr>
      </w:pPr>
      <w:hyperlink w:anchor="_Toc18250014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_Toc182500149 \h </w:instrText>
        </w:r>
        <w:r>
          <w:rPr>
            <w:noProof/>
            <w:webHidden/>
          </w:rPr>
        </w:r>
        <w:r>
          <w:rPr>
            <w:noProof/>
            <w:webHidden/>
          </w:rPr>
          <w:fldChar w:fldCharType="separate"/>
        </w:r>
        <w:r>
          <w:rPr>
            <w:noProof/>
            <w:webHidden/>
          </w:rPr>
          <w:t>19</w:t>
        </w:r>
        <w:r>
          <w:rPr>
            <w:noProof/>
            <w:webHidden/>
          </w:rPr>
          <w:fldChar w:fldCharType="end"/>
        </w:r>
      </w:hyperlink>
    </w:p>
    <w:p w14:paraId="6DED5E3E" w14:textId="7FDDE8B4" w:rsidR="00823EED" w:rsidRDefault="00823EED">
      <w:pPr>
        <w:pStyle w:val="TDC3"/>
        <w:rPr>
          <w:noProof/>
          <w:sz w:val="22"/>
          <w:szCs w:val="22"/>
          <w:lang w:eastAsia="es-ES"/>
        </w:rPr>
      </w:pPr>
      <w:hyperlink w:anchor="_Toc182500150" w:history="1">
        <w:r w:rsidRPr="00EB4919">
          <w:rPr>
            <w:rStyle w:val="Hipervnculo"/>
            <w:noProof/>
          </w:rPr>
          <w:t>Generar listado</w:t>
        </w:r>
        <w:r>
          <w:rPr>
            <w:noProof/>
            <w:webHidden/>
          </w:rPr>
          <w:tab/>
        </w:r>
        <w:r>
          <w:rPr>
            <w:noProof/>
            <w:webHidden/>
          </w:rPr>
          <w:fldChar w:fldCharType="begin"/>
        </w:r>
        <w:r>
          <w:rPr>
            <w:noProof/>
            <w:webHidden/>
          </w:rPr>
          <w:instrText xml:space="preserve"> PAGEREF _Toc182500150 \h </w:instrText>
        </w:r>
        <w:r>
          <w:rPr>
            <w:noProof/>
            <w:webHidden/>
          </w:rPr>
        </w:r>
        <w:r>
          <w:rPr>
            <w:noProof/>
            <w:webHidden/>
          </w:rPr>
          <w:fldChar w:fldCharType="separate"/>
        </w:r>
        <w:r>
          <w:rPr>
            <w:noProof/>
            <w:webHidden/>
          </w:rPr>
          <w:t>19</w:t>
        </w:r>
        <w:r>
          <w:rPr>
            <w:noProof/>
            <w:webHidden/>
          </w:rPr>
          <w:fldChar w:fldCharType="end"/>
        </w:r>
      </w:hyperlink>
    </w:p>
    <w:p w14:paraId="464560B1" w14:textId="0B1343C0" w:rsidR="00823EED" w:rsidRDefault="00823EED">
      <w:pPr>
        <w:pStyle w:val="TDC2"/>
        <w:rPr>
          <w:noProof/>
          <w:sz w:val="22"/>
          <w:szCs w:val="22"/>
          <w:lang w:eastAsia="es-ES"/>
        </w:rPr>
      </w:pPr>
      <w:hyperlink w:anchor="_Toc182500151" w:history="1">
        <w:r w:rsidRPr="00EB4919">
          <w:rPr>
            <w:rStyle w:val="Hipervnculo"/>
            <w:noProof/>
          </w:rPr>
          <w:t>Esquema Entidad / Relación</w:t>
        </w:r>
        <w:r>
          <w:rPr>
            <w:noProof/>
            <w:webHidden/>
          </w:rPr>
          <w:tab/>
        </w:r>
        <w:r>
          <w:rPr>
            <w:noProof/>
            <w:webHidden/>
          </w:rPr>
          <w:fldChar w:fldCharType="begin"/>
        </w:r>
        <w:r>
          <w:rPr>
            <w:noProof/>
            <w:webHidden/>
          </w:rPr>
          <w:instrText xml:space="preserve"> PAGEREF _Toc182500151 \h </w:instrText>
        </w:r>
        <w:r>
          <w:rPr>
            <w:noProof/>
            <w:webHidden/>
          </w:rPr>
        </w:r>
        <w:r>
          <w:rPr>
            <w:noProof/>
            <w:webHidden/>
          </w:rPr>
          <w:fldChar w:fldCharType="separate"/>
        </w:r>
        <w:r>
          <w:rPr>
            <w:noProof/>
            <w:webHidden/>
          </w:rPr>
          <w:t>20</w:t>
        </w:r>
        <w:r>
          <w:rPr>
            <w:noProof/>
            <w:webHidden/>
          </w:rPr>
          <w:fldChar w:fldCharType="end"/>
        </w:r>
      </w:hyperlink>
    </w:p>
    <w:p w14:paraId="6E9B3CFE" w14:textId="2FC8ABFC" w:rsidR="00823EED" w:rsidRDefault="00823EED">
      <w:pPr>
        <w:pStyle w:val="TDC2"/>
        <w:rPr>
          <w:noProof/>
          <w:sz w:val="22"/>
          <w:szCs w:val="22"/>
          <w:lang w:eastAsia="es-ES"/>
        </w:rPr>
      </w:pPr>
      <w:hyperlink w:anchor="_Toc182500152" w:history="1">
        <w:r w:rsidRPr="00EB4919">
          <w:rPr>
            <w:rStyle w:val="Hipervnculo"/>
            <w:noProof/>
          </w:rPr>
          <w:t>Modelo relacional y normalización</w:t>
        </w:r>
        <w:r>
          <w:rPr>
            <w:noProof/>
            <w:webHidden/>
          </w:rPr>
          <w:tab/>
        </w:r>
        <w:r>
          <w:rPr>
            <w:noProof/>
            <w:webHidden/>
          </w:rPr>
          <w:fldChar w:fldCharType="begin"/>
        </w:r>
        <w:r>
          <w:rPr>
            <w:noProof/>
            <w:webHidden/>
          </w:rPr>
          <w:instrText xml:space="preserve"> PAGEREF _Toc182500152 \h </w:instrText>
        </w:r>
        <w:r>
          <w:rPr>
            <w:noProof/>
            <w:webHidden/>
          </w:rPr>
        </w:r>
        <w:r>
          <w:rPr>
            <w:noProof/>
            <w:webHidden/>
          </w:rPr>
          <w:fldChar w:fldCharType="separate"/>
        </w:r>
        <w:r>
          <w:rPr>
            <w:noProof/>
            <w:webHidden/>
          </w:rPr>
          <w:t>20</w:t>
        </w:r>
        <w:r>
          <w:rPr>
            <w:noProof/>
            <w:webHidden/>
          </w:rPr>
          <w:fldChar w:fldCharType="end"/>
        </w:r>
      </w:hyperlink>
    </w:p>
    <w:p w14:paraId="547FBC2E" w14:textId="76987525" w:rsidR="00823EED" w:rsidRDefault="00823EED">
      <w:pPr>
        <w:pStyle w:val="TDC1"/>
        <w:rPr>
          <w:noProof/>
          <w:sz w:val="22"/>
          <w:szCs w:val="22"/>
          <w:lang w:eastAsia="es-ES"/>
        </w:rPr>
      </w:pPr>
      <w:hyperlink w:anchor="_Toc182500153" w:history="1">
        <w:r w:rsidRPr="00EB4919">
          <w:rPr>
            <w:rStyle w:val="Hipervnculo"/>
            <w:noProof/>
          </w:rPr>
          <w:t>Diseño del Proyecto</w:t>
        </w:r>
        <w:r>
          <w:rPr>
            <w:noProof/>
            <w:webHidden/>
          </w:rPr>
          <w:tab/>
        </w:r>
        <w:r>
          <w:rPr>
            <w:noProof/>
            <w:webHidden/>
          </w:rPr>
          <w:fldChar w:fldCharType="begin"/>
        </w:r>
        <w:r>
          <w:rPr>
            <w:noProof/>
            <w:webHidden/>
          </w:rPr>
          <w:instrText xml:space="preserve"> PAGEREF _Toc182500153 \h </w:instrText>
        </w:r>
        <w:r>
          <w:rPr>
            <w:noProof/>
            <w:webHidden/>
          </w:rPr>
        </w:r>
        <w:r>
          <w:rPr>
            <w:noProof/>
            <w:webHidden/>
          </w:rPr>
          <w:fldChar w:fldCharType="separate"/>
        </w:r>
        <w:r>
          <w:rPr>
            <w:noProof/>
            <w:webHidden/>
          </w:rPr>
          <w:t>21</w:t>
        </w:r>
        <w:r>
          <w:rPr>
            <w:noProof/>
            <w:webHidden/>
          </w:rPr>
          <w:fldChar w:fldCharType="end"/>
        </w:r>
      </w:hyperlink>
    </w:p>
    <w:p w14:paraId="43631DBB" w14:textId="73BBE2F0" w:rsidR="00823EED" w:rsidRDefault="00823EED">
      <w:pPr>
        <w:pStyle w:val="TDC2"/>
        <w:rPr>
          <w:noProof/>
          <w:sz w:val="22"/>
          <w:szCs w:val="22"/>
          <w:lang w:eastAsia="es-ES"/>
        </w:rPr>
      </w:pPr>
      <w:hyperlink w:anchor="_Toc182500154" w:history="1">
        <w:r w:rsidRPr="00EB4919">
          <w:rPr>
            <w:rStyle w:val="Hipervnculo"/>
            <w:noProof/>
          </w:rPr>
          <w:t>Diseño físico de la Base de Datos</w:t>
        </w:r>
        <w:r>
          <w:rPr>
            <w:noProof/>
            <w:webHidden/>
          </w:rPr>
          <w:tab/>
        </w:r>
        <w:r>
          <w:rPr>
            <w:noProof/>
            <w:webHidden/>
          </w:rPr>
          <w:fldChar w:fldCharType="begin"/>
        </w:r>
        <w:r>
          <w:rPr>
            <w:noProof/>
            <w:webHidden/>
          </w:rPr>
          <w:instrText xml:space="preserve"> PAGEREF _Toc182500154 \h </w:instrText>
        </w:r>
        <w:r>
          <w:rPr>
            <w:noProof/>
            <w:webHidden/>
          </w:rPr>
        </w:r>
        <w:r>
          <w:rPr>
            <w:noProof/>
            <w:webHidden/>
          </w:rPr>
          <w:fldChar w:fldCharType="separate"/>
        </w:r>
        <w:r>
          <w:rPr>
            <w:noProof/>
            <w:webHidden/>
          </w:rPr>
          <w:t>22</w:t>
        </w:r>
        <w:r>
          <w:rPr>
            <w:noProof/>
            <w:webHidden/>
          </w:rPr>
          <w:fldChar w:fldCharType="end"/>
        </w:r>
      </w:hyperlink>
    </w:p>
    <w:p w14:paraId="4C7873C9" w14:textId="3D3DCC4C" w:rsidR="00823EED" w:rsidRDefault="00823EED">
      <w:pPr>
        <w:pStyle w:val="TDC3"/>
        <w:rPr>
          <w:noProof/>
          <w:sz w:val="22"/>
          <w:szCs w:val="22"/>
          <w:lang w:eastAsia="es-ES"/>
        </w:rPr>
      </w:pPr>
      <w:hyperlink w:anchor="_Toc182500155" w:history="1">
        <w:r w:rsidRPr="00EB4919">
          <w:rPr>
            <w:rStyle w:val="Hipervnculo"/>
            <w:noProof/>
          </w:rPr>
          <w:t>Sql de creación (MySQL)</w:t>
        </w:r>
        <w:r>
          <w:rPr>
            <w:noProof/>
            <w:webHidden/>
          </w:rPr>
          <w:tab/>
        </w:r>
        <w:r>
          <w:rPr>
            <w:noProof/>
            <w:webHidden/>
          </w:rPr>
          <w:fldChar w:fldCharType="begin"/>
        </w:r>
        <w:r>
          <w:rPr>
            <w:noProof/>
            <w:webHidden/>
          </w:rPr>
          <w:instrText xml:space="preserve"> PAGEREF _Toc182500155 \h </w:instrText>
        </w:r>
        <w:r>
          <w:rPr>
            <w:noProof/>
            <w:webHidden/>
          </w:rPr>
        </w:r>
        <w:r>
          <w:rPr>
            <w:noProof/>
            <w:webHidden/>
          </w:rPr>
          <w:fldChar w:fldCharType="separate"/>
        </w:r>
        <w:r>
          <w:rPr>
            <w:noProof/>
            <w:webHidden/>
          </w:rPr>
          <w:t>22</w:t>
        </w:r>
        <w:r>
          <w:rPr>
            <w:noProof/>
            <w:webHidden/>
          </w:rPr>
          <w:fldChar w:fldCharType="end"/>
        </w:r>
      </w:hyperlink>
    </w:p>
    <w:p w14:paraId="43FED297" w14:textId="39F830C1" w:rsidR="00823EED" w:rsidRDefault="00823EED">
      <w:pPr>
        <w:pStyle w:val="TDC2"/>
        <w:rPr>
          <w:noProof/>
          <w:sz w:val="22"/>
          <w:szCs w:val="22"/>
          <w:lang w:eastAsia="es-ES"/>
        </w:rPr>
      </w:pPr>
      <w:hyperlink w:anchor="_Toc182500156" w:history="1">
        <w:r w:rsidRPr="00EB4919">
          <w:rPr>
            <w:rStyle w:val="Hipervnculo"/>
            <w:noProof/>
          </w:rPr>
          <w:t>Diseño de procedimientos especiales</w:t>
        </w:r>
        <w:r>
          <w:rPr>
            <w:noProof/>
            <w:webHidden/>
          </w:rPr>
          <w:tab/>
        </w:r>
        <w:r>
          <w:rPr>
            <w:noProof/>
            <w:webHidden/>
          </w:rPr>
          <w:fldChar w:fldCharType="begin"/>
        </w:r>
        <w:r>
          <w:rPr>
            <w:noProof/>
            <w:webHidden/>
          </w:rPr>
          <w:instrText xml:space="preserve"> PAGEREF _Toc182500156 \h </w:instrText>
        </w:r>
        <w:r>
          <w:rPr>
            <w:noProof/>
            <w:webHidden/>
          </w:rPr>
        </w:r>
        <w:r>
          <w:rPr>
            <w:noProof/>
            <w:webHidden/>
          </w:rPr>
          <w:fldChar w:fldCharType="separate"/>
        </w:r>
        <w:r>
          <w:rPr>
            <w:noProof/>
            <w:webHidden/>
          </w:rPr>
          <w:t>25</w:t>
        </w:r>
        <w:r>
          <w:rPr>
            <w:noProof/>
            <w:webHidden/>
          </w:rPr>
          <w:fldChar w:fldCharType="end"/>
        </w:r>
      </w:hyperlink>
    </w:p>
    <w:p w14:paraId="21E1CC44" w14:textId="1DB9B417" w:rsidR="00823EED" w:rsidRDefault="00823EED">
      <w:pPr>
        <w:pStyle w:val="TDC3"/>
        <w:rPr>
          <w:noProof/>
          <w:sz w:val="22"/>
          <w:szCs w:val="22"/>
          <w:lang w:eastAsia="es-ES"/>
        </w:rPr>
      </w:pPr>
      <w:hyperlink w:anchor="_Toc182500157" w:history="1">
        <w:r w:rsidRPr="00EB4919">
          <w:rPr>
            <w:rStyle w:val="Hipervnculo"/>
            <w:noProof/>
          </w:rPr>
          <w:t>Configuración de la aplicación.</w:t>
        </w:r>
        <w:r>
          <w:rPr>
            <w:noProof/>
            <w:webHidden/>
          </w:rPr>
          <w:tab/>
        </w:r>
        <w:r>
          <w:rPr>
            <w:noProof/>
            <w:webHidden/>
          </w:rPr>
          <w:fldChar w:fldCharType="begin"/>
        </w:r>
        <w:r>
          <w:rPr>
            <w:noProof/>
            <w:webHidden/>
          </w:rPr>
          <w:instrText xml:space="preserve"> PAGEREF _Toc182500157 \h </w:instrText>
        </w:r>
        <w:r>
          <w:rPr>
            <w:noProof/>
            <w:webHidden/>
          </w:rPr>
        </w:r>
        <w:r>
          <w:rPr>
            <w:noProof/>
            <w:webHidden/>
          </w:rPr>
          <w:fldChar w:fldCharType="separate"/>
        </w:r>
        <w:r>
          <w:rPr>
            <w:noProof/>
            <w:webHidden/>
          </w:rPr>
          <w:t>25</w:t>
        </w:r>
        <w:r>
          <w:rPr>
            <w:noProof/>
            <w:webHidden/>
          </w:rPr>
          <w:fldChar w:fldCharType="end"/>
        </w:r>
      </w:hyperlink>
    </w:p>
    <w:p w14:paraId="6E660545" w14:textId="1A697092" w:rsidR="00823EED" w:rsidRDefault="00823EED">
      <w:pPr>
        <w:pStyle w:val="TDC3"/>
        <w:rPr>
          <w:noProof/>
          <w:sz w:val="22"/>
          <w:szCs w:val="22"/>
          <w:lang w:eastAsia="es-ES"/>
        </w:rPr>
      </w:pPr>
      <w:hyperlink w:anchor="_Toc182500158" w:history="1">
        <w:r w:rsidRPr="00EB4919">
          <w:rPr>
            <w:rStyle w:val="Hipervnculo"/>
            <w:noProof/>
          </w:rPr>
          <w:t>Estructura del fichero de datos</w:t>
        </w:r>
        <w:r>
          <w:rPr>
            <w:noProof/>
            <w:webHidden/>
          </w:rPr>
          <w:tab/>
        </w:r>
        <w:r>
          <w:rPr>
            <w:noProof/>
            <w:webHidden/>
          </w:rPr>
          <w:fldChar w:fldCharType="begin"/>
        </w:r>
        <w:r>
          <w:rPr>
            <w:noProof/>
            <w:webHidden/>
          </w:rPr>
          <w:instrText xml:space="preserve"> PAGEREF _Toc182500158 \h </w:instrText>
        </w:r>
        <w:r>
          <w:rPr>
            <w:noProof/>
            <w:webHidden/>
          </w:rPr>
        </w:r>
        <w:r>
          <w:rPr>
            <w:noProof/>
            <w:webHidden/>
          </w:rPr>
          <w:fldChar w:fldCharType="separate"/>
        </w:r>
        <w:r>
          <w:rPr>
            <w:noProof/>
            <w:webHidden/>
          </w:rPr>
          <w:t>25</w:t>
        </w:r>
        <w:r>
          <w:rPr>
            <w:noProof/>
            <w:webHidden/>
          </w:rPr>
          <w:fldChar w:fldCharType="end"/>
        </w:r>
      </w:hyperlink>
    </w:p>
    <w:p w14:paraId="5AE52D96" w14:textId="5A0AE450" w:rsidR="00823EED" w:rsidRDefault="00823EED">
      <w:pPr>
        <w:pStyle w:val="TDC3"/>
        <w:rPr>
          <w:noProof/>
          <w:sz w:val="22"/>
          <w:szCs w:val="22"/>
          <w:lang w:eastAsia="es-ES"/>
        </w:rPr>
      </w:pPr>
      <w:hyperlink w:anchor="_Toc182500159" w:history="1">
        <w:r w:rsidRPr="00EB4919">
          <w:rPr>
            <w:rStyle w:val="Hipervnculo"/>
            <w:noProof/>
          </w:rPr>
          <w:t>Logout</w:t>
        </w:r>
        <w:r>
          <w:rPr>
            <w:noProof/>
            <w:webHidden/>
          </w:rPr>
          <w:tab/>
        </w:r>
        <w:r>
          <w:rPr>
            <w:noProof/>
            <w:webHidden/>
          </w:rPr>
          <w:fldChar w:fldCharType="begin"/>
        </w:r>
        <w:r>
          <w:rPr>
            <w:noProof/>
            <w:webHidden/>
          </w:rPr>
          <w:instrText xml:space="preserve"> PAGEREF _Toc182500159 \h </w:instrText>
        </w:r>
        <w:r>
          <w:rPr>
            <w:noProof/>
            <w:webHidden/>
          </w:rPr>
        </w:r>
        <w:r>
          <w:rPr>
            <w:noProof/>
            <w:webHidden/>
          </w:rPr>
          <w:fldChar w:fldCharType="separate"/>
        </w:r>
        <w:r>
          <w:rPr>
            <w:noProof/>
            <w:webHidden/>
          </w:rPr>
          <w:t>25</w:t>
        </w:r>
        <w:r>
          <w:rPr>
            <w:noProof/>
            <w:webHidden/>
          </w:rPr>
          <w:fldChar w:fldCharType="end"/>
        </w:r>
      </w:hyperlink>
    </w:p>
    <w:p w14:paraId="2512C7B5" w14:textId="5525C34C" w:rsidR="00823EED" w:rsidRDefault="00823EED">
      <w:pPr>
        <w:pStyle w:val="TDC2"/>
        <w:rPr>
          <w:noProof/>
          <w:sz w:val="22"/>
          <w:szCs w:val="22"/>
          <w:lang w:eastAsia="es-ES"/>
        </w:rPr>
      </w:pPr>
      <w:hyperlink w:anchor="_Toc182500160" w:history="1">
        <w:r w:rsidRPr="00EB4919">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_Toc182500160 \h </w:instrText>
        </w:r>
        <w:r>
          <w:rPr>
            <w:noProof/>
            <w:webHidden/>
          </w:rPr>
        </w:r>
        <w:r>
          <w:rPr>
            <w:noProof/>
            <w:webHidden/>
          </w:rPr>
          <w:fldChar w:fldCharType="separate"/>
        </w:r>
        <w:r>
          <w:rPr>
            <w:noProof/>
            <w:webHidden/>
          </w:rPr>
          <w:t>25</w:t>
        </w:r>
        <w:r>
          <w:rPr>
            <w:noProof/>
            <w:webHidden/>
          </w:rPr>
          <w:fldChar w:fldCharType="end"/>
        </w:r>
      </w:hyperlink>
    </w:p>
    <w:p w14:paraId="5C843A07" w14:textId="0A6C0D92" w:rsidR="00823EED" w:rsidRDefault="00823EED">
      <w:pPr>
        <w:pStyle w:val="TDC2"/>
        <w:rPr>
          <w:noProof/>
          <w:sz w:val="22"/>
          <w:szCs w:val="22"/>
          <w:lang w:eastAsia="es-ES"/>
        </w:rPr>
      </w:pPr>
      <w:hyperlink w:anchor="_Toc182500161" w:history="1">
        <w:r w:rsidRPr="00EB4919">
          <w:rPr>
            <w:rStyle w:val="Hipervnculo"/>
            <w:noProof/>
          </w:rPr>
          <w:t>Diseño de la interfaz gráfica</w:t>
        </w:r>
        <w:r>
          <w:rPr>
            <w:noProof/>
            <w:webHidden/>
          </w:rPr>
          <w:tab/>
        </w:r>
        <w:r>
          <w:rPr>
            <w:noProof/>
            <w:webHidden/>
          </w:rPr>
          <w:fldChar w:fldCharType="begin"/>
        </w:r>
        <w:r>
          <w:rPr>
            <w:noProof/>
            <w:webHidden/>
          </w:rPr>
          <w:instrText xml:space="preserve"> PAGEREF _Toc182500161 \h </w:instrText>
        </w:r>
        <w:r>
          <w:rPr>
            <w:noProof/>
            <w:webHidden/>
          </w:rPr>
        </w:r>
        <w:r>
          <w:rPr>
            <w:noProof/>
            <w:webHidden/>
          </w:rPr>
          <w:fldChar w:fldCharType="separate"/>
        </w:r>
        <w:r>
          <w:rPr>
            <w:noProof/>
            <w:webHidden/>
          </w:rPr>
          <w:t>25</w:t>
        </w:r>
        <w:r>
          <w:rPr>
            <w:noProof/>
            <w:webHidden/>
          </w:rPr>
          <w:fldChar w:fldCharType="end"/>
        </w:r>
      </w:hyperlink>
    </w:p>
    <w:p w14:paraId="57B2FF20" w14:textId="552F6A22" w:rsidR="00823EED" w:rsidRDefault="00823EED">
      <w:pPr>
        <w:pStyle w:val="TDC3"/>
        <w:rPr>
          <w:noProof/>
          <w:sz w:val="22"/>
          <w:szCs w:val="22"/>
          <w:lang w:eastAsia="es-ES"/>
        </w:rPr>
      </w:pPr>
      <w:hyperlink w:anchor="_Toc182500162" w:history="1">
        <w:r w:rsidRPr="00EB4919">
          <w:rPr>
            <w:rStyle w:val="Hipervnculo"/>
            <w:noProof/>
          </w:rPr>
          <w:t>Diseño de movimiento de ventanas</w:t>
        </w:r>
        <w:r>
          <w:rPr>
            <w:noProof/>
            <w:webHidden/>
          </w:rPr>
          <w:tab/>
        </w:r>
        <w:r>
          <w:rPr>
            <w:noProof/>
            <w:webHidden/>
          </w:rPr>
          <w:fldChar w:fldCharType="begin"/>
        </w:r>
        <w:r>
          <w:rPr>
            <w:noProof/>
            <w:webHidden/>
          </w:rPr>
          <w:instrText xml:space="preserve"> PAGEREF _Toc182500162 \h </w:instrText>
        </w:r>
        <w:r>
          <w:rPr>
            <w:noProof/>
            <w:webHidden/>
          </w:rPr>
        </w:r>
        <w:r>
          <w:rPr>
            <w:noProof/>
            <w:webHidden/>
          </w:rPr>
          <w:fldChar w:fldCharType="separate"/>
        </w:r>
        <w:r>
          <w:rPr>
            <w:noProof/>
            <w:webHidden/>
          </w:rPr>
          <w:t>25</w:t>
        </w:r>
        <w:r>
          <w:rPr>
            <w:noProof/>
            <w:webHidden/>
          </w:rPr>
          <w:fldChar w:fldCharType="end"/>
        </w:r>
      </w:hyperlink>
    </w:p>
    <w:p w14:paraId="08F24DA3" w14:textId="33FD2B3C" w:rsidR="00823EED" w:rsidRDefault="00823EED">
      <w:pPr>
        <w:pStyle w:val="TDC3"/>
        <w:rPr>
          <w:noProof/>
          <w:sz w:val="22"/>
          <w:szCs w:val="22"/>
          <w:lang w:eastAsia="es-ES"/>
        </w:rPr>
      </w:pPr>
      <w:hyperlink w:anchor="_Toc182500163" w:history="1">
        <w:r w:rsidRPr="00EB4919">
          <w:rPr>
            <w:rStyle w:val="Hipervnculo"/>
            <w:noProof/>
          </w:rPr>
          <w:t>Diseño de las ventanas</w:t>
        </w:r>
        <w:r>
          <w:rPr>
            <w:noProof/>
            <w:webHidden/>
          </w:rPr>
          <w:tab/>
        </w:r>
        <w:r>
          <w:rPr>
            <w:noProof/>
            <w:webHidden/>
          </w:rPr>
          <w:fldChar w:fldCharType="begin"/>
        </w:r>
        <w:r>
          <w:rPr>
            <w:noProof/>
            <w:webHidden/>
          </w:rPr>
          <w:instrText xml:space="preserve"> PAGEREF _Toc182500163 \h </w:instrText>
        </w:r>
        <w:r>
          <w:rPr>
            <w:noProof/>
            <w:webHidden/>
          </w:rPr>
        </w:r>
        <w:r>
          <w:rPr>
            <w:noProof/>
            <w:webHidden/>
          </w:rPr>
          <w:fldChar w:fldCharType="separate"/>
        </w:r>
        <w:r>
          <w:rPr>
            <w:noProof/>
            <w:webHidden/>
          </w:rPr>
          <w:t>26</w:t>
        </w:r>
        <w:r>
          <w:rPr>
            <w:noProof/>
            <w:webHidden/>
          </w:rPr>
          <w:fldChar w:fldCharType="end"/>
        </w:r>
      </w:hyperlink>
    </w:p>
    <w:p w14:paraId="529925FA" w14:textId="50DECA46" w:rsidR="00823EED" w:rsidRDefault="00823EED">
      <w:pPr>
        <w:pStyle w:val="TDC4"/>
        <w:rPr>
          <w:noProof/>
          <w:sz w:val="22"/>
          <w:szCs w:val="22"/>
          <w:lang w:eastAsia="es-ES"/>
        </w:rPr>
      </w:pPr>
      <w:hyperlink w:anchor="_Toc182500164" w:history="1">
        <w:r w:rsidRPr="00EB4919">
          <w:rPr>
            <w:rStyle w:val="Hipervnculo"/>
            <w:noProof/>
          </w:rPr>
          <w:t>Ventana de bienvenida</w:t>
        </w:r>
        <w:r>
          <w:rPr>
            <w:noProof/>
            <w:webHidden/>
          </w:rPr>
          <w:tab/>
        </w:r>
        <w:r>
          <w:rPr>
            <w:noProof/>
            <w:webHidden/>
          </w:rPr>
          <w:fldChar w:fldCharType="begin"/>
        </w:r>
        <w:r>
          <w:rPr>
            <w:noProof/>
            <w:webHidden/>
          </w:rPr>
          <w:instrText xml:space="preserve"> PAGEREF _Toc182500164 \h </w:instrText>
        </w:r>
        <w:r>
          <w:rPr>
            <w:noProof/>
            <w:webHidden/>
          </w:rPr>
        </w:r>
        <w:r>
          <w:rPr>
            <w:noProof/>
            <w:webHidden/>
          </w:rPr>
          <w:fldChar w:fldCharType="separate"/>
        </w:r>
        <w:r>
          <w:rPr>
            <w:noProof/>
            <w:webHidden/>
          </w:rPr>
          <w:t>26</w:t>
        </w:r>
        <w:r>
          <w:rPr>
            <w:noProof/>
            <w:webHidden/>
          </w:rPr>
          <w:fldChar w:fldCharType="end"/>
        </w:r>
      </w:hyperlink>
    </w:p>
    <w:p w14:paraId="5852D7C3" w14:textId="3545891C" w:rsidR="00823EED" w:rsidRDefault="00823EED">
      <w:pPr>
        <w:pStyle w:val="TDC1"/>
        <w:rPr>
          <w:noProof/>
          <w:sz w:val="22"/>
          <w:szCs w:val="22"/>
          <w:lang w:eastAsia="es-ES"/>
        </w:rPr>
      </w:pPr>
      <w:hyperlink w:anchor="_Toc182500165" w:history="1">
        <w:r w:rsidRPr="00EB4919">
          <w:rPr>
            <w:rStyle w:val="Hipervnculo"/>
            <w:noProof/>
          </w:rPr>
          <w:t>Implementar el proyecto</w:t>
        </w:r>
        <w:r>
          <w:rPr>
            <w:noProof/>
            <w:webHidden/>
          </w:rPr>
          <w:tab/>
        </w:r>
        <w:r>
          <w:rPr>
            <w:noProof/>
            <w:webHidden/>
          </w:rPr>
          <w:fldChar w:fldCharType="begin"/>
        </w:r>
        <w:r>
          <w:rPr>
            <w:noProof/>
            <w:webHidden/>
          </w:rPr>
          <w:instrText xml:space="preserve"> PAGEREF _Toc182500165 \h </w:instrText>
        </w:r>
        <w:r>
          <w:rPr>
            <w:noProof/>
            <w:webHidden/>
          </w:rPr>
        </w:r>
        <w:r>
          <w:rPr>
            <w:noProof/>
            <w:webHidden/>
          </w:rPr>
          <w:fldChar w:fldCharType="separate"/>
        </w:r>
        <w:r>
          <w:rPr>
            <w:noProof/>
            <w:webHidden/>
          </w:rPr>
          <w:t>27</w:t>
        </w:r>
        <w:r>
          <w:rPr>
            <w:noProof/>
            <w:webHidden/>
          </w:rPr>
          <w:fldChar w:fldCharType="end"/>
        </w:r>
      </w:hyperlink>
    </w:p>
    <w:p w14:paraId="7D2C3BE9" w14:textId="3CEA5B80" w:rsidR="00823EED" w:rsidRDefault="00823EED">
      <w:pPr>
        <w:pStyle w:val="TDC2"/>
        <w:rPr>
          <w:noProof/>
          <w:sz w:val="22"/>
          <w:szCs w:val="22"/>
          <w:lang w:eastAsia="es-ES"/>
        </w:rPr>
      </w:pPr>
      <w:hyperlink w:anchor="_Toc182500166" w:history="1">
        <w:r w:rsidRPr="00EB4919">
          <w:rPr>
            <w:rStyle w:val="Hipervnculo"/>
            <w:noProof/>
          </w:rPr>
          <w:t>Indicadores de calidad</w:t>
        </w:r>
        <w:r>
          <w:rPr>
            <w:noProof/>
            <w:webHidden/>
          </w:rPr>
          <w:tab/>
        </w:r>
        <w:r>
          <w:rPr>
            <w:noProof/>
            <w:webHidden/>
          </w:rPr>
          <w:fldChar w:fldCharType="begin"/>
        </w:r>
        <w:r>
          <w:rPr>
            <w:noProof/>
            <w:webHidden/>
          </w:rPr>
          <w:instrText xml:space="preserve"> PAGEREF _Toc182500166 \h </w:instrText>
        </w:r>
        <w:r>
          <w:rPr>
            <w:noProof/>
            <w:webHidden/>
          </w:rPr>
        </w:r>
        <w:r>
          <w:rPr>
            <w:noProof/>
            <w:webHidden/>
          </w:rPr>
          <w:fldChar w:fldCharType="separate"/>
        </w:r>
        <w:r>
          <w:rPr>
            <w:noProof/>
            <w:webHidden/>
          </w:rPr>
          <w:t>28</w:t>
        </w:r>
        <w:r>
          <w:rPr>
            <w:noProof/>
            <w:webHidden/>
          </w:rPr>
          <w:fldChar w:fldCharType="end"/>
        </w:r>
      </w:hyperlink>
    </w:p>
    <w:p w14:paraId="25036550" w14:textId="75A3657C" w:rsidR="00823EED" w:rsidRDefault="00823EED">
      <w:pPr>
        <w:pStyle w:val="TDC2"/>
        <w:rPr>
          <w:noProof/>
          <w:sz w:val="22"/>
          <w:szCs w:val="22"/>
          <w:lang w:eastAsia="es-ES"/>
        </w:rPr>
      </w:pPr>
      <w:hyperlink w:anchor="_Toc182500167" w:history="1">
        <w:r w:rsidRPr="00EB4919">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_Toc182500167 \h </w:instrText>
        </w:r>
        <w:r>
          <w:rPr>
            <w:noProof/>
            <w:webHidden/>
          </w:rPr>
        </w:r>
        <w:r>
          <w:rPr>
            <w:noProof/>
            <w:webHidden/>
          </w:rPr>
          <w:fldChar w:fldCharType="separate"/>
        </w:r>
        <w:r>
          <w:rPr>
            <w:noProof/>
            <w:webHidden/>
          </w:rPr>
          <w:t>29</w:t>
        </w:r>
        <w:r>
          <w:rPr>
            <w:noProof/>
            <w:webHidden/>
          </w:rPr>
          <w:fldChar w:fldCharType="end"/>
        </w:r>
      </w:hyperlink>
    </w:p>
    <w:p w14:paraId="0E5277B8" w14:textId="4772B02F" w:rsidR="00823EED" w:rsidRDefault="00823EED">
      <w:pPr>
        <w:pStyle w:val="TDC2"/>
        <w:rPr>
          <w:noProof/>
          <w:sz w:val="22"/>
          <w:szCs w:val="22"/>
          <w:lang w:eastAsia="es-ES"/>
        </w:rPr>
      </w:pPr>
      <w:hyperlink w:anchor="_Toc182500168" w:history="1">
        <w:r w:rsidRPr="00EB4919">
          <w:rPr>
            <w:rStyle w:val="Hipervnculo"/>
            <w:noProof/>
          </w:rPr>
          <w:t>Evaluación y solución de incidencias</w:t>
        </w:r>
        <w:r>
          <w:rPr>
            <w:noProof/>
            <w:webHidden/>
          </w:rPr>
          <w:tab/>
        </w:r>
        <w:r>
          <w:rPr>
            <w:noProof/>
            <w:webHidden/>
          </w:rPr>
          <w:fldChar w:fldCharType="begin"/>
        </w:r>
        <w:r>
          <w:rPr>
            <w:noProof/>
            <w:webHidden/>
          </w:rPr>
          <w:instrText xml:space="preserve"> PAGEREF _Toc182500168 \h </w:instrText>
        </w:r>
        <w:r>
          <w:rPr>
            <w:noProof/>
            <w:webHidden/>
          </w:rPr>
        </w:r>
        <w:r>
          <w:rPr>
            <w:noProof/>
            <w:webHidden/>
          </w:rPr>
          <w:fldChar w:fldCharType="separate"/>
        </w:r>
        <w:r>
          <w:rPr>
            <w:noProof/>
            <w:webHidden/>
          </w:rPr>
          <w:t>29</w:t>
        </w:r>
        <w:r>
          <w:rPr>
            <w:noProof/>
            <w:webHidden/>
          </w:rPr>
          <w:fldChar w:fldCharType="end"/>
        </w:r>
      </w:hyperlink>
    </w:p>
    <w:p w14:paraId="0CC79687" w14:textId="366E79DB" w:rsidR="00823EED" w:rsidRDefault="00823EED">
      <w:pPr>
        <w:pStyle w:val="TDC2"/>
        <w:rPr>
          <w:noProof/>
          <w:sz w:val="22"/>
          <w:szCs w:val="22"/>
          <w:lang w:eastAsia="es-ES"/>
        </w:rPr>
      </w:pPr>
      <w:hyperlink w:anchor="_Toc182500169" w:history="1">
        <w:r w:rsidRPr="00EB4919">
          <w:rPr>
            <w:rStyle w:val="Hipervnculo"/>
            <w:noProof/>
          </w:rPr>
          <w:t>Evaluación y seguimiento del proyecto</w:t>
        </w:r>
        <w:r>
          <w:rPr>
            <w:noProof/>
            <w:webHidden/>
          </w:rPr>
          <w:tab/>
        </w:r>
        <w:r>
          <w:rPr>
            <w:noProof/>
            <w:webHidden/>
          </w:rPr>
          <w:fldChar w:fldCharType="begin"/>
        </w:r>
        <w:r>
          <w:rPr>
            <w:noProof/>
            <w:webHidden/>
          </w:rPr>
          <w:instrText xml:space="preserve"> PAGEREF _Toc182500169 \h </w:instrText>
        </w:r>
        <w:r>
          <w:rPr>
            <w:noProof/>
            <w:webHidden/>
          </w:rPr>
        </w:r>
        <w:r>
          <w:rPr>
            <w:noProof/>
            <w:webHidden/>
          </w:rPr>
          <w:fldChar w:fldCharType="separate"/>
        </w:r>
        <w:r>
          <w:rPr>
            <w:noProof/>
            <w:webHidden/>
          </w:rPr>
          <w:t>29</w:t>
        </w:r>
        <w:r>
          <w:rPr>
            <w:noProof/>
            <w:webHidden/>
          </w:rPr>
          <w:fldChar w:fldCharType="end"/>
        </w:r>
      </w:hyperlink>
    </w:p>
    <w:p w14:paraId="5FE673DC" w14:textId="0122A9F2" w:rsidR="00823EED" w:rsidRDefault="00823EED">
      <w:pPr>
        <w:pStyle w:val="TDC2"/>
        <w:rPr>
          <w:noProof/>
          <w:sz w:val="22"/>
          <w:szCs w:val="22"/>
          <w:lang w:eastAsia="es-ES"/>
        </w:rPr>
      </w:pPr>
      <w:hyperlink w:anchor="_Toc182500170" w:history="1">
        <w:r w:rsidRPr="00EB4919">
          <w:rPr>
            <w:rStyle w:val="Hipervnculo"/>
            <w:noProof/>
          </w:rPr>
          <w:t>Implementación de la BBDD bajo Mysql</w:t>
        </w:r>
        <w:r>
          <w:rPr>
            <w:noProof/>
            <w:webHidden/>
          </w:rPr>
          <w:tab/>
        </w:r>
        <w:r>
          <w:rPr>
            <w:noProof/>
            <w:webHidden/>
          </w:rPr>
          <w:fldChar w:fldCharType="begin"/>
        </w:r>
        <w:r>
          <w:rPr>
            <w:noProof/>
            <w:webHidden/>
          </w:rPr>
          <w:instrText xml:space="preserve"> PAGEREF _Toc182500170 \h </w:instrText>
        </w:r>
        <w:r>
          <w:rPr>
            <w:noProof/>
            <w:webHidden/>
          </w:rPr>
        </w:r>
        <w:r>
          <w:rPr>
            <w:noProof/>
            <w:webHidden/>
          </w:rPr>
          <w:fldChar w:fldCharType="separate"/>
        </w:r>
        <w:r>
          <w:rPr>
            <w:noProof/>
            <w:webHidden/>
          </w:rPr>
          <w:t>29</w:t>
        </w:r>
        <w:r>
          <w:rPr>
            <w:noProof/>
            <w:webHidden/>
          </w:rPr>
          <w:fldChar w:fldCharType="end"/>
        </w:r>
      </w:hyperlink>
    </w:p>
    <w:p w14:paraId="26F7AF51" w14:textId="0E111A92" w:rsidR="00823EED" w:rsidRDefault="00823EED">
      <w:pPr>
        <w:pStyle w:val="TDC1"/>
        <w:rPr>
          <w:noProof/>
          <w:sz w:val="22"/>
          <w:szCs w:val="22"/>
          <w:lang w:eastAsia="es-ES"/>
        </w:rPr>
      </w:pPr>
      <w:hyperlink w:anchor="_Toc182500171" w:history="1">
        <w:r w:rsidRPr="00EB4919">
          <w:rPr>
            <w:rStyle w:val="Hipervnculo"/>
            <w:noProof/>
          </w:rPr>
          <w:t>Implantación del Proyecto</w:t>
        </w:r>
        <w:r>
          <w:rPr>
            <w:noProof/>
            <w:webHidden/>
          </w:rPr>
          <w:tab/>
        </w:r>
        <w:r>
          <w:rPr>
            <w:noProof/>
            <w:webHidden/>
          </w:rPr>
          <w:fldChar w:fldCharType="begin"/>
        </w:r>
        <w:r>
          <w:rPr>
            <w:noProof/>
            <w:webHidden/>
          </w:rPr>
          <w:instrText xml:space="preserve"> PAGEREF _Toc182500171 \h </w:instrText>
        </w:r>
        <w:r>
          <w:rPr>
            <w:noProof/>
            <w:webHidden/>
          </w:rPr>
        </w:r>
        <w:r>
          <w:rPr>
            <w:noProof/>
            <w:webHidden/>
          </w:rPr>
          <w:fldChar w:fldCharType="separate"/>
        </w:r>
        <w:r>
          <w:rPr>
            <w:noProof/>
            <w:webHidden/>
          </w:rPr>
          <w:t>30</w:t>
        </w:r>
        <w:r>
          <w:rPr>
            <w:noProof/>
            <w:webHidden/>
          </w:rPr>
          <w:fldChar w:fldCharType="end"/>
        </w:r>
      </w:hyperlink>
    </w:p>
    <w:p w14:paraId="070D7B97" w14:textId="6A449753" w:rsidR="00823EED" w:rsidRDefault="00823EED">
      <w:pPr>
        <w:pStyle w:val="TDC2"/>
        <w:rPr>
          <w:noProof/>
          <w:sz w:val="22"/>
          <w:szCs w:val="22"/>
          <w:lang w:eastAsia="es-ES"/>
        </w:rPr>
      </w:pPr>
      <w:hyperlink w:anchor="_Toc182500172" w:history="1">
        <w:r w:rsidRPr="00EB4919">
          <w:rPr>
            <w:rStyle w:val="Hipervnculo"/>
            <w:noProof/>
          </w:rPr>
          <w:t>Plan de implantación</w:t>
        </w:r>
        <w:r>
          <w:rPr>
            <w:noProof/>
            <w:webHidden/>
          </w:rPr>
          <w:tab/>
        </w:r>
        <w:r>
          <w:rPr>
            <w:noProof/>
            <w:webHidden/>
          </w:rPr>
          <w:fldChar w:fldCharType="begin"/>
        </w:r>
        <w:r>
          <w:rPr>
            <w:noProof/>
            <w:webHidden/>
          </w:rPr>
          <w:instrText xml:space="preserve"> PAGEREF _Toc182500172 \h </w:instrText>
        </w:r>
        <w:r>
          <w:rPr>
            <w:noProof/>
            <w:webHidden/>
          </w:rPr>
        </w:r>
        <w:r>
          <w:rPr>
            <w:noProof/>
            <w:webHidden/>
          </w:rPr>
          <w:fldChar w:fldCharType="separate"/>
        </w:r>
        <w:r>
          <w:rPr>
            <w:noProof/>
            <w:webHidden/>
          </w:rPr>
          <w:t>31</w:t>
        </w:r>
        <w:r>
          <w:rPr>
            <w:noProof/>
            <w:webHidden/>
          </w:rPr>
          <w:fldChar w:fldCharType="end"/>
        </w:r>
      </w:hyperlink>
    </w:p>
    <w:p w14:paraId="2B4AF612" w14:textId="63E9DEAB" w:rsidR="00823EED" w:rsidRDefault="00823EED">
      <w:pPr>
        <w:pStyle w:val="TDC2"/>
        <w:rPr>
          <w:noProof/>
          <w:sz w:val="22"/>
          <w:szCs w:val="22"/>
          <w:lang w:eastAsia="es-ES"/>
        </w:rPr>
      </w:pPr>
      <w:hyperlink w:anchor="_Toc182500173" w:history="1">
        <w:r w:rsidRPr="00EB4919">
          <w:rPr>
            <w:rStyle w:val="Hipervnculo"/>
            <w:noProof/>
          </w:rPr>
          <w:t>Manual de instalación</w:t>
        </w:r>
        <w:r>
          <w:rPr>
            <w:noProof/>
            <w:webHidden/>
          </w:rPr>
          <w:tab/>
        </w:r>
        <w:r>
          <w:rPr>
            <w:noProof/>
            <w:webHidden/>
          </w:rPr>
          <w:fldChar w:fldCharType="begin"/>
        </w:r>
        <w:r>
          <w:rPr>
            <w:noProof/>
            <w:webHidden/>
          </w:rPr>
          <w:instrText xml:space="preserve"> PAGEREF _Toc182500173 \h </w:instrText>
        </w:r>
        <w:r>
          <w:rPr>
            <w:noProof/>
            <w:webHidden/>
          </w:rPr>
        </w:r>
        <w:r>
          <w:rPr>
            <w:noProof/>
            <w:webHidden/>
          </w:rPr>
          <w:fldChar w:fldCharType="separate"/>
        </w:r>
        <w:r>
          <w:rPr>
            <w:noProof/>
            <w:webHidden/>
          </w:rPr>
          <w:t>31</w:t>
        </w:r>
        <w:r>
          <w:rPr>
            <w:noProof/>
            <w:webHidden/>
          </w:rPr>
          <w:fldChar w:fldCharType="end"/>
        </w:r>
      </w:hyperlink>
    </w:p>
    <w:p w14:paraId="75CEDC70" w14:textId="7628D7B3" w:rsidR="00823EED" w:rsidRDefault="00823EED">
      <w:pPr>
        <w:pStyle w:val="TDC3"/>
        <w:rPr>
          <w:noProof/>
          <w:sz w:val="22"/>
          <w:szCs w:val="22"/>
          <w:lang w:eastAsia="es-ES"/>
        </w:rPr>
      </w:pPr>
      <w:hyperlink w:anchor="_Toc182500174" w:history="1">
        <w:r w:rsidRPr="00EB4919">
          <w:rPr>
            <w:rStyle w:val="Hipervnculo"/>
            <w:noProof/>
          </w:rPr>
          <w:t>Instalación de la aplicación</w:t>
        </w:r>
        <w:r>
          <w:rPr>
            <w:noProof/>
            <w:webHidden/>
          </w:rPr>
          <w:tab/>
        </w:r>
        <w:r>
          <w:rPr>
            <w:noProof/>
            <w:webHidden/>
          </w:rPr>
          <w:fldChar w:fldCharType="begin"/>
        </w:r>
        <w:r>
          <w:rPr>
            <w:noProof/>
            <w:webHidden/>
          </w:rPr>
          <w:instrText xml:space="preserve"> PAGEREF _Toc182500174 \h </w:instrText>
        </w:r>
        <w:r>
          <w:rPr>
            <w:noProof/>
            <w:webHidden/>
          </w:rPr>
        </w:r>
        <w:r>
          <w:rPr>
            <w:noProof/>
            <w:webHidden/>
          </w:rPr>
          <w:fldChar w:fldCharType="separate"/>
        </w:r>
        <w:r>
          <w:rPr>
            <w:noProof/>
            <w:webHidden/>
          </w:rPr>
          <w:t>31</w:t>
        </w:r>
        <w:r>
          <w:rPr>
            <w:noProof/>
            <w:webHidden/>
          </w:rPr>
          <w:fldChar w:fldCharType="end"/>
        </w:r>
      </w:hyperlink>
    </w:p>
    <w:p w14:paraId="1BEBB4F8" w14:textId="71325B32" w:rsidR="00823EED" w:rsidRDefault="00823EED">
      <w:pPr>
        <w:pStyle w:val="TDC2"/>
        <w:rPr>
          <w:noProof/>
          <w:sz w:val="22"/>
          <w:szCs w:val="22"/>
          <w:lang w:eastAsia="es-ES"/>
        </w:rPr>
      </w:pPr>
      <w:hyperlink w:anchor="_Toc182500175" w:history="1">
        <w:r w:rsidRPr="00EB4919">
          <w:rPr>
            <w:rStyle w:val="Hipervnculo"/>
            <w:noProof/>
          </w:rPr>
          <w:t>Mejoras posibles</w:t>
        </w:r>
        <w:r>
          <w:rPr>
            <w:noProof/>
            <w:webHidden/>
          </w:rPr>
          <w:tab/>
        </w:r>
        <w:r>
          <w:rPr>
            <w:noProof/>
            <w:webHidden/>
          </w:rPr>
          <w:fldChar w:fldCharType="begin"/>
        </w:r>
        <w:r>
          <w:rPr>
            <w:noProof/>
            <w:webHidden/>
          </w:rPr>
          <w:instrText xml:space="preserve"> PAGEREF _Toc182500175 \h </w:instrText>
        </w:r>
        <w:r>
          <w:rPr>
            <w:noProof/>
            <w:webHidden/>
          </w:rPr>
        </w:r>
        <w:r>
          <w:rPr>
            <w:noProof/>
            <w:webHidden/>
          </w:rPr>
          <w:fldChar w:fldCharType="separate"/>
        </w:r>
        <w:r>
          <w:rPr>
            <w:noProof/>
            <w:webHidden/>
          </w:rPr>
          <w:t>31</w:t>
        </w:r>
        <w:r>
          <w:rPr>
            <w:noProof/>
            <w:webHidden/>
          </w:rPr>
          <w:fldChar w:fldCharType="end"/>
        </w:r>
      </w:hyperlink>
    </w:p>
    <w:p w14:paraId="3C8A405F" w14:textId="7FC93036" w:rsidR="00823EED" w:rsidRDefault="00823EED">
      <w:pPr>
        <w:pStyle w:val="TDC2"/>
        <w:rPr>
          <w:noProof/>
          <w:sz w:val="22"/>
          <w:szCs w:val="22"/>
          <w:lang w:eastAsia="es-ES"/>
        </w:rPr>
      </w:pPr>
      <w:hyperlink w:anchor="_Toc182500176" w:history="1">
        <w:r w:rsidRPr="00EB4919">
          <w:rPr>
            <w:rStyle w:val="Hipervnculo"/>
            <w:noProof/>
          </w:rPr>
          <w:t>Manual de usuario</w:t>
        </w:r>
        <w:r>
          <w:rPr>
            <w:noProof/>
            <w:webHidden/>
          </w:rPr>
          <w:tab/>
        </w:r>
        <w:r>
          <w:rPr>
            <w:noProof/>
            <w:webHidden/>
          </w:rPr>
          <w:fldChar w:fldCharType="begin"/>
        </w:r>
        <w:r>
          <w:rPr>
            <w:noProof/>
            <w:webHidden/>
          </w:rPr>
          <w:instrText xml:space="preserve"> PAGEREF _Toc182500176 \h </w:instrText>
        </w:r>
        <w:r>
          <w:rPr>
            <w:noProof/>
            <w:webHidden/>
          </w:rPr>
        </w:r>
        <w:r>
          <w:rPr>
            <w:noProof/>
            <w:webHidden/>
          </w:rPr>
          <w:fldChar w:fldCharType="separate"/>
        </w:r>
        <w:r>
          <w:rPr>
            <w:noProof/>
            <w:webHidden/>
          </w:rPr>
          <w:t>32</w:t>
        </w:r>
        <w:r>
          <w:rPr>
            <w:noProof/>
            <w:webHidden/>
          </w:rPr>
          <w:fldChar w:fldCharType="end"/>
        </w:r>
      </w:hyperlink>
    </w:p>
    <w:p w14:paraId="1ED451C8" w14:textId="437A07D1" w:rsidR="00823EED" w:rsidRDefault="00823EED">
      <w:pPr>
        <w:pStyle w:val="TDC1"/>
        <w:rPr>
          <w:noProof/>
          <w:sz w:val="22"/>
          <w:szCs w:val="22"/>
          <w:lang w:eastAsia="es-ES"/>
        </w:rPr>
      </w:pPr>
      <w:hyperlink w:anchor="_Toc182500177" w:history="1">
        <w:r w:rsidRPr="00EB4919">
          <w:rPr>
            <w:rStyle w:val="Hipervnculo"/>
            <w:noProof/>
            <w:lang w:bidi="es-ES"/>
          </w:rPr>
          <w:t>Anexos</w:t>
        </w:r>
        <w:r>
          <w:rPr>
            <w:noProof/>
            <w:webHidden/>
          </w:rPr>
          <w:tab/>
        </w:r>
        <w:r>
          <w:rPr>
            <w:noProof/>
            <w:webHidden/>
          </w:rPr>
          <w:fldChar w:fldCharType="begin"/>
        </w:r>
        <w:r>
          <w:rPr>
            <w:noProof/>
            <w:webHidden/>
          </w:rPr>
          <w:instrText xml:space="preserve"> PAGEREF _Toc182500177 \h </w:instrText>
        </w:r>
        <w:r>
          <w:rPr>
            <w:noProof/>
            <w:webHidden/>
          </w:rPr>
        </w:r>
        <w:r>
          <w:rPr>
            <w:noProof/>
            <w:webHidden/>
          </w:rPr>
          <w:fldChar w:fldCharType="separate"/>
        </w:r>
        <w:r>
          <w:rPr>
            <w:noProof/>
            <w:webHidden/>
          </w:rPr>
          <w:t>32</w:t>
        </w:r>
        <w:r>
          <w:rPr>
            <w:noProof/>
            <w:webHidden/>
          </w:rPr>
          <w:fldChar w:fldCharType="end"/>
        </w:r>
      </w:hyperlink>
    </w:p>
    <w:p w14:paraId="52523441" w14:textId="611585D9" w:rsidR="00823EED" w:rsidRDefault="00823EED">
      <w:pPr>
        <w:pStyle w:val="TDC2"/>
        <w:rPr>
          <w:noProof/>
          <w:sz w:val="22"/>
          <w:szCs w:val="22"/>
          <w:lang w:eastAsia="es-ES"/>
        </w:rPr>
      </w:pPr>
      <w:hyperlink w:anchor="_Toc182500178" w:history="1">
        <w:r w:rsidRPr="00EB4919">
          <w:rPr>
            <w:rStyle w:val="Hipervnculo"/>
            <w:noProof/>
          </w:rPr>
          <w:t>Formulario actual para la gestión de guardias</w:t>
        </w:r>
        <w:r>
          <w:rPr>
            <w:noProof/>
            <w:webHidden/>
          </w:rPr>
          <w:tab/>
        </w:r>
        <w:r>
          <w:rPr>
            <w:noProof/>
            <w:webHidden/>
          </w:rPr>
          <w:fldChar w:fldCharType="begin"/>
        </w:r>
        <w:r>
          <w:rPr>
            <w:noProof/>
            <w:webHidden/>
          </w:rPr>
          <w:instrText xml:space="preserve"> PAGEREF _Toc182500178 \h </w:instrText>
        </w:r>
        <w:r>
          <w:rPr>
            <w:noProof/>
            <w:webHidden/>
          </w:rPr>
        </w:r>
        <w:r>
          <w:rPr>
            <w:noProof/>
            <w:webHidden/>
          </w:rPr>
          <w:fldChar w:fldCharType="separate"/>
        </w:r>
        <w:r>
          <w:rPr>
            <w:noProof/>
            <w:webHidden/>
          </w:rPr>
          <w:t>33</w:t>
        </w:r>
        <w:r>
          <w:rPr>
            <w:noProof/>
            <w:webHidden/>
          </w:rPr>
          <w:fldChar w:fldCharType="end"/>
        </w:r>
      </w:hyperlink>
    </w:p>
    <w:p w14:paraId="36AB9035" w14:textId="5A6CF6D6" w:rsidR="00823EED" w:rsidRDefault="00823EED">
      <w:pPr>
        <w:pStyle w:val="TDC2"/>
        <w:rPr>
          <w:noProof/>
          <w:sz w:val="22"/>
          <w:szCs w:val="22"/>
          <w:lang w:eastAsia="es-ES"/>
        </w:rPr>
      </w:pPr>
      <w:hyperlink w:anchor="_Toc182500179" w:history="1">
        <w:r w:rsidRPr="00EB4919">
          <w:rPr>
            <w:rStyle w:val="Hipervnculo"/>
            <w:noProof/>
          </w:rPr>
          <w:t>Fichero exportado de Delphos (alumnos)</w:t>
        </w:r>
        <w:r>
          <w:rPr>
            <w:noProof/>
            <w:webHidden/>
          </w:rPr>
          <w:tab/>
        </w:r>
        <w:r>
          <w:rPr>
            <w:noProof/>
            <w:webHidden/>
          </w:rPr>
          <w:fldChar w:fldCharType="begin"/>
        </w:r>
        <w:r>
          <w:rPr>
            <w:noProof/>
            <w:webHidden/>
          </w:rPr>
          <w:instrText xml:space="preserve"> PAGEREF _Toc182500179 \h </w:instrText>
        </w:r>
        <w:r>
          <w:rPr>
            <w:noProof/>
            <w:webHidden/>
          </w:rPr>
        </w:r>
        <w:r>
          <w:rPr>
            <w:noProof/>
            <w:webHidden/>
          </w:rPr>
          <w:fldChar w:fldCharType="separate"/>
        </w:r>
        <w:r>
          <w:rPr>
            <w:noProof/>
            <w:webHidden/>
          </w:rPr>
          <w:t>34</w:t>
        </w:r>
        <w:r>
          <w:rPr>
            <w:noProof/>
            <w:webHidden/>
          </w:rPr>
          <w:fldChar w:fldCharType="end"/>
        </w:r>
      </w:hyperlink>
    </w:p>
    <w:p w14:paraId="6EC81EFD" w14:textId="1F97D773" w:rsidR="00823EED" w:rsidRDefault="00823EED">
      <w:pPr>
        <w:pStyle w:val="TDC2"/>
        <w:rPr>
          <w:noProof/>
          <w:sz w:val="22"/>
          <w:szCs w:val="22"/>
          <w:lang w:eastAsia="es-ES"/>
        </w:rPr>
      </w:pPr>
      <w:hyperlink w:anchor="_Toc182500180" w:history="1">
        <w:r w:rsidRPr="00EB4919">
          <w:rPr>
            <w:rStyle w:val="Hipervnculo"/>
            <w:noProof/>
          </w:rPr>
          <w:t>"NOMBRE"</w:t>
        </w:r>
        <w:r>
          <w:rPr>
            <w:noProof/>
            <w:webHidden/>
          </w:rPr>
          <w:tab/>
        </w:r>
        <w:r>
          <w:rPr>
            <w:noProof/>
            <w:webHidden/>
          </w:rPr>
          <w:fldChar w:fldCharType="begin"/>
        </w:r>
        <w:r>
          <w:rPr>
            <w:noProof/>
            <w:webHidden/>
          </w:rPr>
          <w:instrText xml:space="preserve"> PAGEREF _Toc182500180 \h </w:instrText>
        </w:r>
        <w:r>
          <w:rPr>
            <w:noProof/>
            <w:webHidden/>
          </w:rPr>
        </w:r>
        <w:r>
          <w:rPr>
            <w:noProof/>
            <w:webHidden/>
          </w:rPr>
          <w:fldChar w:fldCharType="separate"/>
        </w:r>
        <w:r>
          <w:rPr>
            <w:noProof/>
            <w:webHidden/>
          </w:rPr>
          <w:t>34</w:t>
        </w:r>
        <w:r>
          <w:rPr>
            <w:noProof/>
            <w:webHidden/>
          </w:rPr>
          <w:fldChar w:fldCharType="end"/>
        </w:r>
      </w:hyperlink>
    </w:p>
    <w:p w14:paraId="0E59B2AB" w14:textId="108894B2" w:rsidR="00823EED" w:rsidRDefault="00823EED">
      <w:pPr>
        <w:pStyle w:val="TDC2"/>
        <w:rPr>
          <w:noProof/>
          <w:sz w:val="22"/>
          <w:szCs w:val="22"/>
          <w:lang w:eastAsia="es-ES"/>
        </w:rPr>
      </w:pPr>
      <w:hyperlink w:anchor="_Toc182500181" w:history="1">
        <w:r w:rsidRPr="00EB4919">
          <w:rPr>
            <w:rStyle w:val="Hipervnculo"/>
            <w:noProof/>
          </w:rPr>
          <w:t>"Nombre 1, Apellido_1a Apellido_1b"</w:t>
        </w:r>
        <w:r>
          <w:rPr>
            <w:noProof/>
            <w:webHidden/>
          </w:rPr>
          <w:tab/>
        </w:r>
        <w:r>
          <w:rPr>
            <w:noProof/>
            <w:webHidden/>
          </w:rPr>
          <w:fldChar w:fldCharType="begin"/>
        </w:r>
        <w:r>
          <w:rPr>
            <w:noProof/>
            <w:webHidden/>
          </w:rPr>
          <w:instrText xml:space="preserve"> PAGEREF _Toc182500181 \h </w:instrText>
        </w:r>
        <w:r>
          <w:rPr>
            <w:noProof/>
            <w:webHidden/>
          </w:rPr>
        </w:r>
        <w:r>
          <w:rPr>
            <w:noProof/>
            <w:webHidden/>
          </w:rPr>
          <w:fldChar w:fldCharType="separate"/>
        </w:r>
        <w:r>
          <w:rPr>
            <w:noProof/>
            <w:webHidden/>
          </w:rPr>
          <w:t>34</w:t>
        </w:r>
        <w:r>
          <w:rPr>
            <w:noProof/>
            <w:webHidden/>
          </w:rPr>
          <w:fldChar w:fldCharType="end"/>
        </w:r>
      </w:hyperlink>
    </w:p>
    <w:p w14:paraId="22280D2F" w14:textId="639D6CFC" w:rsidR="00823EED" w:rsidRDefault="00823EED">
      <w:pPr>
        <w:pStyle w:val="TDC2"/>
        <w:rPr>
          <w:noProof/>
          <w:sz w:val="22"/>
          <w:szCs w:val="22"/>
          <w:lang w:eastAsia="es-ES"/>
        </w:rPr>
      </w:pPr>
      <w:hyperlink w:anchor="_Toc182500182" w:history="1">
        <w:r w:rsidRPr="00EB4919">
          <w:rPr>
            <w:rStyle w:val="Hipervnculo"/>
            <w:noProof/>
          </w:rPr>
          <w:t>"Nombre2, Apellido_2a Apellido_2b"</w:t>
        </w:r>
        <w:r>
          <w:rPr>
            <w:noProof/>
            <w:webHidden/>
          </w:rPr>
          <w:tab/>
        </w:r>
        <w:r>
          <w:rPr>
            <w:noProof/>
            <w:webHidden/>
          </w:rPr>
          <w:fldChar w:fldCharType="begin"/>
        </w:r>
        <w:r>
          <w:rPr>
            <w:noProof/>
            <w:webHidden/>
          </w:rPr>
          <w:instrText xml:space="preserve"> PAGEREF _Toc182500182 \h </w:instrText>
        </w:r>
        <w:r>
          <w:rPr>
            <w:noProof/>
            <w:webHidden/>
          </w:rPr>
        </w:r>
        <w:r>
          <w:rPr>
            <w:noProof/>
            <w:webHidden/>
          </w:rPr>
          <w:fldChar w:fldCharType="separate"/>
        </w:r>
        <w:r>
          <w:rPr>
            <w:noProof/>
            <w:webHidden/>
          </w:rPr>
          <w:t>34</w:t>
        </w:r>
        <w:r>
          <w:rPr>
            <w:noProof/>
            <w:webHidden/>
          </w:rPr>
          <w:fldChar w:fldCharType="end"/>
        </w:r>
      </w:hyperlink>
    </w:p>
    <w:p w14:paraId="758E8D5A" w14:textId="605639DE" w:rsidR="00823EED" w:rsidRDefault="00823EED">
      <w:pPr>
        <w:pStyle w:val="TDC2"/>
        <w:rPr>
          <w:noProof/>
          <w:sz w:val="22"/>
          <w:szCs w:val="22"/>
          <w:lang w:eastAsia="es-ES"/>
        </w:rPr>
      </w:pPr>
      <w:hyperlink w:anchor="_Toc182500183" w:history="1">
        <w:r w:rsidRPr="00EB4919">
          <w:rPr>
            <w:rStyle w:val="Hipervnculo"/>
            <w:noProof/>
          </w:rPr>
          <w:t>"Nombre 3, Apellido_3a Apellido_3b"</w:t>
        </w:r>
        <w:r>
          <w:rPr>
            <w:noProof/>
            <w:webHidden/>
          </w:rPr>
          <w:tab/>
        </w:r>
        <w:r>
          <w:rPr>
            <w:noProof/>
            <w:webHidden/>
          </w:rPr>
          <w:fldChar w:fldCharType="begin"/>
        </w:r>
        <w:r>
          <w:rPr>
            <w:noProof/>
            <w:webHidden/>
          </w:rPr>
          <w:instrText xml:space="preserve"> PAGEREF _Toc182500183 \h </w:instrText>
        </w:r>
        <w:r>
          <w:rPr>
            <w:noProof/>
            <w:webHidden/>
          </w:rPr>
        </w:r>
        <w:r>
          <w:rPr>
            <w:noProof/>
            <w:webHidden/>
          </w:rPr>
          <w:fldChar w:fldCharType="separate"/>
        </w:r>
        <w:r>
          <w:rPr>
            <w:noProof/>
            <w:webHidden/>
          </w:rPr>
          <w:t>34</w:t>
        </w:r>
        <w:r>
          <w:rPr>
            <w:noProof/>
            <w:webHidden/>
          </w:rPr>
          <w:fldChar w:fldCharType="end"/>
        </w:r>
      </w:hyperlink>
    </w:p>
    <w:p w14:paraId="78D1A842" w14:textId="1618EABF" w:rsidR="00823EED" w:rsidRDefault="00823EED">
      <w:pPr>
        <w:pStyle w:val="TDC2"/>
        <w:rPr>
          <w:noProof/>
          <w:sz w:val="22"/>
          <w:szCs w:val="22"/>
          <w:lang w:eastAsia="es-ES"/>
        </w:rPr>
      </w:pPr>
      <w:hyperlink w:anchor="_Toc182500184" w:history="1">
        <w:r w:rsidRPr="00EB4919">
          <w:rPr>
            <w:rStyle w:val="Hipervnculo"/>
            <w:noProof/>
          </w:rPr>
          <w:t>"Nombre 4, de Apellido_4a Apellido_4b"</w:t>
        </w:r>
        <w:r>
          <w:rPr>
            <w:noProof/>
            <w:webHidden/>
          </w:rPr>
          <w:tab/>
        </w:r>
        <w:r>
          <w:rPr>
            <w:noProof/>
            <w:webHidden/>
          </w:rPr>
          <w:fldChar w:fldCharType="begin"/>
        </w:r>
        <w:r>
          <w:rPr>
            <w:noProof/>
            <w:webHidden/>
          </w:rPr>
          <w:instrText xml:space="preserve"> PAGEREF _Toc182500184 \h </w:instrText>
        </w:r>
        <w:r>
          <w:rPr>
            <w:noProof/>
            <w:webHidden/>
          </w:rPr>
        </w:r>
        <w:r>
          <w:rPr>
            <w:noProof/>
            <w:webHidden/>
          </w:rPr>
          <w:fldChar w:fldCharType="separate"/>
        </w:r>
        <w:r>
          <w:rPr>
            <w:noProof/>
            <w:webHidden/>
          </w:rPr>
          <w:t>34</w:t>
        </w:r>
        <w:r>
          <w:rPr>
            <w:noProof/>
            <w:webHidden/>
          </w:rPr>
          <w:fldChar w:fldCharType="end"/>
        </w:r>
      </w:hyperlink>
    </w:p>
    <w:p w14:paraId="1E30E1D7" w14:textId="5265EC17" w:rsidR="00823EED" w:rsidRDefault="00823EED">
      <w:pPr>
        <w:pStyle w:val="TDC2"/>
        <w:rPr>
          <w:noProof/>
          <w:sz w:val="22"/>
          <w:szCs w:val="22"/>
          <w:lang w:eastAsia="es-ES"/>
        </w:rPr>
      </w:pPr>
      <w:hyperlink w:anchor="_Toc182500185" w:history="1">
        <w:r w:rsidRPr="00EB4919">
          <w:rPr>
            <w:rStyle w:val="Hipervnculo"/>
            <w:noProof/>
          </w:rPr>
          <w:t>Ejemplo de formulario de satisfacción</w:t>
        </w:r>
        <w:r>
          <w:rPr>
            <w:noProof/>
            <w:webHidden/>
          </w:rPr>
          <w:tab/>
        </w:r>
        <w:r>
          <w:rPr>
            <w:noProof/>
            <w:webHidden/>
          </w:rPr>
          <w:fldChar w:fldCharType="begin"/>
        </w:r>
        <w:r>
          <w:rPr>
            <w:noProof/>
            <w:webHidden/>
          </w:rPr>
          <w:instrText xml:space="preserve"> PAGEREF _Toc182500185 \h </w:instrText>
        </w:r>
        <w:r>
          <w:rPr>
            <w:noProof/>
            <w:webHidden/>
          </w:rPr>
        </w:r>
        <w:r>
          <w:rPr>
            <w:noProof/>
            <w:webHidden/>
          </w:rPr>
          <w:fldChar w:fldCharType="separate"/>
        </w:r>
        <w:r>
          <w:rPr>
            <w:noProof/>
            <w:webHidden/>
          </w:rPr>
          <w:t>34</w:t>
        </w:r>
        <w:r>
          <w:rPr>
            <w:noProof/>
            <w:webHidden/>
          </w:rPr>
          <w:fldChar w:fldCharType="end"/>
        </w:r>
      </w:hyperlink>
    </w:p>
    <w:p w14:paraId="5454C44E" w14:textId="486BF522" w:rsidR="00823EED" w:rsidRDefault="00823EED">
      <w:pPr>
        <w:pStyle w:val="TDC2"/>
        <w:rPr>
          <w:noProof/>
          <w:sz w:val="22"/>
          <w:szCs w:val="22"/>
          <w:lang w:eastAsia="es-ES"/>
        </w:rPr>
      </w:pPr>
      <w:hyperlink w:anchor="_Toc182500186" w:history="1">
        <w:r w:rsidRPr="00EB4919">
          <w:rPr>
            <w:rStyle w:val="Hipervnculo"/>
            <w:noProof/>
          </w:rPr>
          <w:t>Datos de prueba</w:t>
        </w:r>
        <w:r>
          <w:rPr>
            <w:noProof/>
            <w:webHidden/>
          </w:rPr>
          <w:tab/>
        </w:r>
        <w:r>
          <w:rPr>
            <w:noProof/>
            <w:webHidden/>
          </w:rPr>
          <w:fldChar w:fldCharType="begin"/>
        </w:r>
        <w:r>
          <w:rPr>
            <w:noProof/>
            <w:webHidden/>
          </w:rPr>
          <w:instrText xml:space="preserve"> PAGEREF _Toc182500186 \h </w:instrText>
        </w:r>
        <w:r>
          <w:rPr>
            <w:noProof/>
            <w:webHidden/>
          </w:rPr>
        </w:r>
        <w:r>
          <w:rPr>
            <w:noProof/>
            <w:webHidden/>
          </w:rPr>
          <w:fldChar w:fldCharType="separate"/>
        </w:r>
        <w:r>
          <w:rPr>
            <w:noProof/>
            <w:webHidden/>
          </w:rPr>
          <w:t>35</w:t>
        </w:r>
        <w:r>
          <w:rPr>
            <w:noProof/>
            <w:webHidden/>
          </w:rPr>
          <w:fldChar w:fldCharType="end"/>
        </w:r>
      </w:hyperlink>
    </w:p>
    <w:p w14:paraId="6018FABA" w14:textId="52FBBDF3"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5B50B7">
      <w:type w:val="continuous"/>
      <w:pgSz w:w="11906" w:h="16838" w:code="9"/>
      <w:pgMar w:top="1291" w:right="936" w:bottom="720" w:left="936" w:header="0" w:footer="289" w:gutter="0"/>
      <w:pgNumType w:start="18"/>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6CAD" w14:textId="77777777" w:rsidR="003A0CE9" w:rsidRDefault="003A0CE9" w:rsidP="00EF476A">
      <w:r>
        <w:separator/>
      </w:r>
    </w:p>
    <w:p w14:paraId="21BB1293" w14:textId="77777777" w:rsidR="003A0CE9" w:rsidRDefault="003A0CE9" w:rsidP="00EF476A"/>
    <w:p w14:paraId="20C45045" w14:textId="77777777" w:rsidR="003A0CE9" w:rsidRDefault="003A0CE9" w:rsidP="00EF476A"/>
    <w:p w14:paraId="264829C1" w14:textId="77777777" w:rsidR="003A0CE9" w:rsidRDefault="003A0CE9" w:rsidP="00EF476A"/>
  </w:endnote>
  <w:endnote w:type="continuationSeparator" w:id="0">
    <w:p w14:paraId="1694FAD1" w14:textId="77777777" w:rsidR="003A0CE9" w:rsidRDefault="003A0CE9" w:rsidP="00EF476A">
      <w:r>
        <w:continuationSeparator/>
      </w:r>
    </w:p>
    <w:p w14:paraId="6C66F179" w14:textId="77777777" w:rsidR="003A0CE9" w:rsidRDefault="003A0CE9" w:rsidP="00EF476A"/>
    <w:p w14:paraId="444AAF16" w14:textId="77777777" w:rsidR="003A0CE9" w:rsidRDefault="003A0CE9" w:rsidP="00EF476A"/>
    <w:p w14:paraId="002BA9DA" w14:textId="77777777" w:rsidR="003A0CE9" w:rsidRDefault="003A0CE9"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05D" w14:textId="3762652B" w:rsidR="004E75F7" w:rsidRDefault="00917797" w:rsidP="0016695B">
    <w:pPr>
      <w:pStyle w:val="Piedepgina"/>
      <w:jc w:val="right"/>
      <w:rPr>
        <w:caps/>
        <w:color w:val="024F75" w:themeColor="accent1"/>
      </w:rPr>
    </w:pPr>
    <w:r w:rsidRPr="00917797">
      <w:rPr>
        <w:caps/>
        <w:color w:val="024F75" w:themeColor="accent1"/>
      </w:rPr>
      <w:fldChar w:fldCharType="begin"/>
    </w:r>
    <w:r w:rsidRPr="00917797">
      <w:rPr>
        <w:caps/>
        <w:color w:val="024F75" w:themeColor="accent1"/>
      </w:rPr>
      <w:instrText>PAGE   \* MERGEFORMAT</w:instrText>
    </w:r>
    <w:r w:rsidRPr="00917797">
      <w:rPr>
        <w:caps/>
        <w:color w:val="024F75" w:themeColor="accent1"/>
      </w:rPr>
      <w:fldChar w:fldCharType="separate"/>
    </w:r>
    <w:r w:rsidRPr="00917797">
      <w:rPr>
        <w:caps/>
        <w:color w:val="024F75" w:themeColor="accent1"/>
      </w:rPr>
      <w:t>1</w:t>
    </w:r>
    <w:r w:rsidRPr="00917797">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F843" w14:textId="77777777" w:rsidR="003A0CE9" w:rsidRDefault="003A0CE9" w:rsidP="00EF476A">
      <w:r>
        <w:separator/>
      </w:r>
    </w:p>
    <w:p w14:paraId="206CD5F8" w14:textId="77777777" w:rsidR="003A0CE9" w:rsidRDefault="003A0CE9" w:rsidP="00EF476A"/>
    <w:p w14:paraId="0A594458" w14:textId="77777777" w:rsidR="003A0CE9" w:rsidRDefault="003A0CE9" w:rsidP="00EF476A"/>
    <w:p w14:paraId="1D9F8EC1" w14:textId="77777777" w:rsidR="003A0CE9" w:rsidRDefault="003A0CE9" w:rsidP="00EF476A"/>
  </w:footnote>
  <w:footnote w:type="continuationSeparator" w:id="0">
    <w:p w14:paraId="2B17A411" w14:textId="77777777" w:rsidR="003A0CE9" w:rsidRDefault="003A0CE9" w:rsidP="00EF476A">
      <w:r>
        <w:continuationSeparator/>
      </w:r>
    </w:p>
    <w:p w14:paraId="44FDE94E" w14:textId="77777777" w:rsidR="003A0CE9" w:rsidRDefault="003A0CE9" w:rsidP="00EF476A"/>
    <w:p w14:paraId="5BEC39F7" w14:textId="77777777" w:rsidR="003A0CE9" w:rsidRDefault="003A0CE9" w:rsidP="00EF476A"/>
    <w:p w14:paraId="10789066" w14:textId="77777777" w:rsidR="003A0CE9" w:rsidRDefault="003A0CE9" w:rsidP="00EF476A"/>
  </w:footnote>
  <w:footnote w:id="1">
    <w:p w14:paraId="2BE705D5" w14:textId="77777777" w:rsidR="004E75F7" w:rsidRDefault="004E75F7">
      <w:pPr>
        <w:pStyle w:val="Textonotapie"/>
      </w:pPr>
      <w:r>
        <w:rPr>
          <w:rStyle w:val="Refdenotaalpie"/>
        </w:rPr>
        <w:footnoteRef/>
      </w:r>
      <w:r>
        <w:t xml:space="preserve"> Este tiempo debe coincidir con el de la fase de análisis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ABD73BB"/>
    <w:multiLevelType w:val="hybridMultilevel"/>
    <w:tmpl w:val="626E71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34B39CF"/>
    <w:multiLevelType w:val="hybridMultilevel"/>
    <w:tmpl w:val="3EB2A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DD8196B"/>
    <w:multiLevelType w:val="hybridMultilevel"/>
    <w:tmpl w:val="3EB2AE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0365BD4"/>
    <w:multiLevelType w:val="hybridMultilevel"/>
    <w:tmpl w:val="209C7EF0"/>
    <w:lvl w:ilvl="0" w:tplc="3FD8BA74">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2CE41E6"/>
    <w:multiLevelType w:val="hybridMultilevel"/>
    <w:tmpl w:val="629A35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79E3477E"/>
    <w:multiLevelType w:val="hybridMultilevel"/>
    <w:tmpl w:val="A4C6C2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D364821"/>
    <w:multiLevelType w:val="hybridMultilevel"/>
    <w:tmpl w:val="8BACD7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64800247">
    <w:abstractNumId w:val="17"/>
  </w:num>
  <w:num w:numId="2" w16cid:durableId="1848666731">
    <w:abstractNumId w:val="13"/>
  </w:num>
  <w:num w:numId="3" w16cid:durableId="556431196">
    <w:abstractNumId w:val="1"/>
  </w:num>
  <w:num w:numId="4" w16cid:durableId="1217467586">
    <w:abstractNumId w:val="9"/>
  </w:num>
  <w:num w:numId="5" w16cid:durableId="620041898">
    <w:abstractNumId w:val="7"/>
  </w:num>
  <w:num w:numId="6" w16cid:durableId="2026710683">
    <w:abstractNumId w:val="3"/>
  </w:num>
  <w:num w:numId="7" w16cid:durableId="1017121877">
    <w:abstractNumId w:val="15"/>
  </w:num>
  <w:num w:numId="8" w16cid:durableId="1962809096">
    <w:abstractNumId w:val="5"/>
  </w:num>
  <w:num w:numId="9" w16cid:durableId="19283992">
    <w:abstractNumId w:val="8"/>
  </w:num>
  <w:num w:numId="10" w16cid:durableId="1822650518">
    <w:abstractNumId w:val="14"/>
  </w:num>
  <w:num w:numId="11" w16cid:durableId="301691016">
    <w:abstractNumId w:val="10"/>
  </w:num>
  <w:num w:numId="12" w16cid:durableId="517739745">
    <w:abstractNumId w:val="18"/>
  </w:num>
  <w:num w:numId="13" w16cid:durableId="344672934">
    <w:abstractNumId w:val="0"/>
  </w:num>
  <w:num w:numId="14" w16cid:durableId="1212763014">
    <w:abstractNumId w:val="6"/>
  </w:num>
  <w:num w:numId="15" w16cid:durableId="264197226">
    <w:abstractNumId w:val="2"/>
  </w:num>
  <w:num w:numId="16" w16cid:durableId="1637641333">
    <w:abstractNumId w:val="11"/>
  </w:num>
  <w:num w:numId="17" w16cid:durableId="1902062377">
    <w:abstractNumId w:val="4"/>
  </w:num>
  <w:num w:numId="18" w16cid:durableId="2113738951">
    <w:abstractNumId w:val="16"/>
  </w:num>
  <w:num w:numId="19" w16cid:durableId="1304235765">
    <w:abstractNumId w:val="12"/>
  </w:num>
  <w:num w:numId="20" w16cid:durableId="1808933161">
    <w:abstractNumId w:val="19"/>
  </w:num>
  <w:num w:numId="21" w16cid:durableId="1456679016">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06D07"/>
    <w:rsid w:val="0001015E"/>
    <w:rsid w:val="00011637"/>
    <w:rsid w:val="0001278C"/>
    <w:rsid w:val="00020A4E"/>
    <w:rsid w:val="0002331C"/>
    <w:rsid w:val="0002482E"/>
    <w:rsid w:val="000345F7"/>
    <w:rsid w:val="00040C08"/>
    <w:rsid w:val="0004177D"/>
    <w:rsid w:val="00044D1E"/>
    <w:rsid w:val="00050324"/>
    <w:rsid w:val="00051246"/>
    <w:rsid w:val="00051B5B"/>
    <w:rsid w:val="00051EEC"/>
    <w:rsid w:val="000579F8"/>
    <w:rsid w:val="000606F9"/>
    <w:rsid w:val="00061A1C"/>
    <w:rsid w:val="00065CC9"/>
    <w:rsid w:val="00066F9A"/>
    <w:rsid w:val="00072F02"/>
    <w:rsid w:val="00073D93"/>
    <w:rsid w:val="000747A0"/>
    <w:rsid w:val="00074F8F"/>
    <w:rsid w:val="00082050"/>
    <w:rsid w:val="000857EA"/>
    <w:rsid w:val="00087190"/>
    <w:rsid w:val="00087BED"/>
    <w:rsid w:val="00093648"/>
    <w:rsid w:val="00093795"/>
    <w:rsid w:val="000A0150"/>
    <w:rsid w:val="000A0DB7"/>
    <w:rsid w:val="000A4539"/>
    <w:rsid w:val="000A46AC"/>
    <w:rsid w:val="000A64F9"/>
    <w:rsid w:val="000C3799"/>
    <w:rsid w:val="000D19F8"/>
    <w:rsid w:val="000D3839"/>
    <w:rsid w:val="000D51A0"/>
    <w:rsid w:val="000E1431"/>
    <w:rsid w:val="000E4326"/>
    <w:rsid w:val="000E4BD7"/>
    <w:rsid w:val="000E63C9"/>
    <w:rsid w:val="000F045D"/>
    <w:rsid w:val="000F6A1E"/>
    <w:rsid w:val="001027C1"/>
    <w:rsid w:val="001057BD"/>
    <w:rsid w:val="001066B1"/>
    <w:rsid w:val="00111C71"/>
    <w:rsid w:val="001127E7"/>
    <w:rsid w:val="00112FF9"/>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5904"/>
    <w:rsid w:val="00176C27"/>
    <w:rsid w:val="00177186"/>
    <w:rsid w:val="001815CB"/>
    <w:rsid w:val="00181AD3"/>
    <w:rsid w:val="001839D6"/>
    <w:rsid w:val="0018412C"/>
    <w:rsid w:val="00185B35"/>
    <w:rsid w:val="00191DA4"/>
    <w:rsid w:val="0019642A"/>
    <w:rsid w:val="001A0477"/>
    <w:rsid w:val="001A1C85"/>
    <w:rsid w:val="001A5075"/>
    <w:rsid w:val="001B05FA"/>
    <w:rsid w:val="001C054E"/>
    <w:rsid w:val="001C3588"/>
    <w:rsid w:val="001C3E8D"/>
    <w:rsid w:val="001C46D8"/>
    <w:rsid w:val="001C67DD"/>
    <w:rsid w:val="001D4F65"/>
    <w:rsid w:val="001D7FA2"/>
    <w:rsid w:val="001E376D"/>
    <w:rsid w:val="001E3EE3"/>
    <w:rsid w:val="001E52E8"/>
    <w:rsid w:val="001E5C34"/>
    <w:rsid w:val="001E7A51"/>
    <w:rsid w:val="001F2BC8"/>
    <w:rsid w:val="001F316D"/>
    <w:rsid w:val="001F5F6B"/>
    <w:rsid w:val="00203D89"/>
    <w:rsid w:val="00204C34"/>
    <w:rsid w:val="00205A56"/>
    <w:rsid w:val="00210817"/>
    <w:rsid w:val="00211BF4"/>
    <w:rsid w:val="00212434"/>
    <w:rsid w:val="0021454C"/>
    <w:rsid w:val="0021469D"/>
    <w:rsid w:val="00216983"/>
    <w:rsid w:val="00220FDB"/>
    <w:rsid w:val="00225600"/>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206"/>
    <w:rsid w:val="00276F44"/>
    <w:rsid w:val="00277D84"/>
    <w:rsid w:val="00284348"/>
    <w:rsid w:val="00284F4E"/>
    <w:rsid w:val="00285770"/>
    <w:rsid w:val="00286E8A"/>
    <w:rsid w:val="002904CB"/>
    <w:rsid w:val="00291175"/>
    <w:rsid w:val="002920EB"/>
    <w:rsid w:val="002A25D6"/>
    <w:rsid w:val="002A3913"/>
    <w:rsid w:val="002B6B1C"/>
    <w:rsid w:val="002C36F8"/>
    <w:rsid w:val="002C4A47"/>
    <w:rsid w:val="002C5EE7"/>
    <w:rsid w:val="002D26A7"/>
    <w:rsid w:val="002D2AA2"/>
    <w:rsid w:val="002D51C5"/>
    <w:rsid w:val="002D73F8"/>
    <w:rsid w:val="002D7A12"/>
    <w:rsid w:val="002E17C7"/>
    <w:rsid w:val="002E21C1"/>
    <w:rsid w:val="002E2F76"/>
    <w:rsid w:val="002E46E7"/>
    <w:rsid w:val="002E52FB"/>
    <w:rsid w:val="002E690D"/>
    <w:rsid w:val="002F1621"/>
    <w:rsid w:val="002F51F5"/>
    <w:rsid w:val="00300607"/>
    <w:rsid w:val="00306512"/>
    <w:rsid w:val="00307C8A"/>
    <w:rsid w:val="00310928"/>
    <w:rsid w:val="00312137"/>
    <w:rsid w:val="00312CEF"/>
    <w:rsid w:val="00315D61"/>
    <w:rsid w:val="003262F5"/>
    <w:rsid w:val="00327121"/>
    <w:rsid w:val="003275BB"/>
    <w:rsid w:val="00330359"/>
    <w:rsid w:val="00332A3E"/>
    <w:rsid w:val="00334AF2"/>
    <w:rsid w:val="00335656"/>
    <w:rsid w:val="0033762F"/>
    <w:rsid w:val="00337ABA"/>
    <w:rsid w:val="0034201D"/>
    <w:rsid w:val="00343201"/>
    <w:rsid w:val="00344F33"/>
    <w:rsid w:val="00345A5B"/>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27D3"/>
    <w:rsid w:val="00394065"/>
    <w:rsid w:val="003958F0"/>
    <w:rsid w:val="00396434"/>
    <w:rsid w:val="003A0A0F"/>
    <w:rsid w:val="003A0CE9"/>
    <w:rsid w:val="003A291E"/>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00D6"/>
    <w:rsid w:val="004328C1"/>
    <w:rsid w:val="00433178"/>
    <w:rsid w:val="0043329E"/>
    <w:rsid w:val="004359EF"/>
    <w:rsid w:val="0044085A"/>
    <w:rsid w:val="00440D84"/>
    <w:rsid w:val="004466BD"/>
    <w:rsid w:val="00451142"/>
    <w:rsid w:val="0045264A"/>
    <w:rsid w:val="00456728"/>
    <w:rsid w:val="0046489B"/>
    <w:rsid w:val="004657CA"/>
    <w:rsid w:val="00467449"/>
    <w:rsid w:val="00474EEE"/>
    <w:rsid w:val="00475714"/>
    <w:rsid w:val="00475BED"/>
    <w:rsid w:val="00476087"/>
    <w:rsid w:val="00476E09"/>
    <w:rsid w:val="00477536"/>
    <w:rsid w:val="00484A9C"/>
    <w:rsid w:val="004905B8"/>
    <w:rsid w:val="00491677"/>
    <w:rsid w:val="00492B8B"/>
    <w:rsid w:val="0049590D"/>
    <w:rsid w:val="004A0B07"/>
    <w:rsid w:val="004A32E0"/>
    <w:rsid w:val="004A3DF4"/>
    <w:rsid w:val="004B0F39"/>
    <w:rsid w:val="004B21A5"/>
    <w:rsid w:val="004B5D57"/>
    <w:rsid w:val="004C36D1"/>
    <w:rsid w:val="004C3927"/>
    <w:rsid w:val="004C5C53"/>
    <w:rsid w:val="004C63E4"/>
    <w:rsid w:val="004C6A49"/>
    <w:rsid w:val="004C6CE2"/>
    <w:rsid w:val="004D1CC6"/>
    <w:rsid w:val="004D22C2"/>
    <w:rsid w:val="004D26B2"/>
    <w:rsid w:val="004D3BA3"/>
    <w:rsid w:val="004D70F6"/>
    <w:rsid w:val="004E5FEE"/>
    <w:rsid w:val="004E6AD1"/>
    <w:rsid w:val="004E75F7"/>
    <w:rsid w:val="00500DB0"/>
    <w:rsid w:val="00502AB5"/>
    <w:rsid w:val="005037F0"/>
    <w:rsid w:val="005054CF"/>
    <w:rsid w:val="00511CBE"/>
    <w:rsid w:val="0051487D"/>
    <w:rsid w:val="00516A86"/>
    <w:rsid w:val="00520123"/>
    <w:rsid w:val="00520296"/>
    <w:rsid w:val="005275F6"/>
    <w:rsid w:val="0053333A"/>
    <w:rsid w:val="00533A01"/>
    <w:rsid w:val="00542213"/>
    <w:rsid w:val="00551FFC"/>
    <w:rsid w:val="00554B6A"/>
    <w:rsid w:val="00555F53"/>
    <w:rsid w:val="00560948"/>
    <w:rsid w:val="00561472"/>
    <w:rsid w:val="005628CF"/>
    <w:rsid w:val="00563233"/>
    <w:rsid w:val="0056573C"/>
    <w:rsid w:val="00572102"/>
    <w:rsid w:val="005756E4"/>
    <w:rsid w:val="00577E91"/>
    <w:rsid w:val="0059364B"/>
    <w:rsid w:val="00593922"/>
    <w:rsid w:val="00594C99"/>
    <w:rsid w:val="00595CDA"/>
    <w:rsid w:val="00596528"/>
    <w:rsid w:val="00597FB2"/>
    <w:rsid w:val="005A1846"/>
    <w:rsid w:val="005B222E"/>
    <w:rsid w:val="005B2690"/>
    <w:rsid w:val="005B4140"/>
    <w:rsid w:val="005B50B7"/>
    <w:rsid w:val="005B7A05"/>
    <w:rsid w:val="005C3240"/>
    <w:rsid w:val="005D3B7A"/>
    <w:rsid w:val="005D6411"/>
    <w:rsid w:val="005E5EB1"/>
    <w:rsid w:val="005E7ACD"/>
    <w:rsid w:val="005F1BB0"/>
    <w:rsid w:val="005F72A2"/>
    <w:rsid w:val="005F73B3"/>
    <w:rsid w:val="00602246"/>
    <w:rsid w:val="006033C6"/>
    <w:rsid w:val="00603FE1"/>
    <w:rsid w:val="00605A37"/>
    <w:rsid w:val="00605F52"/>
    <w:rsid w:val="00612478"/>
    <w:rsid w:val="00613E00"/>
    <w:rsid w:val="006177E3"/>
    <w:rsid w:val="00621688"/>
    <w:rsid w:val="00623ACD"/>
    <w:rsid w:val="006266E7"/>
    <w:rsid w:val="00631A40"/>
    <w:rsid w:val="00633DAA"/>
    <w:rsid w:val="00634B98"/>
    <w:rsid w:val="0063537F"/>
    <w:rsid w:val="00641665"/>
    <w:rsid w:val="00653196"/>
    <w:rsid w:val="00654035"/>
    <w:rsid w:val="006548BE"/>
    <w:rsid w:val="00656C4D"/>
    <w:rsid w:val="00657552"/>
    <w:rsid w:val="006578DC"/>
    <w:rsid w:val="0066071D"/>
    <w:rsid w:val="0066142C"/>
    <w:rsid w:val="00665558"/>
    <w:rsid w:val="006661D1"/>
    <w:rsid w:val="00666581"/>
    <w:rsid w:val="00667148"/>
    <w:rsid w:val="0067279D"/>
    <w:rsid w:val="00673E10"/>
    <w:rsid w:val="00675F24"/>
    <w:rsid w:val="00681903"/>
    <w:rsid w:val="00681F78"/>
    <w:rsid w:val="006843AB"/>
    <w:rsid w:val="0069494C"/>
    <w:rsid w:val="00694BBE"/>
    <w:rsid w:val="00696070"/>
    <w:rsid w:val="006970A9"/>
    <w:rsid w:val="006A1810"/>
    <w:rsid w:val="006A385C"/>
    <w:rsid w:val="006A6F28"/>
    <w:rsid w:val="006B3F1A"/>
    <w:rsid w:val="006B5CE0"/>
    <w:rsid w:val="006B5E50"/>
    <w:rsid w:val="006C2EAE"/>
    <w:rsid w:val="006C54EB"/>
    <w:rsid w:val="006C5C8A"/>
    <w:rsid w:val="006C756D"/>
    <w:rsid w:val="006D5402"/>
    <w:rsid w:val="006E0223"/>
    <w:rsid w:val="006E4CC4"/>
    <w:rsid w:val="006E5716"/>
    <w:rsid w:val="006E5A35"/>
    <w:rsid w:val="006F22A8"/>
    <w:rsid w:val="006F5617"/>
    <w:rsid w:val="006F5FBB"/>
    <w:rsid w:val="006F6EC1"/>
    <w:rsid w:val="00700B80"/>
    <w:rsid w:val="00703417"/>
    <w:rsid w:val="00703EA2"/>
    <w:rsid w:val="00704601"/>
    <w:rsid w:val="0070663D"/>
    <w:rsid w:val="00706991"/>
    <w:rsid w:val="00711EBD"/>
    <w:rsid w:val="00714CDC"/>
    <w:rsid w:val="00715100"/>
    <w:rsid w:val="007173EB"/>
    <w:rsid w:val="00720E7A"/>
    <w:rsid w:val="00724048"/>
    <w:rsid w:val="00724990"/>
    <w:rsid w:val="00725C15"/>
    <w:rsid w:val="0073029C"/>
    <w:rsid w:val="007302B3"/>
    <w:rsid w:val="00730733"/>
    <w:rsid w:val="007308C5"/>
    <w:rsid w:val="007309A6"/>
    <w:rsid w:val="00730E3A"/>
    <w:rsid w:val="00733B48"/>
    <w:rsid w:val="00735CE8"/>
    <w:rsid w:val="007369DB"/>
    <w:rsid w:val="00736AAF"/>
    <w:rsid w:val="0074258A"/>
    <w:rsid w:val="00750BD1"/>
    <w:rsid w:val="00763920"/>
    <w:rsid w:val="0076476D"/>
    <w:rsid w:val="00765B2A"/>
    <w:rsid w:val="00775879"/>
    <w:rsid w:val="00780F45"/>
    <w:rsid w:val="00783A34"/>
    <w:rsid w:val="007928B8"/>
    <w:rsid w:val="00792C99"/>
    <w:rsid w:val="0079447E"/>
    <w:rsid w:val="007968EB"/>
    <w:rsid w:val="007A1E62"/>
    <w:rsid w:val="007A64A7"/>
    <w:rsid w:val="007A75D4"/>
    <w:rsid w:val="007B112B"/>
    <w:rsid w:val="007B194B"/>
    <w:rsid w:val="007B2A1C"/>
    <w:rsid w:val="007B6294"/>
    <w:rsid w:val="007B6C50"/>
    <w:rsid w:val="007C1DBE"/>
    <w:rsid w:val="007C65EA"/>
    <w:rsid w:val="007C6B52"/>
    <w:rsid w:val="007C6CEB"/>
    <w:rsid w:val="007C7894"/>
    <w:rsid w:val="007C7E42"/>
    <w:rsid w:val="007D11B5"/>
    <w:rsid w:val="007D16C5"/>
    <w:rsid w:val="007D23A1"/>
    <w:rsid w:val="007D7AA2"/>
    <w:rsid w:val="007E6B6F"/>
    <w:rsid w:val="007E6E05"/>
    <w:rsid w:val="007F01AE"/>
    <w:rsid w:val="007F22AC"/>
    <w:rsid w:val="007F43C0"/>
    <w:rsid w:val="007F7A28"/>
    <w:rsid w:val="00810BD5"/>
    <w:rsid w:val="00815BA1"/>
    <w:rsid w:val="00823EED"/>
    <w:rsid w:val="00824EE6"/>
    <w:rsid w:val="0082528E"/>
    <w:rsid w:val="00827AD5"/>
    <w:rsid w:val="008312AB"/>
    <w:rsid w:val="00831A8C"/>
    <w:rsid w:val="008323D6"/>
    <w:rsid w:val="00833761"/>
    <w:rsid w:val="0083419F"/>
    <w:rsid w:val="00836200"/>
    <w:rsid w:val="0084037C"/>
    <w:rsid w:val="00841A85"/>
    <w:rsid w:val="00845B9C"/>
    <w:rsid w:val="00857D83"/>
    <w:rsid w:val="00860F59"/>
    <w:rsid w:val="00862FE4"/>
    <w:rsid w:val="0086389A"/>
    <w:rsid w:val="0087332B"/>
    <w:rsid w:val="0087537D"/>
    <w:rsid w:val="0087605E"/>
    <w:rsid w:val="00877B31"/>
    <w:rsid w:val="00882D2D"/>
    <w:rsid w:val="00885ED5"/>
    <w:rsid w:val="008941AE"/>
    <w:rsid w:val="008A19D2"/>
    <w:rsid w:val="008A19D5"/>
    <w:rsid w:val="008A2D6D"/>
    <w:rsid w:val="008A3458"/>
    <w:rsid w:val="008A39A3"/>
    <w:rsid w:val="008A3A98"/>
    <w:rsid w:val="008A5BC8"/>
    <w:rsid w:val="008A7598"/>
    <w:rsid w:val="008B0FB8"/>
    <w:rsid w:val="008B1FEE"/>
    <w:rsid w:val="008B6FB6"/>
    <w:rsid w:val="008C0371"/>
    <w:rsid w:val="008D26DD"/>
    <w:rsid w:val="008D3998"/>
    <w:rsid w:val="008D55DA"/>
    <w:rsid w:val="008D56A9"/>
    <w:rsid w:val="008E7935"/>
    <w:rsid w:val="008F1B6D"/>
    <w:rsid w:val="008F54B3"/>
    <w:rsid w:val="008F7D24"/>
    <w:rsid w:val="00901D7B"/>
    <w:rsid w:val="00901E66"/>
    <w:rsid w:val="00903C32"/>
    <w:rsid w:val="00907D5D"/>
    <w:rsid w:val="00910B4E"/>
    <w:rsid w:val="00913BC2"/>
    <w:rsid w:val="00916B16"/>
    <w:rsid w:val="009173B9"/>
    <w:rsid w:val="00917797"/>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414A"/>
    <w:rsid w:val="009963AD"/>
    <w:rsid w:val="00997A77"/>
    <w:rsid w:val="00997B23"/>
    <w:rsid w:val="009A29EC"/>
    <w:rsid w:val="009A2B4B"/>
    <w:rsid w:val="009B1D9D"/>
    <w:rsid w:val="009B3EB9"/>
    <w:rsid w:val="009C1D39"/>
    <w:rsid w:val="009C2211"/>
    <w:rsid w:val="009C2791"/>
    <w:rsid w:val="009C7720"/>
    <w:rsid w:val="009D02FB"/>
    <w:rsid w:val="009D0832"/>
    <w:rsid w:val="009D3677"/>
    <w:rsid w:val="009D4DDB"/>
    <w:rsid w:val="009E35BF"/>
    <w:rsid w:val="009E3CBB"/>
    <w:rsid w:val="009E456F"/>
    <w:rsid w:val="009E53B6"/>
    <w:rsid w:val="009E5B2D"/>
    <w:rsid w:val="009F21A9"/>
    <w:rsid w:val="009F6480"/>
    <w:rsid w:val="00A009CB"/>
    <w:rsid w:val="00A05149"/>
    <w:rsid w:val="00A05786"/>
    <w:rsid w:val="00A069FF"/>
    <w:rsid w:val="00A07F05"/>
    <w:rsid w:val="00A104A6"/>
    <w:rsid w:val="00A15292"/>
    <w:rsid w:val="00A23263"/>
    <w:rsid w:val="00A23AFA"/>
    <w:rsid w:val="00A259D6"/>
    <w:rsid w:val="00A2635D"/>
    <w:rsid w:val="00A271C5"/>
    <w:rsid w:val="00A30A0F"/>
    <w:rsid w:val="00A317A8"/>
    <w:rsid w:val="00A31B3E"/>
    <w:rsid w:val="00A352EE"/>
    <w:rsid w:val="00A37AE1"/>
    <w:rsid w:val="00A412F0"/>
    <w:rsid w:val="00A41D5F"/>
    <w:rsid w:val="00A42B9F"/>
    <w:rsid w:val="00A4471E"/>
    <w:rsid w:val="00A44FA7"/>
    <w:rsid w:val="00A453BF"/>
    <w:rsid w:val="00A4621F"/>
    <w:rsid w:val="00A500C2"/>
    <w:rsid w:val="00A519C1"/>
    <w:rsid w:val="00A532F3"/>
    <w:rsid w:val="00A6288F"/>
    <w:rsid w:val="00A677F7"/>
    <w:rsid w:val="00A7162B"/>
    <w:rsid w:val="00A76884"/>
    <w:rsid w:val="00A80050"/>
    <w:rsid w:val="00A80702"/>
    <w:rsid w:val="00A82D97"/>
    <w:rsid w:val="00A8489E"/>
    <w:rsid w:val="00A85696"/>
    <w:rsid w:val="00A872B1"/>
    <w:rsid w:val="00A909CB"/>
    <w:rsid w:val="00A91B1A"/>
    <w:rsid w:val="00A9643A"/>
    <w:rsid w:val="00AA0588"/>
    <w:rsid w:val="00AA0786"/>
    <w:rsid w:val="00AA0B13"/>
    <w:rsid w:val="00AA146D"/>
    <w:rsid w:val="00AA5721"/>
    <w:rsid w:val="00AA7B0E"/>
    <w:rsid w:val="00AB02A7"/>
    <w:rsid w:val="00AB5134"/>
    <w:rsid w:val="00AC1307"/>
    <w:rsid w:val="00AC1D41"/>
    <w:rsid w:val="00AC29F3"/>
    <w:rsid w:val="00AC4CB8"/>
    <w:rsid w:val="00AC5396"/>
    <w:rsid w:val="00AC5F80"/>
    <w:rsid w:val="00AC67FA"/>
    <w:rsid w:val="00AC757F"/>
    <w:rsid w:val="00AD1601"/>
    <w:rsid w:val="00AD3D42"/>
    <w:rsid w:val="00AD4AED"/>
    <w:rsid w:val="00AD52F2"/>
    <w:rsid w:val="00AE425E"/>
    <w:rsid w:val="00AF0688"/>
    <w:rsid w:val="00AF0844"/>
    <w:rsid w:val="00AF6A43"/>
    <w:rsid w:val="00B0055E"/>
    <w:rsid w:val="00B132C2"/>
    <w:rsid w:val="00B134EA"/>
    <w:rsid w:val="00B22FF4"/>
    <w:rsid w:val="00B231E5"/>
    <w:rsid w:val="00B24DE9"/>
    <w:rsid w:val="00B27024"/>
    <w:rsid w:val="00B438E9"/>
    <w:rsid w:val="00B5150A"/>
    <w:rsid w:val="00B52652"/>
    <w:rsid w:val="00B52741"/>
    <w:rsid w:val="00B61D7D"/>
    <w:rsid w:val="00B728F2"/>
    <w:rsid w:val="00B72C2F"/>
    <w:rsid w:val="00B73151"/>
    <w:rsid w:val="00B768F5"/>
    <w:rsid w:val="00B93F6B"/>
    <w:rsid w:val="00B949B8"/>
    <w:rsid w:val="00B9744A"/>
    <w:rsid w:val="00BA3B99"/>
    <w:rsid w:val="00BA514F"/>
    <w:rsid w:val="00BA646F"/>
    <w:rsid w:val="00BA73DB"/>
    <w:rsid w:val="00BA7CCD"/>
    <w:rsid w:val="00BB1A06"/>
    <w:rsid w:val="00BB32ED"/>
    <w:rsid w:val="00BB620A"/>
    <w:rsid w:val="00BB6923"/>
    <w:rsid w:val="00BC013A"/>
    <w:rsid w:val="00BD2FE5"/>
    <w:rsid w:val="00BD3A6E"/>
    <w:rsid w:val="00BD3D83"/>
    <w:rsid w:val="00BF3B3C"/>
    <w:rsid w:val="00BF444B"/>
    <w:rsid w:val="00BF5830"/>
    <w:rsid w:val="00C004F5"/>
    <w:rsid w:val="00C00518"/>
    <w:rsid w:val="00C02B87"/>
    <w:rsid w:val="00C02E2F"/>
    <w:rsid w:val="00C036D1"/>
    <w:rsid w:val="00C06A8D"/>
    <w:rsid w:val="00C10145"/>
    <w:rsid w:val="00C16F4E"/>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665F"/>
    <w:rsid w:val="00C67BB0"/>
    <w:rsid w:val="00C72A8D"/>
    <w:rsid w:val="00C74C77"/>
    <w:rsid w:val="00C82A00"/>
    <w:rsid w:val="00C879E2"/>
    <w:rsid w:val="00C87EE6"/>
    <w:rsid w:val="00C91F03"/>
    <w:rsid w:val="00C93C87"/>
    <w:rsid w:val="00C96C41"/>
    <w:rsid w:val="00CA1896"/>
    <w:rsid w:val="00CB2B2D"/>
    <w:rsid w:val="00CB5B28"/>
    <w:rsid w:val="00CB6079"/>
    <w:rsid w:val="00CB661F"/>
    <w:rsid w:val="00CC024F"/>
    <w:rsid w:val="00CC1696"/>
    <w:rsid w:val="00CC2AEC"/>
    <w:rsid w:val="00CC4F29"/>
    <w:rsid w:val="00CC5BCC"/>
    <w:rsid w:val="00CC65E4"/>
    <w:rsid w:val="00CC67A2"/>
    <w:rsid w:val="00CD2A02"/>
    <w:rsid w:val="00CD2B6C"/>
    <w:rsid w:val="00CE11E0"/>
    <w:rsid w:val="00CE2CEA"/>
    <w:rsid w:val="00CF0EA5"/>
    <w:rsid w:val="00CF2933"/>
    <w:rsid w:val="00CF5371"/>
    <w:rsid w:val="00CF7D44"/>
    <w:rsid w:val="00D0227A"/>
    <w:rsid w:val="00D0323A"/>
    <w:rsid w:val="00D04711"/>
    <w:rsid w:val="00D0559F"/>
    <w:rsid w:val="00D05A0A"/>
    <w:rsid w:val="00D06338"/>
    <w:rsid w:val="00D064B5"/>
    <w:rsid w:val="00D07397"/>
    <w:rsid w:val="00D077E9"/>
    <w:rsid w:val="00D115D6"/>
    <w:rsid w:val="00D135D3"/>
    <w:rsid w:val="00D14A4C"/>
    <w:rsid w:val="00D15FED"/>
    <w:rsid w:val="00D16A5B"/>
    <w:rsid w:val="00D16FC6"/>
    <w:rsid w:val="00D17979"/>
    <w:rsid w:val="00D2090D"/>
    <w:rsid w:val="00D23F71"/>
    <w:rsid w:val="00D26FF8"/>
    <w:rsid w:val="00D2700E"/>
    <w:rsid w:val="00D31200"/>
    <w:rsid w:val="00D32006"/>
    <w:rsid w:val="00D34962"/>
    <w:rsid w:val="00D34C3B"/>
    <w:rsid w:val="00D3715A"/>
    <w:rsid w:val="00D404F2"/>
    <w:rsid w:val="00D410C9"/>
    <w:rsid w:val="00D42CB7"/>
    <w:rsid w:val="00D53594"/>
    <w:rsid w:val="00D5413D"/>
    <w:rsid w:val="00D54F88"/>
    <w:rsid w:val="00D55427"/>
    <w:rsid w:val="00D570A9"/>
    <w:rsid w:val="00D6572C"/>
    <w:rsid w:val="00D70D02"/>
    <w:rsid w:val="00D735A6"/>
    <w:rsid w:val="00D73FC4"/>
    <w:rsid w:val="00D770C7"/>
    <w:rsid w:val="00D80400"/>
    <w:rsid w:val="00D84AA6"/>
    <w:rsid w:val="00D86945"/>
    <w:rsid w:val="00D90290"/>
    <w:rsid w:val="00D918F3"/>
    <w:rsid w:val="00D96E37"/>
    <w:rsid w:val="00DA3B14"/>
    <w:rsid w:val="00DB27ED"/>
    <w:rsid w:val="00DB7FB5"/>
    <w:rsid w:val="00DC07B2"/>
    <w:rsid w:val="00DC2AA5"/>
    <w:rsid w:val="00DC5F83"/>
    <w:rsid w:val="00DC706A"/>
    <w:rsid w:val="00DD0D78"/>
    <w:rsid w:val="00DD0F9F"/>
    <w:rsid w:val="00DD152F"/>
    <w:rsid w:val="00DD1838"/>
    <w:rsid w:val="00DD1C91"/>
    <w:rsid w:val="00DD2911"/>
    <w:rsid w:val="00DE12C7"/>
    <w:rsid w:val="00DE1569"/>
    <w:rsid w:val="00DE213F"/>
    <w:rsid w:val="00DE3B1E"/>
    <w:rsid w:val="00DE7524"/>
    <w:rsid w:val="00DF027C"/>
    <w:rsid w:val="00DF03CC"/>
    <w:rsid w:val="00DF22A8"/>
    <w:rsid w:val="00DF5C9F"/>
    <w:rsid w:val="00DF6C9B"/>
    <w:rsid w:val="00DF7332"/>
    <w:rsid w:val="00E00A32"/>
    <w:rsid w:val="00E10180"/>
    <w:rsid w:val="00E103B5"/>
    <w:rsid w:val="00E149A6"/>
    <w:rsid w:val="00E14E0C"/>
    <w:rsid w:val="00E15155"/>
    <w:rsid w:val="00E15C64"/>
    <w:rsid w:val="00E21141"/>
    <w:rsid w:val="00E21E7F"/>
    <w:rsid w:val="00E22919"/>
    <w:rsid w:val="00E22ACD"/>
    <w:rsid w:val="00E252F7"/>
    <w:rsid w:val="00E343DF"/>
    <w:rsid w:val="00E35D5D"/>
    <w:rsid w:val="00E35DCF"/>
    <w:rsid w:val="00E36104"/>
    <w:rsid w:val="00E37C91"/>
    <w:rsid w:val="00E41DE0"/>
    <w:rsid w:val="00E4568F"/>
    <w:rsid w:val="00E4788B"/>
    <w:rsid w:val="00E53BC5"/>
    <w:rsid w:val="00E53DD1"/>
    <w:rsid w:val="00E575C2"/>
    <w:rsid w:val="00E60497"/>
    <w:rsid w:val="00E620B0"/>
    <w:rsid w:val="00E6238E"/>
    <w:rsid w:val="00E62BBD"/>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2C83"/>
    <w:rsid w:val="00EA340C"/>
    <w:rsid w:val="00EA4CBD"/>
    <w:rsid w:val="00EA5379"/>
    <w:rsid w:val="00EA689B"/>
    <w:rsid w:val="00EB4AD3"/>
    <w:rsid w:val="00EC350E"/>
    <w:rsid w:val="00EC3E60"/>
    <w:rsid w:val="00EC7D25"/>
    <w:rsid w:val="00ED1C9F"/>
    <w:rsid w:val="00ED2544"/>
    <w:rsid w:val="00ED286C"/>
    <w:rsid w:val="00ED3BF6"/>
    <w:rsid w:val="00ED76D0"/>
    <w:rsid w:val="00EE1B75"/>
    <w:rsid w:val="00EE53A2"/>
    <w:rsid w:val="00EF1643"/>
    <w:rsid w:val="00EF19B4"/>
    <w:rsid w:val="00EF1DC7"/>
    <w:rsid w:val="00EF476A"/>
    <w:rsid w:val="00EF4C7C"/>
    <w:rsid w:val="00EF555B"/>
    <w:rsid w:val="00EF6811"/>
    <w:rsid w:val="00EF6B0C"/>
    <w:rsid w:val="00F01CFA"/>
    <w:rsid w:val="00F02156"/>
    <w:rsid w:val="00F027BB"/>
    <w:rsid w:val="00F02DDB"/>
    <w:rsid w:val="00F070F7"/>
    <w:rsid w:val="00F11DCF"/>
    <w:rsid w:val="00F120DF"/>
    <w:rsid w:val="00F125A6"/>
    <w:rsid w:val="00F1288B"/>
    <w:rsid w:val="00F13F1F"/>
    <w:rsid w:val="00F158E5"/>
    <w:rsid w:val="00F162EA"/>
    <w:rsid w:val="00F174B9"/>
    <w:rsid w:val="00F17C8C"/>
    <w:rsid w:val="00F24565"/>
    <w:rsid w:val="00F26A22"/>
    <w:rsid w:val="00F26CAC"/>
    <w:rsid w:val="00F34458"/>
    <w:rsid w:val="00F35080"/>
    <w:rsid w:val="00F372B2"/>
    <w:rsid w:val="00F40F5A"/>
    <w:rsid w:val="00F42D99"/>
    <w:rsid w:val="00F45475"/>
    <w:rsid w:val="00F45C24"/>
    <w:rsid w:val="00F52D27"/>
    <w:rsid w:val="00F537C0"/>
    <w:rsid w:val="00F5643B"/>
    <w:rsid w:val="00F57AA5"/>
    <w:rsid w:val="00F63A16"/>
    <w:rsid w:val="00F654A7"/>
    <w:rsid w:val="00F71A91"/>
    <w:rsid w:val="00F71BB3"/>
    <w:rsid w:val="00F776E5"/>
    <w:rsid w:val="00F81A25"/>
    <w:rsid w:val="00F81DD1"/>
    <w:rsid w:val="00F83527"/>
    <w:rsid w:val="00F844FD"/>
    <w:rsid w:val="00F85284"/>
    <w:rsid w:val="00F90407"/>
    <w:rsid w:val="00F90488"/>
    <w:rsid w:val="00F93AB1"/>
    <w:rsid w:val="00F97997"/>
    <w:rsid w:val="00F97D0B"/>
    <w:rsid w:val="00FA367A"/>
    <w:rsid w:val="00FA5943"/>
    <w:rsid w:val="00FB2DA4"/>
    <w:rsid w:val="00FB3069"/>
    <w:rsid w:val="00FB6768"/>
    <w:rsid w:val="00FB6CBC"/>
    <w:rsid w:val="00FC4DD2"/>
    <w:rsid w:val="00FC6756"/>
    <w:rsid w:val="00FD0A93"/>
    <w:rsid w:val="00FD2312"/>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BBD"/>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 w:type="paragraph" w:styleId="HTMLconformatoprevio">
    <w:name w:val="HTML Preformatted"/>
    <w:basedOn w:val="Normal"/>
    <w:link w:val="HTMLconformatoprevioCar"/>
    <w:uiPriority w:val="99"/>
    <w:semiHidden/>
    <w:unhideWhenUsed/>
    <w:rsid w:val="00563233"/>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63233"/>
    <w:rPr>
      <w:rFonts w:ascii="Consolas" w:eastAsiaTheme="minorEastAsia"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564">
      <w:bodyDiv w:val="1"/>
      <w:marLeft w:val="0"/>
      <w:marRight w:val="0"/>
      <w:marTop w:val="0"/>
      <w:marBottom w:val="0"/>
      <w:divBdr>
        <w:top w:val="none" w:sz="0" w:space="0" w:color="auto"/>
        <w:left w:val="none" w:sz="0" w:space="0" w:color="auto"/>
        <w:bottom w:val="none" w:sz="0" w:space="0" w:color="auto"/>
        <w:right w:val="none" w:sz="0" w:space="0" w:color="auto"/>
      </w:divBdr>
    </w:div>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python.org/downloads/" TargetMode="Externa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p.diagrams.net/"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4177D"/>
    <w:rsid w:val="00044880"/>
    <w:rsid w:val="00050043"/>
    <w:rsid w:val="00081F3B"/>
    <w:rsid w:val="00086BF4"/>
    <w:rsid w:val="000B76EC"/>
    <w:rsid w:val="000C2B5E"/>
    <w:rsid w:val="000F6A1E"/>
    <w:rsid w:val="00112C1E"/>
    <w:rsid w:val="001370FA"/>
    <w:rsid w:val="00157D41"/>
    <w:rsid w:val="001C2BE8"/>
    <w:rsid w:val="00213D2D"/>
    <w:rsid w:val="00216802"/>
    <w:rsid w:val="00236FE3"/>
    <w:rsid w:val="002416C9"/>
    <w:rsid w:val="00250258"/>
    <w:rsid w:val="002506DF"/>
    <w:rsid w:val="00252A6E"/>
    <w:rsid w:val="002771C9"/>
    <w:rsid w:val="00285AD8"/>
    <w:rsid w:val="00296438"/>
    <w:rsid w:val="002B16BA"/>
    <w:rsid w:val="002C23C8"/>
    <w:rsid w:val="00302B91"/>
    <w:rsid w:val="00317021"/>
    <w:rsid w:val="00317777"/>
    <w:rsid w:val="00343201"/>
    <w:rsid w:val="00344F33"/>
    <w:rsid w:val="0039556B"/>
    <w:rsid w:val="003B2C22"/>
    <w:rsid w:val="003C1035"/>
    <w:rsid w:val="003D7227"/>
    <w:rsid w:val="003F5CFC"/>
    <w:rsid w:val="003F71E4"/>
    <w:rsid w:val="004130A3"/>
    <w:rsid w:val="00444837"/>
    <w:rsid w:val="004B6A68"/>
    <w:rsid w:val="004C383E"/>
    <w:rsid w:val="004D6D28"/>
    <w:rsid w:val="004E4AF3"/>
    <w:rsid w:val="004F6FF3"/>
    <w:rsid w:val="00511DE3"/>
    <w:rsid w:val="00514C99"/>
    <w:rsid w:val="00553BC2"/>
    <w:rsid w:val="00557CA5"/>
    <w:rsid w:val="005709E5"/>
    <w:rsid w:val="005A0F43"/>
    <w:rsid w:val="005C0E72"/>
    <w:rsid w:val="00605000"/>
    <w:rsid w:val="00605C0D"/>
    <w:rsid w:val="00626CAC"/>
    <w:rsid w:val="0063227A"/>
    <w:rsid w:val="0066166D"/>
    <w:rsid w:val="006661D1"/>
    <w:rsid w:val="00684424"/>
    <w:rsid w:val="00687DCC"/>
    <w:rsid w:val="006A6D69"/>
    <w:rsid w:val="006C7D05"/>
    <w:rsid w:val="00734B22"/>
    <w:rsid w:val="00745B12"/>
    <w:rsid w:val="007570E7"/>
    <w:rsid w:val="00760466"/>
    <w:rsid w:val="0076476D"/>
    <w:rsid w:val="0078114E"/>
    <w:rsid w:val="00783082"/>
    <w:rsid w:val="007D1778"/>
    <w:rsid w:val="007D7A65"/>
    <w:rsid w:val="007E0BE2"/>
    <w:rsid w:val="00807A4A"/>
    <w:rsid w:val="0081382F"/>
    <w:rsid w:val="00893BCB"/>
    <w:rsid w:val="008960CF"/>
    <w:rsid w:val="0090208C"/>
    <w:rsid w:val="009051C9"/>
    <w:rsid w:val="00962633"/>
    <w:rsid w:val="00963B15"/>
    <w:rsid w:val="009645DB"/>
    <w:rsid w:val="009C318C"/>
    <w:rsid w:val="009C5A38"/>
    <w:rsid w:val="009D0F67"/>
    <w:rsid w:val="009E7E59"/>
    <w:rsid w:val="009F6480"/>
    <w:rsid w:val="009F7343"/>
    <w:rsid w:val="00A015F9"/>
    <w:rsid w:val="00A209C4"/>
    <w:rsid w:val="00A317A8"/>
    <w:rsid w:val="00A71D6A"/>
    <w:rsid w:val="00A94268"/>
    <w:rsid w:val="00AC11EA"/>
    <w:rsid w:val="00AC4CB8"/>
    <w:rsid w:val="00AC757F"/>
    <w:rsid w:val="00B17BB1"/>
    <w:rsid w:val="00B270BF"/>
    <w:rsid w:val="00B444FF"/>
    <w:rsid w:val="00BA03CE"/>
    <w:rsid w:val="00BB60B5"/>
    <w:rsid w:val="00BC415E"/>
    <w:rsid w:val="00BC427F"/>
    <w:rsid w:val="00BE79AE"/>
    <w:rsid w:val="00C04752"/>
    <w:rsid w:val="00C278E8"/>
    <w:rsid w:val="00C627AA"/>
    <w:rsid w:val="00C85D97"/>
    <w:rsid w:val="00C9431D"/>
    <w:rsid w:val="00CC6E1D"/>
    <w:rsid w:val="00CE3A99"/>
    <w:rsid w:val="00D0759F"/>
    <w:rsid w:val="00D40097"/>
    <w:rsid w:val="00D613BA"/>
    <w:rsid w:val="00D83739"/>
    <w:rsid w:val="00DA74B2"/>
    <w:rsid w:val="00E03F4D"/>
    <w:rsid w:val="00E1070B"/>
    <w:rsid w:val="00E149A6"/>
    <w:rsid w:val="00E32BA3"/>
    <w:rsid w:val="00EB2B91"/>
    <w:rsid w:val="00F33772"/>
    <w:rsid w:val="00F43476"/>
    <w:rsid w:val="00F46697"/>
    <w:rsid w:val="00F5150F"/>
    <w:rsid w:val="00FA2BCD"/>
    <w:rsid w:val="00FB3069"/>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0E2841" w:themeColor="text2"/>
      <w:spacing w:val="20"/>
      <w:sz w:val="32"/>
      <w:lang w:eastAsia="en-US"/>
    </w:rPr>
  </w:style>
  <w:style w:type="character" w:customStyle="1" w:styleId="SubttuloCar">
    <w:name w:val="Subtítulo Car"/>
    <w:basedOn w:val="Fuentedeprrafopredeter"/>
    <w:link w:val="Subttulo"/>
    <w:uiPriority w:val="2"/>
    <w:rsid w:val="009F7343"/>
    <w:rPr>
      <w:caps/>
      <w:color w:val="0E2841"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5811</TotalTime>
  <Pages>1</Pages>
  <Words>7941</Words>
  <Characters>43679</Characters>
  <Application>Microsoft Office Word</Application>
  <DocSecurity>0</DocSecurity>
  <Lines>363</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Anastasia Hristea</cp:lastModifiedBy>
  <cp:revision>584</cp:revision>
  <cp:lastPrinted>2020-07-19T11:29:00Z</cp:lastPrinted>
  <dcterms:created xsi:type="dcterms:W3CDTF">2020-07-18T10:58:00Z</dcterms:created>
  <dcterms:modified xsi:type="dcterms:W3CDTF">2026-05-23T17:26:00Z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